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0627D" w14:textId="77777777" w:rsidR="00390155" w:rsidRDefault="00390155" w:rsidP="005C5179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20" w:line="360" w:lineRule="auto"/>
        <w:ind w:left="142" w:hanging="284"/>
        <w:contextualSpacing w:val="0"/>
        <w:jc w:val="both"/>
        <w:rPr>
          <w:sz w:val="22"/>
          <w:szCs w:val="22"/>
        </w:rPr>
      </w:pPr>
      <w:r w:rsidRPr="00827DA9">
        <w:rPr>
          <w:sz w:val="22"/>
          <w:szCs w:val="22"/>
        </w:rPr>
        <w:t>Qual dos seguintes valores corresponde a uma dízima infinita não periódica?</w:t>
      </w:r>
    </w:p>
    <w:tbl>
      <w:tblPr>
        <w:tblStyle w:val="TabelacomGrelha"/>
        <w:tblW w:w="9600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0"/>
        <w:gridCol w:w="4800"/>
      </w:tblGrid>
      <w:tr w:rsidR="004317FB" w14:paraId="39C9B65F" w14:textId="77777777" w:rsidTr="004317FB">
        <w:tc>
          <w:tcPr>
            <w:tcW w:w="4800" w:type="dxa"/>
            <w:vAlign w:val="center"/>
          </w:tcPr>
          <w:p w14:paraId="5787A757" w14:textId="72B17C59" w:rsidR="004317FB" w:rsidRDefault="004317FB" w:rsidP="004317FB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A.</w:t>
            </w:r>
            <w:r>
              <w:rPr>
                <w:b/>
                <w:bCs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6400</m:t>
                  </m:r>
                </m:e>
              </m:rad>
            </m:oMath>
          </w:p>
        </w:tc>
        <w:tc>
          <w:tcPr>
            <w:tcW w:w="4800" w:type="dxa"/>
            <w:vAlign w:val="center"/>
          </w:tcPr>
          <w:p w14:paraId="5AA95CEC" w14:textId="148D2162" w:rsidR="004317FB" w:rsidRDefault="004317FB" w:rsidP="004317FB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B.</w:t>
            </w:r>
            <w:r>
              <w:rPr>
                <w:b/>
                <w:bCs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6,4</m:t>
                  </m:r>
                </m:e>
              </m:rad>
            </m:oMath>
          </w:p>
        </w:tc>
      </w:tr>
      <w:tr w:rsidR="004317FB" w14:paraId="114EE8BF" w14:textId="77777777" w:rsidTr="004317FB">
        <w:tc>
          <w:tcPr>
            <w:tcW w:w="4800" w:type="dxa"/>
          </w:tcPr>
          <w:p w14:paraId="3E19E47A" w14:textId="6ABB56C0" w:rsidR="004317FB" w:rsidRDefault="004317FB" w:rsidP="004317FB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C.</w:t>
            </w:r>
            <w:r>
              <w:rPr>
                <w:rFonts w:ascii="Cambria" w:eastAsia="Cambria" w:hAnsi="Cambria" w:cs="Times New Roman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0,64</m:t>
                  </m:r>
                </m:e>
              </m:rad>
            </m:oMath>
          </w:p>
        </w:tc>
        <w:tc>
          <w:tcPr>
            <w:tcW w:w="4800" w:type="dxa"/>
          </w:tcPr>
          <w:p w14:paraId="4D3BA084" w14:textId="33C47531" w:rsidR="004317FB" w:rsidRDefault="004317FB" w:rsidP="004317FB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D.</w:t>
            </w:r>
            <w:r>
              <w:rPr>
                <w:rFonts w:eastAsiaTheme="minorEastAsia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64</m:t>
                  </m:r>
                </m:e>
              </m:rad>
            </m:oMath>
          </w:p>
        </w:tc>
      </w:tr>
    </w:tbl>
    <w:p w14:paraId="710CA7B6" w14:textId="77777777" w:rsidR="004317FB" w:rsidRDefault="004317FB" w:rsidP="004317FB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sz w:val="22"/>
          <w:szCs w:val="22"/>
        </w:rPr>
      </w:pPr>
    </w:p>
    <w:p w14:paraId="6D1F1A0B" w14:textId="5248E4FC" w:rsidR="00390155" w:rsidRPr="00827DA9" w:rsidRDefault="00390155" w:rsidP="00390155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142" w:hanging="284"/>
        <w:jc w:val="both"/>
        <w:rPr>
          <w:sz w:val="22"/>
          <w:szCs w:val="22"/>
        </w:rPr>
      </w:pPr>
      <w:r w:rsidRPr="00827DA9">
        <w:rPr>
          <w:sz w:val="22"/>
          <w:szCs w:val="22"/>
        </w:rPr>
        <w:t xml:space="preserve">Considera o conjunto  </w:t>
      </w:r>
      <m:oMath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ad>
              <m:ra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22"/>
                    <w:szCs w:val="22"/>
                  </w:rPr>
                  <m:t>-27</m:t>
                </m:r>
              </m:e>
            </m:rad>
            <m:r>
              <w:rPr>
                <w:rFonts w:ascii="Cambria Math" w:hAnsi="Cambria Math"/>
                <w:sz w:val="22"/>
                <w:szCs w:val="22"/>
              </w:rPr>
              <m:t xml:space="preserve"> , 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</m:rad>
            <m:r>
              <w:rPr>
                <w:rFonts w:ascii="Cambria Math" w:hAnsi="Cambria Math"/>
                <w:sz w:val="22"/>
                <w:szCs w:val="22"/>
              </w:rPr>
              <m:t xml:space="preserve"> ,  -π ,  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15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,  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17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 </m:t>
            </m:r>
          </m:e>
        </m:d>
      </m:oMath>
      <w:r w:rsidR="00036DF3">
        <w:rPr>
          <w:rFonts w:eastAsiaTheme="minorEastAsia"/>
          <w:sz w:val="22"/>
          <w:szCs w:val="22"/>
        </w:rPr>
        <w:t xml:space="preserve"> </w:t>
      </w:r>
      <w:r w:rsidRPr="00827DA9">
        <w:rPr>
          <w:sz w:val="22"/>
          <w:szCs w:val="22"/>
        </w:rPr>
        <w:t>.</w:t>
      </w:r>
    </w:p>
    <w:p w14:paraId="7972DE9E" w14:textId="10B17C5E" w:rsidR="00B81568" w:rsidRPr="00B81568" w:rsidRDefault="00390155" w:rsidP="004317FB">
      <w:pPr>
        <w:pStyle w:val="PargrafodaLista"/>
        <w:numPr>
          <w:ilvl w:val="1"/>
          <w:numId w:val="32"/>
        </w:numPr>
        <w:tabs>
          <w:tab w:val="left" w:pos="1784"/>
        </w:tabs>
        <w:spacing w:before="100" w:beforeAutospacing="1" w:after="100" w:afterAutospacing="1" w:line="480" w:lineRule="auto"/>
        <w:ind w:left="574" w:hanging="436"/>
        <w:jc w:val="both"/>
        <w:rPr>
          <w:sz w:val="22"/>
          <w:szCs w:val="22"/>
        </w:rPr>
      </w:pPr>
      <w:r w:rsidRPr="00827DA9">
        <w:rPr>
          <w:sz w:val="22"/>
          <w:szCs w:val="22"/>
        </w:rPr>
        <w:t xml:space="preserve">Escreve os números irracionais que pertencem ao conjunto </w:t>
      </w:r>
      <m:oMath>
        <m:r>
          <w:rPr>
            <w:rFonts w:ascii="Cambria Math" w:hAnsi="Cambria Math"/>
            <w:sz w:val="22"/>
            <w:szCs w:val="22"/>
          </w:rPr>
          <m:t>A</m:t>
        </m:r>
      </m:oMath>
      <w:r w:rsidRPr="00827DA9">
        <w:rPr>
          <w:sz w:val="22"/>
          <w:szCs w:val="22"/>
        </w:rPr>
        <w:t>.</w:t>
      </w:r>
    </w:p>
    <w:p w14:paraId="3BF81172" w14:textId="77777777" w:rsidR="00390155" w:rsidRDefault="00390155" w:rsidP="00036DF3">
      <w:pPr>
        <w:pStyle w:val="PargrafodaLista"/>
        <w:numPr>
          <w:ilvl w:val="1"/>
          <w:numId w:val="32"/>
        </w:numPr>
        <w:tabs>
          <w:tab w:val="left" w:pos="1784"/>
        </w:tabs>
        <w:spacing w:before="100" w:beforeAutospacing="1" w:after="0" w:line="360" w:lineRule="auto"/>
        <w:ind w:left="574" w:hanging="436"/>
        <w:jc w:val="both"/>
        <w:rPr>
          <w:sz w:val="22"/>
          <w:szCs w:val="22"/>
        </w:rPr>
      </w:pPr>
      <w:r w:rsidRPr="00827DA9">
        <w:rPr>
          <w:sz w:val="22"/>
          <w:szCs w:val="22"/>
        </w:rPr>
        <w:t xml:space="preserve">Qual dos seguintes conjuntos é igual a </w:t>
      </w:r>
      <m:oMath>
        <m:r>
          <w:rPr>
            <w:rFonts w:ascii="Cambria Math" w:hAnsi="Cambria Math"/>
            <w:sz w:val="22"/>
            <w:szCs w:val="22"/>
          </w:rPr>
          <m:t>A</m:t>
        </m:r>
        <m:r>
          <m:rPr>
            <m:scr m:val="double-struck"/>
            <m:sty m:val="p"/>
          </m:rPr>
          <w:rPr>
            <w:rFonts w:ascii="Cambria Math" w:hAnsi="Cambria Math"/>
            <w:sz w:val="22"/>
            <w:szCs w:val="22"/>
          </w:rPr>
          <m:t>∩ Z</m:t>
        </m:r>
      </m:oMath>
      <w:r w:rsidRPr="00827DA9">
        <w:rPr>
          <w:sz w:val="22"/>
          <w:szCs w:val="22"/>
        </w:rPr>
        <w:t>?</w:t>
      </w:r>
    </w:p>
    <w:tbl>
      <w:tblPr>
        <w:tblStyle w:val="TabelacomGrelha"/>
        <w:tblW w:w="6298" w:type="dxa"/>
        <w:tblInd w:w="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3441"/>
        <w:gridCol w:w="437"/>
        <w:gridCol w:w="1984"/>
      </w:tblGrid>
      <w:tr w:rsidR="001B7938" w:rsidRPr="00827DA9" w14:paraId="5994159E" w14:textId="77777777" w:rsidTr="00E643F4">
        <w:tc>
          <w:tcPr>
            <w:tcW w:w="436" w:type="dxa"/>
            <w:vAlign w:val="center"/>
          </w:tcPr>
          <w:p w14:paraId="365C57FB" w14:textId="77777777" w:rsidR="001B7938" w:rsidRPr="005B2419" w:rsidRDefault="001B7938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3441" w:type="dxa"/>
            <w:vAlign w:val="center"/>
          </w:tcPr>
          <w:p w14:paraId="0FA80511" w14:textId="6EAC375C" w:rsidR="001B7938" w:rsidRPr="00827DA9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ad>
                      <m:radPr>
                        <m:ctrlPr>
                          <w:rPr>
                            <w:rFonts w:ascii="Cambria Math" w:hAnsi="Cambria Math" w:cs="Arial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3</m:t>
                        </m:r>
                      </m:deg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-27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15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17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37" w:type="dxa"/>
            <w:vAlign w:val="center"/>
          </w:tcPr>
          <w:p w14:paraId="3BD70F3A" w14:textId="77777777" w:rsidR="001B7938" w:rsidRPr="00827DA9" w:rsidRDefault="001B7938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1984" w:type="dxa"/>
            <w:vAlign w:val="center"/>
          </w:tcPr>
          <w:p w14:paraId="44700ACC" w14:textId="282F7F7D" w:rsidR="001B7938" w:rsidRPr="00827DA9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ad>
                      <m:radPr>
                        <m:ctrlPr>
                          <w:rPr>
                            <w:rFonts w:ascii="Cambria Math" w:hAnsi="Cambria Math" w:cs="Arial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3</m:t>
                        </m:r>
                      </m:deg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-27</m:t>
                        </m:r>
                      </m:e>
                    </m:rad>
                  </m:e>
                </m:d>
                <m:r>
                  <w:rPr>
                    <w:rFonts w:ascii="Cambria Math" w:hAnsi="Cambria Math" w:cs="Arial"/>
                  </w:rPr>
                  <m:t xml:space="preserve"> </m:t>
                </m:r>
              </m:oMath>
            </m:oMathPara>
          </w:p>
        </w:tc>
      </w:tr>
      <w:tr w:rsidR="005740E8" w:rsidRPr="00827DA9" w14:paraId="72E43508" w14:textId="77777777" w:rsidTr="00E643F4">
        <w:tc>
          <w:tcPr>
            <w:tcW w:w="436" w:type="dxa"/>
            <w:vAlign w:val="center"/>
          </w:tcPr>
          <w:p w14:paraId="3D98B429" w14:textId="01D7E243" w:rsidR="005740E8" w:rsidRPr="005B2419" w:rsidRDefault="005740E8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3441" w:type="dxa"/>
            <w:vAlign w:val="center"/>
          </w:tcPr>
          <w:p w14:paraId="26446715" w14:textId="2919E4D8" w:rsidR="005740E8" w:rsidRPr="00484CDF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 xml:space="preserve">, -π 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 </m:t>
                </m:r>
              </m:oMath>
            </m:oMathPara>
          </w:p>
        </w:tc>
        <w:tc>
          <w:tcPr>
            <w:tcW w:w="437" w:type="dxa"/>
            <w:vAlign w:val="center"/>
          </w:tcPr>
          <w:p w14:paraId="29335078" w14:textId="1D714A26" w:rsidR="005740E8" w:rsidRDefault="005740E8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1984" w:type="dxa"/>
            <w:vAlign w:val="center"/>
          </w:tcPr>
          <w:p w14:paraId="30A2DC25" w14:textId="00893D2B" w:rsidR="005740E8" w:rsidRPr="00484CDF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ad>
                      <m:radPr>
                        <m:ctrlPr>
                          <w:rPr>
                            <w:rFonts w:ascii="Cambria Math" w:hAnsi="Cambria Math" w:cs="Arial"/>
                          </w:rPr>
                        </m:ctrlPr>
                      </m:radPr>
                      <m:deg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3</m:t>
                        </m:r>
                      </m:deg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-27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</w:tc>
      </w:tr>
    </w:tbl>
    <w:p w14:paraId="66AD651E" w14:textId="77777777" w:rsidR="00AF6B12" w:rsidRDefault="00AF6B12" w:rsidP="00AF6B12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4E1DE2BE" w14:textId="77777777" w:rsidR="00474A15" w:rsidRDefault="00390155" w:rsidP="00390155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142" w:hanging="284"/>
        <w:jc w:val="both"/>
        <w:rPr>
          <w:rFonts w:eastAsiaTheme="minorEastAsia"/>
          <w:sz w:val="22"/>
          <w:szCs w:val="22"/>
        </w:rPr>
      </w:pPr>
      <w:r w:rsidRPr="00827DA9">
        <w:rPr>
          <w:rFonts w:eastAsiaTheme="minorEastAsia"/>
          <w:sz w:val="22"/>
          <w:szCs w:val="22"/>
        </w:rPr>
        <w:t>Considera os seguintes números:</w:t>
      </w:r>
    </w:p>
    <w:p w14:paraId="170DED0F" w14:textId="1074711B" w:rsidR="00390155" w:rsidRPr="00827DA9" w:rsidRDefault="00D7513A" w:rsidP="00AF6B12">
      <w:pPr>
        <w:pStyle w:val="PargrafodaLista"/>
        <w:tabs>
          <w:tab w:val="left" w:pos="1784"/>
        </w:tabs>
        <w:spacing w:before="100" w:beforeAutospacing="1" w:after="100" w:afterAutospacing="1" w:line="480" w:lineRule="auto"/>
        <w:ind w:left="142"/>
        <w:jc w:val="center"/>
        <w:rPr>
          <w:rFonts w:eastAsiaTheme="minorEastAsia"/>
          <w:sz w:val="22"/>
          <w:szCs w:val="2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2"/>
              <w:szCs w:val="22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 , 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3</m:t>
              </m:r>
            </m:e>
          </m:rad>
        </m:oMath>
      </m:oMathPara>
    </w:p>
    <w:p w14:paraId="0C4C16B8" w14:textId="399E8C1B" w:rsidR="00390155" w:rsidRPr="00827DA9" w:rsidRDefault="00AC48C9" w:rsidP="00AF6B12">
      <w:pPr>
        <w:pStyle w:val="PargrafodaLista"/>
        <w:tabs>
          <w:tab w:val="left" w:pos="1784"/>
        </w:tabs>
        <w:spacing w:before="100" w:beforeAutospacing="1" w:after="100" w:afterAutospacing="1" w:line="480" w:lineRule="auto"/>
        <w:ind w:left="142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C</w:t>
      </w:r>
      <w:r w:rsidR="00390155" w:rsidRPr="00827DA9">
        <w:rPr>
          <w:rFonts w:eastAsiaTheme="minorEastAsia"/>
          <w:sz w:val="22"/>
          <w:szCs w:val="22"/>
        </w:rPr>
        <w:t>ompleta de modo a obteres afirmações verdadeiras</w:t>
      </w:r>
      <w:r w:rsidR="00A6309E">
        <w:rPr>
          <w:rFonts w:eastAsiaTheme="minorEastAsia"/>
          <w:sz w:val="22"/>
          <w:szCs w:val="22"/>
        </w:rPr>
        <w:t>.</w:t>
      </w:r>
    </w:p>
    <w:p w14:paraId="5E104225" w14:textId="10B87604" w:rsidR="00390155" w:rsidRPr="00827DA9" w:rsidRDefault="00713129" w:rsidP="00AF6B12">
      <w:pPr>
        <w:pStyle w:val="PargrafodaLista"/>
        <w:numPr>
          <w:ilvl w:val="0"/>
          <w:numId w:val="36"/>
        </w:numPr>
        <w:tabs>
          <w:tab w:val="left" w:pos="1784"/>
        </w:tabs>
        <w:spacing w:before="100" w:beforeAutospacing="1" w:after="100" w:afterAutospacing="1" w:line="480" w:lineRule="auto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 menor número é </w:t>
      </w:r>
      <w:r w:rsidR="00390155" w:rsidRPr="00827DA9">
        <w:rPr>
          <w:rFonts w:eastAsiaTheme="minorEastAsia"/>
          <w:sz w:val="22"/>
          <w:szCs w:val="22"/>
        </w:rPr>
        <w:t xml:space="preserve"> _____ e o maior </w:t>
      </w:r>
      <w:r>
        <w:rPr>
          <w:rFonts w:eastAsiaTheme="minorEastAsia"/>
          <w:sz w:val="22"/>
          <w:szCs w:val="22"/>
        </w:rPr>
        <w:t xml:space="preserve">número é </w:t>
      </w:r>
      <w:r w:rsidR="00390155" w:rsidRPr="00827DA9">
        <w:rPr>
          <w:rFonts w:eastAsiaTheme="minorEastAsia"/>
          <w:sz w:val="22"/>
          <w:szCs w:val="22"/>
        </w:rPr>
        <w:t xml:space="preserve"> ______.</w:t>
      </w:r>
    </w:p>
    <w:p w14:paraId="56EC0FFD" w14:textId="77777777" w:rsidR="00713129" w:rsidRDefault="00AF69A2" w:rsidP="00AF6B12">
      <w:pPr>
        <w:pStyle w:val="PargrafodaLista"/>
        <w:numPr>
          <w:ilvl w:val="0"/>
          <w:numId w:val="36"/>
        </w:numPr>
        <w:tabs>
          <w:tab w:val="left" w:pos="1784"/>
        </w:tabs>
        <w:spacing w:before="100" w:beforeAutospacing="1" w:after="100" w:afterAutospacing="1" w:line="480" w:lineRule="auto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Se ordenar os números por ordem cres</w:t>
      </w:r>
      <w:r w:rsidR="00B92369">
        <w:rPr>
          <w:rFonts w:eastAsiaTheme="minorEastAsia"/>
          <w:sz w:val="22"/>
          <w:szCs w:val="22"/>
        </w:rPr>
        <w:t xml:space="preserve">cente, a seguir ao </w:t>
      </w:r>
    </w:p>
    <w:p w14:paraId="30C67336" w14:textId="5CFA5C0D" w:rsidR="00390155" w:rsidRPr="00827DA9" w:rsidRDefault="00713129" w:rsidP="00AF6B12">
      <w:pPr>
        <w:pStyle w:val="PargrafodaLista"/>
        <w:tabs>
          <w:tab w:val="left" w:pos="1784"/>
        </w:tabs>
        <w:spacing w:before="100" w:beforeAutospacing="1" w:after="100" w:afterAutospacing="1" w:line="480" w:lineRule="auto"/>
        <w:ind w:left="862"/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número </w:t>
      </w:r>
      <w:r w:rsidR="00B92369">
        <w:rPr>
          <w:rFonts w:eastAsiaTheme="minorEastAsia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e>
            </m:rad>
          </m:den>
        </m:f>
      </m:oMath>
      <w:r w:rsidR="00390155" w:rsidRPr="00827DA9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 xml:space="preserve"> </w:t>
      </w:r>
      <w:r w:rsidR="00B92369">
        <w:rPr>
          <w:rFonts w:eastAsiaTheme="minorEastAsia"/>
          <w:sz w:val="22"/>
          <w:szCs w:val="22"/>
        </w:rPr>
        <w:t>vem</w:t>
      </w:r>
      <w:r>
        <w:rPr>
          <w:rFonts w:eastAsiaTheme="minorEastAsia"/>
          <w:sz w:val="22"/>
          <w:szCs w:val="22"/>
        </w:rPr>
        <w:t xml:space="preserve"> o número</w:t>
      </w:r>
      <w:r w:rsidR="00390155" w:rsidRPr="00827DA9">
        <w:rPr>
          <w:rFonts w:eastAsiaTheme="minorEastAsia"/>
          <w:sz w:val="22"/>
          <w:szCs w:val="22"/>
        </w:rPr>
        <w:t xml:space="preserve"> _________.</w:t>
      </w:r>
    </w:p>
    <w:p w14:paraId="483EBC6D" w14:textId="439AD2F3" w:rsidR="00390155" w:rsidRDefault="00390155" w:rsidP="00390155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448FCFFF" w14:textId="77777777" w:rsidR="00AF6B12" w:rsidRDefault="00AF6B12" w:rsidP="00390155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110884AC" w14:textId="77777777" w:rsidR="001C0BB4" w:rsidRDefault="001C0BB4" w:rsidP="00390155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53DDA12F" w14:textId="77777777" w:rsidR="001C0BB4" w:rsidRDefault="001C0BB4" w:rsidP="00390155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5C2B4D24" w14:textId="77777777" w:rsidR="00AF6B12" w:rsidRPr="00827DA9" w:rsidRDefault="00AF6B12" w:rsidP="00390155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142"/>
        <w:jc w:val="both"/>
        <w:rPr>
          <w:rFonts w:eastAsiaTheme="minorEastAsia"/>
          <w:sz w:val="22"/>
          <w:szCs w:val="22"/>
        </w:rPr>
      </w:pPr>
    </w:p>
    <w:p w14:paraId="29CF8B53" w14:textId="259B8307" w:rsidR="00390155" w:rsidRDefault="00713129" w:rsidP="00D7513A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0" w:line="360" w:lineRule="auto"/>
        <w:ind w:left="142" w:hanging="284"/>
        <w:rPr>
          <w:sz w:val="22"/>
          <w:szCs w:val="22"/>
        </w:rPr>
      </w:pPr>
      <w:r w:rsidRPr="00827DA9">
        <w:rPr>
          <w:noProof/>
          <w:sz w:val="22"/>
          <w:szCs w:val="22"/>
          <w:lang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67F23813" wp14:editId="7DB92B48">
            <wp:simplePos x="0" y="0"/>
            <wp:positionH relativeFrom="column">
              <wp:posOffset>3509645</wp:posOffset>
            </wp:positionH>
            <wp:positionV relativeFrom="paragraph">
              <wp:posOffset>30480</wp:posOffset>
            </wp:positionV>
            <wp:extent cx="2541270" cy="1292225"/>
            <wp:effectExtent l="0" t="0" r="0" b="3175"/>
            <wp:wrapThrough wrapText="bothSides">
              <wp:wrapPolygon edited="0">
                <wp:start x="0" y="0"/>
                <wp:lineTo x="0" y="21335"/>
                <wp:lineTo x="21373" y="21335"/>
                <wp:lineTo x="21373" y="0"/>
                <wp:lineTo x="0" y="0"/>
              </wp:wrapPolygon>
            </wp:wrapThrough>
            <wp:docPr id="171725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54224" name="Picture 1"/>
                    <pic:cNvPicPr/>
                  </pic:nvPicPr>
                  <pic:blipFill rotWithShape="1">
                    <a:blip r:embed="rId8"/>
                    <a:srcRect l="1398" r="279"/>
                    <a:stretch/>
                  </pic:blipFill>
                  <pic:spPr bwMode="auto">
                    <a:xfrm>
                      <a:off x="0" y="0"/>
                      <a:ext cx="2541270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155" w:rsidRPr="00827DA9">
        <w:rPr>
          <w:sz w:val="22"/>
          <w:szCs w:val="22"/>
        </w:rPr>
        <w:t xml:space="preserve">Na figura </w:t>
      </w:r>
      <w:r w:rsidR="0009378F">
        <w:rPr>
          <w:sz w:val="22"/>
          <w:szCs w:val="22"/>
        </w:rPr>
        <w:t>ao lado</w:t>
      </w:r>
      <w:r w:rsidR="00390155" w:rsidRPr="00827DA9">
        <w:rPr>
          <w:sz w:val="22"/>
          <w:szCs w:val="22"/>
        </w:rPr>
        <w:t xml:space="preserve"> estão representados um triângulo retângulo, em que um dos seus lados está contido na reta </w:t>
      </w:r>
      <w:r w:rsidR="0009378F">
        <w:rPr>
          <w:sz w:val="22"/>
          <w:szCs w:val="22"/>
        </w:rPr>
        <w:t>real</w:t>
      </w:r>
      <w:r w:rsidR="00390155" w:rsidRPr="00827DA9">
        <w:rPr>
          <w:sz w:val="22"/>
          <w:szCs w:val="22"/>
        </w:rPr>
        <w:t>, e um arco de circunferência de centro no ponto de abcissa 0 e raio igual ao comprimento da hipotenusa</w:t>
      </w:r>
      <w:r w:rsidR="00067296">
        <w:rPr>
          <w:sz w:val="22"/>
          <w:szCs w:val="22"/>
        </w:rPr>
        <w:t xml:space="preserve"> do triângulo</w:t>
      </w:r>
      <w:r w:rsidR="00390155" w:rsidRPr="00827DA9">
        <w:rPr>
          <w:sz w:val="22"/>
          <w:szCs w:val="22"/>
        </w:rPr>
        <w:t>. O ponto</w:t>
      </w:r>
      <w:r w:rsidR="00067296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A</m:t>
        </m:r>
      </m:oMath>
      <w:r w:rsidR="00390155" w:rsidRPr="00827DA9">
        <w:rPr>
          <w:sz w:val="22"/>
          <w:szCs w:val="22"/>
        </w:rPr>
        <w:t xml:space="preserve"> é a interseção do arco de circunferência com a reta </w:t>
      </w:r>
      <w:r w:rsidR="00067296">
        <w:rPr>
          <w:sz w:val="22"/>
          <w:szCs w:val="22"/>
        </w:rPr>
        <w:t>real</w:t>
      </w:r>
      <w:r w:rsidR="00390155" w:rsidRPr="00827DA9">
        <w:rPr>
          <w:sz w:val="22"/>
          <w:szCs w:val="22"/>
        </w:rPr>
        <w:t>.</w:t>
      </w:r>
    </w:p>
    <w:p w14:paraId="14820B4A" w14:textId="56A0B809" w:rsidR="00130205" w:rsidRDefault="006A0858" w:rsidP="00D7513A">
      <w:pPr>
        <w:pStyle w:val="PargrafodaLista"/>
        <w:tabs>
          <w:tab w:val="left" w:pos="1784"/>
        </w:tabs>
        <w:spacing w:before="100" w:beforeAutospacing="1" w:after="0" w:line="360" w:lineRule="auto"/>
        <w:ind w:left="142"/>
        <w:rPr>
          <w:sz w:val="22"/>
          <w:szCs w:val="22"/>
        </w:rPr>
      </w:pPr>
      <w:r w:rsidRPr="00827DA9">
        <w:rPr>
          <w:sz w:val="22"/>
          <w:szCs w:val="22"/>
        </w:rPr>
        <w:t xml:space="preserve">Qual dos </w:t>
      </w:r>
      <w:r w:rsidR="00EA4AF2" w:rsidRPr="00713129">
        <w:rPr>
          <w:sz w:val="22"/>
          <w:szCs w:val="22"/>
        </w:rPr>
        <w:t>seguintes</w:t>
      </w:r>
      <w:r w:rsidR="00EA4AF2">
        <w:rPr>
          <w:sz w:val="22"/>
          <w:szCs w:val="22"/>
        </w:rPr>
        <w:t xml:space="preserve"> </w:t>
      </w:r>
      <w:r w:rsidRPr="00827DA9">
        <w:rPr>
          <w:sz w:val="22"/>
          <w:szCs w:val="22"/>
        </w:rPr>
        <w:t xml:space="preserve">números racionais é </w:t>
      </w:r>
      <w:r w:rsidR="00EE39A9">
        <w:rPr>
          <w:sz w:val="22"/>
          <w:szCs w:val="22"/>
        </w:rPr>
        <w:t xml:space="preserve">uma </w:t>
      </w:r>
      <w:r w:rsidRPr="00827DA9">
        <w:rPr>
          <w:sz w:val="22"/>
          <w:szCs w:val="22"/>
        </w:rPr>
        <w:t xml:space="preserve">aproximação da abcissa do ponto </w:t>
      </w:r>
      <w:r w:rsidRPr="00827DA9">
        <w:rPr>
          <w:i/>
          <w:iCs/>
          <w:sz w:val="22"/>
          <w:szCs w:val="22"/>
        </w:rPr>
        <w:t>A</w:t>
      </w:r>
      <w:r w:rsidR="00EE39A9">
        <w:rPr>
          <w:sz w:val="22"/>
          <w:szCs w:val="22"/>
        </w:rPr>
        <w:t xml:space="preserve"> com um erro inferior a 0,02</w:t>
      </w:r>
      <w:r w:rsidRPr="00827DA9">
        <w:rPr>
          <w:sz w:val="22"/>
          <w:szCs w:val="22"/>
        </w:rPr>
        <w:t>?</w:t>
      </w:r>
    </w:p>
    <w:tbl>
      <w:tblPr>
        <w:tblStyle w:val="TabelacomGrelha"/>
        <w:tblW w:w="9600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0"/>
        <w:gridCol w:w="4800"/>
      </w:tblGrid>
      <w:tr w:rsidR="00AF6B12" w14:paraId="5CA40E97" w14:textId="77777777" w:rsidTr="0057569B">
        <w:tc>
          <w:tcPr>
            <w:tcW w:w="4800" w:type="dxa"/>
            <w:vAlign w:val="center"/>
          </w:tcPr>
          <w:p w14:paraId="17E8E56E" w14:textId="028DC13E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A.</w:t>
            </w:r>
            <w:r>
              <w:rPr>
                <w:b/>
                <w:bCs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oMath>
          </w:p>
        </w:tc>
        <w:tc>
          <w:tcPr>
            <w:tcW w:w="4800" w:type="dxa"/>
            <w:vAlign w:val="center"/>
          </w:tcPr>
          <w:p w14:paraId="5CB66741" w14:textId="61958EE6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B.</w:t>
            </w:r>
            <w:r>
              <w:rPr>
                <w:b/>
                <w:bCs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16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oMath>
          </w:p>
        </w:tc>
      </w:tr>
      <w:tr w:rsidR="00AF6B12" w14:paraId="5332A8B7" w14:textId="77777777" w:rsidTr="0057569B">
        <w:tc>
          <w:tcPr>
            <w:tcW w:w="4800" w:type="dxa"/>
          </w:tcPr>
          <w:p w14:paraId="1CD098DD" w14:textId="52EB8242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C.</w:t>
            </w:r>
            <w:r>
              <w:rPr>
                <w:rFonts w:ascii="Cambria" w:eastAsia="Cambria" w:hAnsi="Cambria" w:cs="Times New Roman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51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</m:oMath>
          </w:p>
        </w:tc>
        <w:tc>
          <w:tcPr>
            <w:tcW w:w="4800" w:type="dxa"/>
          </w:tcPr>
          <w:p w14:paraId="0985203E" w14:textId="3C7F9AAA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D.</w:t>
            </w:r>
            <w:r>
              <w:rPr>
                <w:rFonts w:eastAsiaTheme="minorEastAsia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22</m:t>
                  </m:r>
                </m:num>
                <m:den>
                  <m:r>
                    <w:rPr>
                      <w:rFonts w:ascii="Cambria Math" w:hAnsi="Cambria Math"/>
                    </w:rPr>
                    <m:t>7</m:t>
                  </m:r>
                </m:den>
              </m:f>
            </m:oMath>
          </w:p>
        </w:tc>
      </w:tr>
    </w:tbl>
    <w:p w14:paraId="3844E494" w14:textId="77777777" w:rsidR="00713129" w:rsidRPr="00827DA9" w:rsidRDefault="00713129" w:rsidP="00130205">
      <w:pPr>
        <w:spacing w:after="100" w:afterAutospacing="1" w:line="360" w:lineRule="auto"/>
        <w:rPr>
          <w:rFonts w:ascii="Arial" w:hAnsi="Arial" w:cs="Arial"/>
        </w:rPr>
      </w:pPr>
    </w:p>
    <w:p w14:paraId="2CC9AFA7" w14:textId="118D6D91" w:rsidR="00390155" w:rsidRPr="00827DA9" w:rsidRDefault="00390155" w:rsidP="00560481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284" w:hanging="284"/>
        <w:jc w:val="both"/>
        <w:rPr>
          <w:rFonts w:eastAsia="Cambria"/>
          <w:sz w:val="22"/>
          <w:szCs w:val="22"/>
        </w:rPr>
      </w:pPr>
      <w:r w:rsidRPr="00827DA9">
        <w:rPr>
          <w:rFonts w:eastAsia="Cambria"/>
          <w:sz w:val="22"/>
          <w:szCs w:val="22"/>
        </w:rPr>
        <w:t>Considera a seguinte representação gráfica de um intervalo de números reais.</w:t>
      </w:r>
    </w:p>
    <w:p w14:paraId="50647441" w14:textId="1AD193F0" w:rsidR="00390155" w:rsidRDefault="00C61EF9" w:rsidP="00A842D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827DA9">
        <w:rPr>
          <w:b/>
          <w:bCs/>
          <w:noProof/>
          <w:lang w:eastAsia="pt-PT"/>
        </w:rPr>
        <w:drawing>
          <wp:inline distT="0" distB="0" distL="0" distR="0" wp14:anchorId="75250D04" wp14:editId="5BFE2EC6">
            <wp:extent cx="1962000" cy="536400"/>
            <wp:effectExtent l="0" t="0" r="635" b="0"/>
            <wp:docPr id="206707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2396" name="Picture 1"/>
                    <pic:cNvPicPr/>
                  </pic:nvPicPr>
                  <pic:blipFill>
                    <a:blip r:embed="rId9"/>
                    <a:srcRect t="1032" b="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0" cy="5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85ADA" w14:textId="13EAFBA8" w:rsidR="00390155" w:rsidRDefault="00390155" w:rsidP="00E643F4">
      <w:pPr>
        <w:spacing w:after="0" w:line="360" w:lineRule="auto"/>
        <w:ind w:left="567" w:hanging="283"/>
        <w:rPr>
          <w:rFonts w:ascii="Arial" w:hAnsi="Arial" w:cs="Arial"/>
        </w:rPr>
      </w:pPr>
      <w:r w:rsidRPr="00827DA9">
        <w:rPr>
          <w:rFonts w:ascii="Arial" w:hAnsi="Arial" w:cs="Arial"/>
        </w:rPr>
        <w:t>Qual dos seguintes conjuntos define o intervalo representado?</w:t>
      </w:r>
    </w:p>
    <w:tbl>
      <w:tblPr>
        <w:tblStyle w:val="TabelacomGrelha"/>
        <w:tblW w:w="9717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"/>
        <w:gridCol w:w="4422"/>
        <w:gridCol w:w="437"/>
        <w:gridCol w:w="4422"/>
      </w:tblGrid>
      <w:tr w:rsidR="006E62F7" w:rsidRPr="00827DA9" w14:paraId="64F3DC61" w14:textId="77777777" w:rsidTr="00E643F4">
        <w:trPr>
          <w:trHeight w:val="567"/>
        </w:trPr>
        <w:tc>
          <w:tcPr>
            <w:tcW w:w="436" w:type="dxa"/>
            <w:vAlign w:val="center"/>
          </w:tcPr>
          <w:p w14:paraId="5B76F0EB" w14:textId="77777777" w:rsidR="006E62F7" w:rsidRPr="005B2419" w:rsidRDefault="006E62F7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 w:rsidRPr="005B2419">
              <w:rPr>
                <w:rFonts w:ascii="Arial" w:hAnsi="Arial" w:cs="Arial"/>
                <w:b/>
                <w:bCs/>
              </w:rPr>
              <w:t>A.</w:t>
            </w:r>
          </w:p>
        </w:tc>
        <w:tc>
          <w:tcPr>
            <w:tcW w:w="4422" w:type="dxa"/>
            <w:vAlign w:val="center"/>
          </w:tcPr>
          <w:p w14:paraId="7D055117" w14:textId="26D80E62" w:rsidR="006E62F7" w:rsidRPr="00827DA9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 w:cs="Arial"/>
                      </w:rPr>
                      <m:t>∈R:</m:t>
                    </m:r>
                    <m:r>
                      <w:rPr>
                        <w:rFonts w:ascii="Cambria Math" w:hAnsi="Cambria Math" w:cs="Arial"/>
                      </w:rPr>
                      <m:t>x&gt;-5∧x&lt;10</m:t>
                    </m:r>
                  </m:e>
                </m:d>
              </m:oMath>
            </m:oMathPara>
          </w:p>
        </w:tc>
        <w:tc>
          <w:tcPr>
            <w:tcW w:w="437" w:type="dxa"/>
            <w:vAlign w:val="center"/>
          </w:tcPr>
          <w:p w14:paraId="5004EADF" w14:textId="77777777" w:rsidR="006E62F7" w:rsidRPr="00827DA9" w:rsidRDefault="006E62F7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B</w:t>
            </w:r>
            <w:r w:rsidRPr="005B2419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4422" w:type="dxa"/>
            <w:vAlign w:val="center"/>
          </w:tcPr>
          <w:p w14:paraId="67B34F3E" w14:textId="6260CE28" w:rsidR="006E62F7" w:rsidRPr="00827DA9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 w:cs="Arial"/>
                      </w:rPr>
                      <m:t>∈R:</m:t>
                    </m:r>
                    <m:r>
                      <w:rPr>
                        <w:rFonts w:ascii="Cambria Math" w:hAnsi="Cambria Math" w:cs="Arial"/>
                      </w:rPr>
                      <m:t>x≥-5</m:t>
                    </m:r>
                    <m:r>
                      <w:rPr>
                        <w:rFonts w:ascii="Cambria Math" w:eastAsiaTheme="minorEastAsia" w:hAnsi="Cambria Math" w:cs="Arial"/>
                      </w:rPr>
                      <m:t>∨</m:t>
                    </m:r>
                    <m:r>
                      <w:rPr>
                        <w:rFonts w:ascii="Cambria Math" w:hAnsi="Cambria Math" w:cs="Arial"/>
                      </w:rPr>
                      <m:t>x&lt;10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 </m:t>
                </m:r>
              </m:oMath>
            </m:oMathPara>
          </w:p>
        </w:tc>
      </w:tr>
      <w:tr w:rsidR="006E62F7" w:rsidRPr="00827DA9" w14:paraId="563F04B4" w14:textId="77777777" w:rsidTr="00E643F4">
        <w:tc>
          <w:tcPr>
            <w:tcW w:w="436" w:type="dxa"/>
            <w:vAlign w:val="center"/>
          </w:tcPr>
          <w:p w14:paraId="7A5A73CA" w14:textId="77777777" w:rsidR="006E62F7" w:rsidRPr="005B2419" w:rsidRDefault="006E62F7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C.</w:t>
            </w:r>
          </w:p>
        </w:tc>
        <w:tc>
          <w:tcPr>
            <w:tcW w:w="4422" w:type="dxa"/>
            <w:vAlign w:val="center"/>
          </w:tcPr>
          <w:p w14:paraId="7B190491" w14:textId="05EEF897" w:rsidR="006E62F7" w:rsidRPr="00484CDF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 w:cs="Arial"/>
                      </w:rPr>
                      <m:t>∈R:</m:t>
                    </m:r>
                    <m:r>
                      <w:rPr>
                        <w:rFonts w:ascii="Cambria Math" w:hAnsi="Cambria Math" w:cs="Arial"/>
                      </w:rPr>
                      <m:t>x</m:t>
                    </m:r>
                    <m:r>
                      <w:rPr>
                        <w:rFonts w:ascii="Cambria Math" w:eastAsiaTheme="minorEastAsia" w:hAnsi="Cambria Math" w:cs="Arial"/>
                      </w:rPr>
                      <m:t>≥</m:t>
                    </m:r>
                    <m:r>
                      <w:rPr>
                        <w:rFonts w:ascii="Cambria Math" w:hAnsi="Cambria Math" w:cs="Arial"/>
                      </w:rPr>
                      <m:t>-5∧x&lt;10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 </m:t>
                </m:r>
              </m:oMath>
            </m:oMathPara>
          </w:p>
        </w:tc>
        <w:tc>
          <w:tcPr>
            <w:tcW w:w="437" w:type="dxa"/>
            <w:vAlign w:val="center"/>
          </w:tcPr>
          <w:p w14:paraId="09D11601" w14:textId="77777777" w:rsidR="006E62F7" w:rsidRDefault="006E62F7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D.</w:t>
            </w:r>
          </w:p>
        </w:tc>
        <w:tc>
          <w:tcPr>
            <w:tcW w:w="4422" w:type="dxa"/>
            <w:vAlign w:val="center"/>
          </w:tcPr>
          <w:p w14:paraId="3545EA6C" w14:textId="3E0AD037" w:rsidR="006E62F7" w:rsidRPr="00484CDF" w:rsidRDefault="00D7513A" w:rsidP="0067022E">
            <w:pPr>
              <w:tabs>
                <w:tab w:val="left" w:pos="1784"/>
              </w:tabs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="Arial"/>
                        <w:i/>
                      </w:rPr>
                    </m:ctrlPr>
                  </m:borderBoxPr>
                  <m:e/>
                </m:borderBox>
                <m:r>
                  <w:rPr>
                    <w:rFonts w:ascii="Cambria Math" w:hAnsi="Cambria Math" w:cs="Arial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 w:cs="Arial"/>
                      </w:rPr>
                      <m:t>∈R:</m:t>
                    </m:r>
                    <m:r>
                      <w:rPr>
                        <w:rFonts w:ascii="Cambria Math" w:hAnsi="Cambria Math" w:cs="Arial"/>
                      </w:rPr>
                      <m:t>x≥-5</m:t>
                    </m:r>
                    <m:r>
                      <w:rPr>
                        <w:rFonts w:ascii="Cambria Math" w:eastAsiaTheme="minorEastAsia" w:hAnsi="Cambria Math" w:cs="Arial"/>
                      </w:rPr>
                      <m:t>∨</m:t>
                    </m:r>
                    <m:r>
                      <w:rPr>
                        <w:rFonts w:ascii="Cambria Math" w:hAnsi="Cambria Math" w:cs="Arial"/>
                      </w:rPr>
                      <m:t>x≤10</m:t>
                    </m:r>
                  </m:e>
                </m:d>
              </m:oMath>
            </m:oMathPara>
          </w:p>
        </w:tc>
      </w:tr>
    </w:tbl>
    <w:p w14:paraId="6BD5DAD9" w14:textId="77777777" w:rsidR="00AF6B12" w:rsidRDefault="00AF6B12" w:rsidP="00AF6B12">
      <w:pPr>
        <w:pStyle w:val="PargrafodaLista"/>
        <w:tabs>
          <w:tab w:val="left" w:pos="1784"/>
        </w:tabs>
        <w:spacing w:before="100" w:beforeAutospacing="1" w:after="100" w:afterAutospacing="1" w:line="360" w:lineRule="auto"/>
        <w:ind w:left="284"/>
        <w:jc w:val="both"/>
        <w:rPr>
          <w:sz w:val="22"/>
          <w:szCs w:val="22"/>
        </w:rPr>
      </w:pPr>
    </w:p>
    <w:p w14:paraId="2A998B34" w14:textId="6EAEC536" w:rsidR="00390155" w:rsidRDefault="00390155" w:rsidP="00560481">
      <w:pPr>
        <w:pStyle w:val="PargrafodaLista"/>
        <w:numPr>
          <w:ilvl w:val="0"/>
          <w:numId w:val="31"/>
        </w:numPr>
        <w:tabs>
          <w:tab w:val="left" w:pos="1784"/>
        </w:tabs>
        <w:spacing w:before="100" w:beforeAutospacing="1" w:after="100" w:afterAutospacing="1" w:line="360" w:lineRule="auto"/>
        <w:ind w:left="284" w:hanging="284"/>
        <w:jc w:val="both"/>
        <w:rPr>
          <w:sz w:val="22"/>
          <w:szCs w:val="22"/>
        </w:rPr>
      </w:pPr>
      <w:r w:rsidRPr="00827DA9">
        <w:rPr>
          <w:sz w:val="22"/>
          <w:szCs w:val="22"/>
        </w:rPr>
        <w:t xml:space="preserve">Considera o intervalo </w:t>
      </w:r>
      <m:oMath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]"/>
            <m:endChr m:val="]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-∞,  2</m:t>
            </m:r>
          </m:e>
        </m:d>
      </m:oMath>
      <w:r w:rsidRPr="00827DA9">
        <w:rPr>
          <w:sz w:val="22"/>
          <w:szCs w:val="22"/>
        </w:rPr>
        <w:t xml:space="preserve"> e </w:t>
      </w:r>
      <w:r w:rsidR="002C2BE3">
        <w:rPr>
          <w:sz w:val="22"/>
          <w:szCs w:val="22"/>
        </w:rPr>
        <w:t xml:space="preserve">o conjunto </w:t>
      </w:r>
      <m:oMath>
        <m:r>
          <w:rPr>
            <w:rFonts w:ascii="Cambria Math" w:hAnsi="Cambria Math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cr m:val="double-struck"/>
                <m:sty m:val="p"/>
              </m:rPr>
              <w:rPr>
                <w:rFonts w:ascii="Cambria Math" w:hAnsi="Cambria Math"/>
                <w:sz w:val="22"/>
                <w:szCs w:val="22"/>
              </w:rPr>
              <m:t>∈R: -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3≤</m:t>
            </m:r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&lt;2 </m:t>
            </m:r>
          </m:e>
        </m:d>
      </m:oMath>
      <w:r w:rsidRPr="00827DA9">
        <w:rPr>
          <w:sz w:val="22"/>
          <w:szCs w:val="22"/>
        </w:rPr>
        <w:t>.</w:t>
      </w:r>
    </w:p>
    <w:p w14:paraId="5CB2CB96" w14:textId="00FD751B" w:rsidR="00390155" w:rsidRPr="00B5768C" w:rsidRDefault="00390155" w:rsidP="00560481">
      <w:pPr>
        <w:pStyle w:val="PargrafodaLista"/>
        <w:numPr>
          <w:ilvl w:val="1"/>
          <w:numId w:val="39"/>
        </w:numPr>
        <w:tabs>
          <w:tab w:val="left" w:pos="1784"/>
        </w:tabs>
        <w:spacing w:before="100" w:beforeAutospacing="1" w:after="100" w:afterAutospacing="1" w:line="360" w:lineRule="auto"/>
        <w:ind w:left="709" w:hanging="425"/>
        <w:jc w:val="both"/>
        <w:rPr>
          <w:sz w:val="22"/>
          <w:szCs w:val="22"/>
        </w:rPr>
      </w:pPr>
      <w:r w:rsidRPr="00B5768C">
        <w:rPr>
          <w:sz w:val="22"/>
          <w:szCs w:val="22"/>
        </w:rPr>
        <w:t xml:space="preserve">Escreve o conjunto </w:t>
      </w:r>
      <m:oMath>
        <m:r>
          <w:rPr>
            <w:rFonts w:ascii="Cambria Math" w:hAnsi="Cambria Math"/>
            <w:sz w:val="22"/>
            <w:szCs w:val="22"/>
          </w:rPr>
          <m:t>A</m:t>
        </m:r>
      </m:oMath>
      <w:r w:rsidRPr="00B5768C">
        <w:rPr>
          <w:sz w:val="22"/>
          <w:szCs w:val="22"/>
        </w:rPr>
        <w:t xml:space="preserve"> </w:t>
      </w:r>
      <w:r w:rsidR="00F81D75" w:rsidRPr="00B5768C">
        <w:rPr>
          <w:sz w:val="22"/>
          <w:szCs w:val="22"/>
        </w:rPr>
        <w:t>usando</w:t>
      </w:r>
      <w:r w:rsidRPr="00B5768C">
        <w:rPr>
          <w:sz w:val="22"/>
          <w:szCs w:val="22"/>
        </w:rPr>
        <w:t xml:space="preserve"> uma condição.</w:t>
      </w:r>
    </w:p>
    <w:p w14:paraId="52391CC5" w14:textId="77777777" w:rsidR="00390155" w:rsidRPr="00827DA9" w:rsidRDefault="00390155" w:rsidP="00560481">
      <w:pPr>
        <w:pStyle w:val="PargrafodaLista"/>
        <w:tabs>
          <w:tab w:val="left" w:pos="426"/>
          <w:tab w:val="left" w:pos="851"/>
        </w:tabs>
        <w:spacing w:before="100" w:beforeAutospacing="1" w:after="100" w:afterAutospacing="1" w:line="360" w:lineRule="auto"/>
        <w:ind w:left="709" w:hanging="425"/>
        <w:jc w:val="both"/>
        <w:rPr>
          <w:sz w:val="22"/>
          <w:szCs w:val="22"/>
        </w:rPr>
      </w:pPr>
    </w:p>
    <w:p w14:paraId="7411A541" w14:textId="554725D8" w:rsidR="00390155" w:rsidRDefault="00390155" w:rsidP="00560481">
      <w:pPr>
        <w:pStyle w:val="PargrafodaLista"/>
        <w:numPr>
          <w:ilvl w:val="1"/>
          <w:numId w:val="39"/>
        </w:numPr>
        <w:tabs>
          <w:tab w:val="left" w:pos="426"/>
          <w:tab w:val="left" w:pos="851"/>
        </w:tabs>
        <w:spacing w:before="100" w:beforeAutospacing="1" w:after="0" w:line="360" w:lineRule="auto"/>
        <w:ind w:left="709" w:hanging="425"/>
        <w:jc w:val="both"/>
        <w:rPr>
          <w:sz w:val="22"/>
          <w:szCs w:val="22"/>
        </w:rPr>
      </w:pPr>
      <w:r w:rsidRPr="002622EF">
        <w:rPr>
          <w:sz w:val="22"/>
          <w:szCs w:val="22"/>
        </w:rPr>
        <w:t xml:space="preserve">Qual dos seguintes intervalos é igual a </w:t>
      </w:r>
      <m:oMath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∩</m:t>
        </m:r>
        <m:r>
          <w:rPr>
            <w:rFonts w:ascii="Cambria Math" w:hAnsi="Cambria Math"/>
            <w:sz w:val="22"/>
            <w:szCs w:val="22"/>
          </w:rPr>
          <m:t>B</m:t>
        </m:r>
      </m:oMath>
      <w:r w:rsidRPr="002622EF">
        <w:rPr>
          <w:sz w:val="22"/>
          <w:szCs w:val="22"/>
        </w:rPr>
        <w:t>?</w:t>
      </w:r>
    </w:p>
    <w:tbl>
      <w:tblPr>
        <w:tblStyle w:val="TabelacomGrelha"/>
        <w:tblW w:w="9600" w:type="dxa"/>
        <w:tblInd w:w="7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0"/>
        <w:gridCol w:w="4800"/>
      </w:tblGrid>
      <w:tr w:rsidR="00AF6B12" w14:paraId="6AE5DBA3" w14:textId="77777777" w:rsidTr="001C0BB4">
        <w:tc>
          <w:tcPr>
            <w:tcW w:w="4800" w:type="dxa"/>
            <w:vAlign w:val="center"/>
          </w:tcPr>
          <w:p w14:paraId="00420929" w14:textId="73A1826C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A.</w:t>
            </w:r>
            <w:r>
              <w:rPr>
                <w:b/>
                <w:bCs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-∞, 2</m:t>
                  </m:r>
                </m:e>
              </m:d>
            </m:oMath>
          </w:p>
        </w:tc>
        <w:tc>
          <w:tcPr>
            <w:tcW w:w="4800" w:type="dxa"/>
            <w:vAlign w:val="center"/>
          </w:tcPr>
          <w:p w14:paraId="00662D56" w14:textId="50F19D94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B.</w:t>
            </w:r>
            <w:r>
              <w:rPr>
                <w:b/>
                <w:bCs/>
              </w:rPr>
              <w:t xml:space="preserve">  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begChr m:val="]"/>
                  <m:endChr m:val="[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-3, 2</m:t>
                  </m:r>
                </m:e>
              </m:d>
            </m:oMath>
          </w:p>
        </w:tc>
      </w:tr>
      <w:tr w:rsidR="00AF6B12" w14:paraId="736C6F55" w14:textId="77777777" w:rsidTr="001C0BB4">
        <w:tc>
          <w:tcPr>
            <w:tcW w:w="4800" w:type="dxa"/>
          </w:tcPr>
          <w:p w14:paraId="0F27E88D" w14:textId="1F0EF27A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C.</w:t>
            </w:r>
            <w:r>
              <w:rPr>
                <w:rFonts w:ascii="Cambria" w:eastAsia="Cambria" w:hAnsi="Cambria" w:cs="Times New Roman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begChr m:val="["/>
                  <m:endChr m:val="[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-3, 2</m:t>
                  </m:r>
                </m:e>
              </m:d>
            </m:oMath>
          </w:p>
        </w:tc>
        <w:tc>
          <w:tcPr>
            <w:tcW w:w="4800" w:type="dxa"/>
          </w:tcPr>
          <w:p w14:paraId="09113009" w14:textId="3BA624F8" w:rsidR="00AF6B12" w:rsidRDefault="00AF6B12" w:rsidP="00AF6B12">
            <w:pPr>
              <w:pStyle w:val="PargrafodaLista"/>
              <w:tabs>
                <w:tab w:val="left" w:pos="1784"/>
              </w:tabs>
              <w:spacing w:before="100" w:beforeAutospacing="1" w:after="120" w:line="360" w:lineRule="auto"/>
              <w:ind w:left="0"/>
              <w:contextualSpacing w:val="0"/>
              <w:jc w:val="both"/>
              <w:rPr>
                <w:sz w:val="22"/>
                <w:szCs w:val="22"/>
              </w:rPr>
            </w:pPr>
            <w:r w:rsidRPr="004317FB">
              <w:rPr>
                <w:b/>
                <w:bCs/>
                <w:sz w:val="22"/>
                <w:szCs w:val="22"/>
              </w:rPr>
              <w:t>D.</w:t>
            </w:r>
            <w:r>
              <w:rPr>
                <w:rFonts w:eastAsiaTheme="minorEastAsia"/>
              </w:rPr>
              <w:t xml:space="preserve"> 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/>
              </m:borderBox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-3, 2</m:t>
                  </m:r>
                </m:e>
              </m:d>
            </m:oMath>
          </w:p>
        </w:tc>
      </w:tr>
    </w:tbl>
    <w:p w14:paraId="54D1861F" w14:textId="2934C4F5" w:rsidR="00B5768C" w:rsidRDefault="00390155" w:rsidP="00560481">
      <w:pPr>
        <w:pStyle w:val="PargrafodaLista"/>
        <w:numPr>
          <w:ilvl w:val="1"/>
          <w:numId w:val="39"/>
        </w:numPr>
        <w:tabs>
          <w:tab w:val="left" w:pos="851"/>
        </w:tabs>
        <w:spacing w:before="100" w:beforeAutospacing="1" w:after="100" w:afterAutospacing="1" w:line="360" w:lineRule="auto"/>
        <w:ind w:left="709" w:hanging="425"/>
        <w:jc w:val="both"/>
        <w:rPr>
          <w:sz w:val="22"/>
          <w:szCs w:val="22"/>
        </w:rPr>
      </w:pPr>
      <w:r w:rsidRPr="00AA36AA">
        <w:rPr>
          <w:sz w:val="22"/>
          <w:szCs w:val="22"/>
        </w:rPr>
        <w:t>O maior número inteiro que pertence ao conjunto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B</m:t>
        </m:r>
      </m:oMath>
      <w:r w:rsidRPr="00AA36AA">
        <w:rPr>
          <w:sz w:val="22"/>
          <w:szCs w:val="22"/>
        </w:rPr>
        <w:t xml:space="preserve"> é o________ e um número irracional positivo que pertence ao conjunto </w:t>
      </w:r>
      <m:oMath>
        <m:r>
          <w:rPr>
            <w:rFonts w:ascii="Cambria Math" w:hAnsi="Cambria Math"/>
            <w:sz w:val="22"/>
            <w:szCs w:val="22"/>
          </w:rPr>
          <m:t>A</m:t>
        </m:r>
      </m:oMath>
      <w:r w:rsidRPr="00713129">
        <w:rPr>
          <w:sz w:val="22"/>
          <w:szCs w:val="22"/>
        </w:rPr>
        <w:t xml:space="preserve"> é</w:t>
      </w:r>
      <w:r w:rsidR="00EA4AF2" w:rsidRPr="00713129">
        <w:rPr>
          <w:sz w:val="22"/>
          <w:szCs w:val="22"/>
        </w:rPr>
        <w:t>, por exemplo,</w:t>
      </w:r>
      <w:r w:rsidRPr="00AA36AA">
        <w:rPr>
          <w:sz w:val="22"/>
          <w:szCs w:val="22"/>
        </w:rPr>
        <w:t xml:space="preserve">    ________.</w:t>
      </w:r>
    </w:p>
    <w:p w14:paraId="065D3E7C" w14:textId="77777777" w:rsidR="00AF6B12" w:rsidRPr="00AF6B12" w:rsidRDefault="00AF6B12" w:rsidP="00AF6B12">
      <w:pPr>
        <w:tabs>
          <w:tab w:val="left" w:pos="851"/>
        </w:tabs>
        <w:spacing w:before="100" w:beforeAutospacing="1" w:after="100" w:afterAutospacing="1" w:line="360" w:lineRule="auto"/>
        <w:jc w:val="both"/>
      </w:pPr>
    </w:p>
    <w:p w14:paraId="65DFE8AF" w14:textId="77777777" w:rsidR="005D07FA" w:rsidRDefault="005D07FA" w:rsidP="005D07FA">
      <w:pPr>
        <w:pStyle w:val="PargrafodaLista"/>
        <w:tabs>
          <w:tab w:val="left" w:pos="851"/>
        </w:tabs>
        <w:spacing w:before="100" w:beforeAutospacing="1" w:after="0" w:line="360" w:lineRule="auto"/>
        <w:ind w:left="709"/>
        <w:jc w:val="both"/>
        <w:rPr>
          <w:sz w:val="22"/>
          <w:szCs w:val="22"/>
        </w:rPr>
      </w:pPr>
    </w:p>
    <w:p w14:paraId="325A485C" w14:textId="67AA85B5" w:rsidR="005D07FA" w:rsidRPr="00827DA9" w:rsidRDefault="005D07FA" w:rsidP="00C44C3F">
      <w:pPr>
        <w:pStyle w:val="QUESTAO1"/>
        <w:numPr>
          <w:ilvl w:val="0"/>
          <w:numId w:val="39"/>
        </w:numPr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jc w:val="both"/>
        <w:rPr>
          <w:rFonts w:eastAsiaTheme="minorEastAsia"/>
          <w:color w:val="auto"/>
          <w:sz w:val="22"/>
          <w:szCs w:val="22"/>
        </w:rPr>
      </w:pPr>
      <w:r w:rsidRPr="00827DA9">
        <w:rPr>
          <w:rFonts w:eastAsiaTheme="minorEastAsia"/>
          <w:color w:val="auto"/>
          <w:sz w:val="22"/>
          <w:szCs w:val="22"/>
        </w:rPr>
        <w:lastRenderedPageBreak/>
        <w:t xml:space="preserve">Seja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n</m:t>
        </m:r>
      </m:oMath>
      <w:r w:rsidRPr="00827DA9">
        <w:rPr>
          <w:rFonts w:eastAsiaTheme="minorEastAsia"/>
          <w:color w:val="auto"/>
          <w:sz w:val="22"/>
          <w:szCs w:val="22"/>
        </w:rPr>
        <w:t xml:space="preserve"> </w:t>
      </w:r>
      <w:r w:rsidRPr="00713129">
        <w:rPr>
          <w:rFonts w:eastAsiaTheme="minorEastAsia"/>
          <w:color w:val="auto"/>
          <w:sz w:val="22"/>
          <w:szCs w:val="22"/>
        </w:rPr>
        <w:t>o m</w:t>
      </w:r>
      <w:r w:rsidR="00274E06" w:rsidRPr="00713129">
        <w:rPr>
          <w:rFonts w:eastAsiaTheme="minorEastAsia"/>
          <w:color w:val="auto"/>
          <w:sz w:val="22"/>
          <w:szCs w:val="22"/>
        </w:rPr>
        <w:t>aior</w:t>
      </w:r>
      <w:r w:rsidRPr="00827DA9">
        <w:rPr>
          <w:rFonts w:eastAsiaTheme="minorEastAsia"/>
          <w:color w:val="auto"/>
          <w:sz w:val="22"/>
          <w:szCs w:val="22"/>
        </w:rPr>
        <w:t xml:space="preserve"> número natural tal que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color w:val="auto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  <m:t>109</m:t>
                </m:r>
              </m:num>
              <m:den>
                <m: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  <m:t>100</m:t>
                </m:r>
              </m:den>
            </m:f>
            <m: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>,  11</m:t>
            </m:r>
          </m:e>
        </m:d>
        <m:r>
          <m:rPr>
            <m:sty m:val="p"/>
          </m:rPr>
          <w:rPr>
            <w:rFonts w:ascii="Cambria Math" w:eastAsiaTheme="minorEastAsia" w:hAnsi="Cambria Math"/>
            <w:color w:val="auto"/>
            <w:sz w:val="22"/>
            <w:szCs w:val="22"/>
          </w:rPr>
          <m:t>∩</m:t>
        </m:r>
        <m:d>
          <m:dPr>
            <m:begChr m:val="]"/>
            <m:endChr m:val="["/>
            <m:ctrlPr>
              <w:rPr>
                <w:rFonts w:ascii="Cambria Math" w:eastAsiaTheme="minorEastAsia" w:hAnsi="Cambria Math"/>
                <w:color w:val="auto"/>
                <w:sz w:val="22"/>
                <w:szCs w:val="22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  <m:t>n</m:t>
                </m:r>
              </m:e>
            </m:rad>
            <m: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>,  +∞</m:t>
            </m:r>
          </m:e>
        </m:d>
      </m:oMath>
      <w:r w:rsidRPr="00827DA9">
        <w:rPr>
          <w:rFonts w:eastAsiaTheme="minorEastAsia"/>
          <w:color w:val="auto"/>
          <w:sz w:val="22"/>
          <w:szCs w:val="22"/>
        </w:rPr>
        <w:t xml:space="preserve"> é um conjunto não vazio.</w:t>
      </w:r>
    </w:p>
    <w:p w14:paraId="2A114B9D" w14:textId="3A3EA84F" w:rsidR="005D07FA" w:rsidRDefault="005D07FA" w:rsidP="00C44C3F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  <w:color w:val="auto"/>
          <w:sz w:val="22"/>
          <w:szCs w:val="22"/>
        </w:rPr>
      </w:pPr>
      <w:r w:rsidRPr="00827DA9">
        <w:rPr>
          <w:rFonts w:eastAsiaTheme="minorEastAsia"/>
          <w:color w:val="auto"/>
          <w:sz w:val="22"/>
          <w:szCs w:val="22"/>
        </w:rPr>
        <w:t xml:space="preserve">O valor de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n</m:t>
        </m:r>
      </m:oMath>
      <w:r w:rsidRPr="00827DA9">
        <w:rPr>
          <w:rFonts w:eastAsiaTheme="minorEastAsia"/>
          <w:color w:val="auto"/>
          <w:sz w:val="22"/>
          <w:szCs w:val="22"/>
        </w:rPr>
        <w:t xml:space="preserve">  é _____.</w:t>
      </w:r>
    </w:p>
    <w:p w14:paraId="7B44D583" w14:textId="77777777" w:rsidR="00AF6B12" w:rsidRPr="00C44C3F" w:rsidRDefault="00AF6B12" w:rsidP="00C44C3F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  <w:color w:val="auto"/>
          <w:sz w:val="22"/>
          <w:szCs w:val="22"/>
        </w:rPr>
      </w:pPr>
    </w:p>
    <w:p w14:paraId="55BE5B4A" w14:textId="4B4EA31D" w:rsidR="00390155" w:rsidRPr="00B41EEC" w:rsidRDefault="00390155" w:rsidP="00B41EEC">
      <w:pPr>
        <w:pStyle w:val="PargrafodaLista"/>
        <w:numPr>
          <w:ilvl w:val="0"/>
          <w:numId w:val="39"/>
        </w:numPr>
        <w:tabs>
          <w:tab w:val="left" w:pos="426"/>
          <w:tab w:val="left" w:pos="851"/>
        </w:tabs>
        <w:spacing w:before="100" w:beforeAutospacing="1" w:after="100" w:afterAutospacing="1" w:line="360" w:lineRule="auto"/>
        <w:jc w:val="both"/>
        <w:rPr>
          <w:sz w:val="22"/>
          <w:szCs w:val="22"/>
        </w:rPr>
      </w:pPr>
      <w:r w:rsidRPr="00B41EEC">
        <w:rPr>
          <w:sz w:val="22"/>
          <w:szCs w:val="22"/>
        </w:rPr>
        <w:t xml:space="preserve">Para </w:t>
      </w:r>
      <m:oMath>
        <m:r>
          <w:rPr>
            <w:rFonts w:ascii="Cambria Math" w:hAnsi="Cambria Math"/>
            <w:sz w:val="22"/>
            <w:szCs w:val="22"/>
          </w:rPr>
          <m:t>a</m:t>
        </m:r>
      </m:oMath>
      <w:r w:rsidRPr="00B41EEC">
        <w:rPr>
          <w:sz w:val="22"/>
          <w:szCs w:val="22"/>
        </w:rPr>
        <w:t xml:space="preserve"> e </w:t>
      </w:r>
      <m:oMath>
        <m:r>
          <w:rPr>
            <w:rFonts w:ascii="Cambria Math" w:hAnsi="Cambria Math"/>
            <w:sz w:val="22"/>
            <w:szCs w:val="22"/>
          </w:rPr>
          <m:t>b</m:t>
        </m:r>
      </m:oMath>
      <w:r w:rsidRPr="00B41EEC">
        <w:rPr>
          <w:sz w:val="22"/>
          <w:szCs w:val="22"/>
        </w:rPr>
        <w:t xml:space="preserve">, dois números reais quaisquer não nulos, sendo </w:t>
      </w:r>
      <m:oMath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&lt;</m:t>
        </m:r>
        <m:r>
          <w:rPr>
            <w:rFonts w:ascii="Cambria Math" w:hAnsi="Cambria Math"/>
            <w:sz w:val="22"/>
            <w:szCs w:val="22"/>
          </w:rPr>
          <m:t>b</m:t>
        </m:r>
      </m:oMath>
      <w:r w:rsidRPr="00B41EEC">
        <w:rPr>
          <w:sz w:val="22"/>
          <w:szCs w:val="22"/>
        </w:rPr>
        <w:t>, preenche os espaços com o símbolo de</w:t>
      </w:r>
      <w:r w:rsidR="00474304">
        <w:rPr>
          <w:sz w:val="22"/>
          <w:szCs w:val="22"/>
        </w:rPr>
        <w:t xml:space="preserve"> </w:t>
      </w:r>
      <w:r w:rsidRPr="00B41EEC">
        <w:rPr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&gt;</m:t>
        </m:r>
      </m:oMath>
      <w:r w:rsidRPr="00B41EEC">
        <w:rPr>
          <w:sz w:val="22"/>
          <w:szCs w:val="22"/>
        </w:rPr>
        <w:t xml:space="preserve"> </w:t>
      </w:r>
      <w:r w:rsidR="00474304">
        <w:rPr>
          <w:sz w:val="22"/>
          <w:szCs w:val="22"/>
        </w:rPr>
        <w:t xml:space="preserve"> </w:t>
      </w:r>
      <w:r w:rsidRPr="00B41EEC">
        <w:rPr>
          <w:sz w:val="22"/>
          <w:szCs w:val="22"/>
        </w:rPr>
        <w:t>ou</w:t>
      </w:r>
      <w:r w:rsidR="00474304">
        <w:rPr>
          <w:sz w:val="22"/>
          <w:szCs w:val="22"/>
        </w:rPr>
        <w:t xml:space="preserve"> </w:t>
      </w:r>
      <w:r w:rsidRPr="00B41EEC">
        <w:rPr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&lt;</m:t>
        </m:r>
      </m:oMath>
      <w:r w:rsidR="00474304">
        <w:rPr>
          <w:rFonts w:eastAsiaTheme="minorEastAsia"/>
          <w:sz w:val="22"/>
          <w:szCs w:val="22"/>
        </w:rPr>
        <w:t xml:space="preserve"> </w:t>
      </w:r>
      <w:r w:rsidRPr="00B41EEC">
        <w:rPr>
          <w:sz w:val="22"/>
          <w:szCs w:val="22"/>
        </w:rPr>
        <w:t xml:space="preserve"> de modo a obteres </w:t>
      </w:r>
      <w:r w:rsidR="004045FD" w:rsidRPr="00B41EEC">
        <w:rPr>
          <w:sz w:val="22"/>
          <w:szCs w:val="22"/>
        </w:rPr>
        <w:t>afirmações</w:t>
      </w:r>
      <w:r w:rsidRPr="00B41EEC">
        <w:rPr>
          <w:sz w:val="22"/>
          <w:szCs w:val="22"/>
        </w:rPr>
        <w:t xml:space="preserve"> verdadeiras.</w:t>
      </w:r>
    </w:p>
    <w:tbl>
      <w:tblPr>
        <w:tblStyle w:val="TabelacomGrelha"/>
        <w:tblW w:w="9173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969"/>
        <w:gridCol w:w="531"/>
        <w:gridCol w:w="3969"/>
      </w:tblGrid>
      <w:tr w:rsidR="007F305B" w14:paraId="5D8B083B" w14:textId="77777777" w:rsidTr="007F305B">
        <w:tc>
          <w:tcPr>
            <w:tcW w:w="704" w:type="dxa"/>
          </w:tcPr>
          <w:p w14:paraId="054B2BB6" w14:textId="62611476" w:rsidR="007F305B" w:rsidRPr="00B41EEC" w:rsidRDefault="007F305B" w:rsidP="00B41EEC">
            <w:pPr>
              <w:pStyle w:val="PargrafodaLista"/>
              <w:numPr>
                <w:ilvl w:val="1"/>
                <w:numId w:val="39"/>
              </w:numPr>
              <w:tabs>
                <w:tab w:val="left" w:pos="1784"/>
              </w:tabs>
              <w:spacing w:after="0" w:line="360" w:lineRule="auto"/>
              <w:ind w:left="457" w:hanging="457"/>
              <w:jc w:val="both"/>
            </w:pPr>
            <w:r w:rsidRPr="00B41EEC">
              <w:t xml:space="preserve"> </w:t>
            </w:r>
          </w:p>
        </w:tc>
        <w:tc>
          <w:tcPr>
            <w:tcW w:w="3969" w:type="dxa"/>
          </w:tcPr>
          <w:p w14:paraId="2FD89F43" w14:textId="35F6EA89" w:rsidR="007F305B" w:rsidRDefault="007F305B" w:rsidP="00B5768C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jc w:val="both"/>
              <w:rPr>
                <w:sz w:val="22"/>
                <w:szCs w:val="22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+6</m:t>
              </m:r>
            </m:oMath>
            <w:r w:rsidRPr="00F10DED">
              <w:rPr>
                <w:sz w:val="22"/>
                <w:szCs w:val="22"/>
              </w:rPr>
              <w:t xml:space="preserve"> ........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+6</m:t>
              </m:r>
            </m:oMath>
          </w:p>
        </w:tc>
        <w:tc>
          <w:tcPr>
            <w:tcW w:w="531" w:type="dxa"/>
          </w:tcPr>
          <w:p w14:paraId="2462A562" w14:textId="516AB0CC" w:rsidR="007F305B" w:rsidRDefault="007F305B" w:rsidP="00B41EEC">
            <w:pPr>
              <w:pStyle w:val="PargrafodaLista"/>
              <w:numPr>
                <w:ilvl w:val="1"/>
                <w:numId w:val="39"/>
              </w:numPr>
              <w:tabs>
                <w:tab w:val="left" w:pos="1784"/>
              </w:tabs>
              <w:spacing w:after="0" w:line="360" w:lineRule="auto"/>
              <w:ind w:left="428" w:hanging="428"/>
              <w:jc w:val="both"/>
              <w:rPr>
                <w:sz w:val="22"/>
                <w:szCs w:val="22"/>
              </w:rPr>
            </w:pPr>
          </w:p>
        </w:tc>
        <w:tc>
          <w:tcPr>
            <w:tcW w:w="3969" w:type="dxa"/>
          </w:tcPr>
          <w:p w14:paraId="776F647C" w14:textId="2AEBA69B" w:rsidR="007F305B" w:rsidRDefault="007F305B" w:rsidP="00B5768C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jc w:val="both"/>
              <w:rPr>
                <w:sz w:val="22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827DA9">
              <w:rPr>
                <w:sz w:val="22"/>
                <w:szCs w:val="22"/>
              </w:rPr>
              <w:t xml:space="preserve">........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oMath>
          </w:p>
        </w:tc>
      </w:tr>
      <w:tr w:rsidR="007F305B" w14:paraId="7E689364" w14:textId="77777777" w:rsidTr="007F305B">
        <w:tc>
          <w:tcPr>
            <w:tcW w:w="704" w:type="dxa"/>
          </w:tcPr>
          <w:p w14:paraId="7A583E80" w14:textId="77777777" w:rsidR="007F305B" w:rsidRPr="00B41EEC" w:rsidRDefault="007F305B" w:rsidP="00B41EEC">
            <w:pPr>
              <w:pStyle w:val="PargrafodaLista"/>
              <w:numPr>
                <w:ilvl w:val="1"/>
                <w:numId w:val="39"/>
              </w:numPr>
              <w:tabs>
                <w:tab w:val="left" w:pos="1784"/>
              </w:tabs>
              <w:spacing w:after="0" w:line="360" w:lineRule="auto"/>
              <w:ind w:left="457" w:hanging="457"/>
              <w:jc w:val="both"/>
            </w:pPr>
          </w:p>
        </w:tc>
        <w:tc>
          <w:tcPr>
            <w:tcW w:w="3969" w:type="dxa"/>
          </w:tcPr>
          <w:p w14:paraId="2662A558" w14:textId="5A0A8529" w:rsidR="007F305B" w:rsidRPr="00F10DED" w:rsidRDefault="007F305B" w:rsidP="00B5768C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jc w:val="both"/>
              <w:rPr>
                <w:rFonts w:eastAsia="Cambria"/>
                <w:sz w:val="22"/>
                <w:szCs w:val="22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-1</m:t>
              </m:r>
            </m:oMath>
            <w:r w:rsidRPr="00827DA9">
              <w:rPr>
                <w:sz w:val="22"/>
                <w:szCs w:val="22"/>
              </w:rPr>
              <w:t xml:space="preserve"> ........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-1</m:t>
              </m:r>
            </m:oMath>
          </w:p>
        </w:tc>
        <w:tc>
          <w:tcPr>
            <w:tcW w:w="531" w:type="dxa"/>
          </w:tcPr>
          <w:p w14:paraId="316DE9BA" w14:textId="77777777" w:rsidR="007F305B" w:rsidRDefault="007F305B" w:rsidP="00B41EEC">
            <w:pPr>
              <w:pStyle w:val="PargrafodaLista"/>
              <w:numPr>
                <w:ilvl w:val="1"/>
                <w:numId w:val="39"/>
              </w:numPr>
              <w:tabs>
                <w:tab w:val="left" w:pos="1784"/>
              </w:tabs>
              <w:spacing w:after="0" w:line="360" w:lineRule="auto"/>
              <w:ind w:left="428" w:hanging="428"/>
              <w:jc w:val="both"/>
              <w:rPr>
                <w:sz w:val="22"/>
                <w:szCs w:val="22"/>
              </w:rPr>
            </w:pPr>
          </w:p>
        </w:tc>
        <w:tc>
          <w:tcPr>
            <w:tcW w:w="3969" w:type="dxa"/>
          </w:tcPr>
          <w:p w14:paraId="60AC465B" w14:textId="48BE3A01" w:rsidR="007F305B" w:rsidRPr="00827DA9" w:rsidRDefault="007F305B" w:rsidP="00B5768C">
            <w:pPr>
              <w:pStyle w:val="PargrafodaLista"/>
              <w:tabs>
                <w:tab w:val="left" w:pos="1784"/>
              </w:tabs>
              <w:spacing w:after="0" w:line="360" w:lineRule="auto"/>
              <w:ind w:left="0"/>
              <w:jc w:val="both"/>
              <w:rPr>
                <w:rFonts w:eastAsia="Cambria"/>
                <w:sz w:val="22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7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oMath>
            <w:r w:rsidRPr="00827DA9">
              <w:rPr>
                <w:sz w:val="22"/>
                <w:szCs w:val="22"/>
              </w:rPr>
              <w:t xml:space="preserve"> ........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7</m:t>
              </m:r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</m:oMath>
          </w:p>
        </w:tc>
      </w:tr>
    </w:tbl>
    <w:p w14:paraId="2C083EB8" w14:textId="77777777" w:rsidR="00C44C3F" w:rsidRDefault="00C44C3F" w:rsidP="00560481">
      <w:pPr>
        <w:tabs>
          <w:tab w:val="left" w:pos="1784"/>
        </w:tabs>
        <w:spacing w:after="0" w:line="360" w:lineRule="auto"/>
        <w:jc w:val="both"/>
      </w:pPr>
    </w:p>
    <w:p w14:paraId="1ABFEE44" w14:textId="77777777" w:rsidR="00AF6B12" w:rsidRDefault="00AF6B12" w:rsidP="00560481">
      <w:pPr>
        <w:tabs>
          <w:tab w:val="left" w:pos="1784"/>
        </w:tabs>
        <w:spacing w:after="0" w:line="360" w:lineRule="auto"/>
        <w:jc w:val="both"/>
      </w:pPr>
    </w:p>
    <w:p w14:paraId="32D2B93E" w14:textId="56D01339" w:rsidR="00390155" w:rsidRPr="00C44C3F" w:rsidRDefault="00390155" w:rsidP="00C44C3F">
      <w:pPr>
        <w:pStyle w:val="PargrafodaLista"/>
        <w:numPr>
          <w:ilvl w:val="0"/>
          <w:numId w:val="39"/>
        </w:numPr>
        <w:tabs>
          <w:tab w:val="left" w:pos="1784"/>
        </w:tabs>
        <w:spacing w:after="0" w:line="360" w:lineRule="auto"/>
        <w:jc w:val="both"/>
        <w:rPr>
          <w:sz w:val="22"/>
          <w:szCs w:val="22"/>
        </w:rPr>
      </w:pPr>
      <w:r w:rsidRPr="00C44C3F">
        <w:rPr>
          <w:sz w:val="22"/>
          <w:szCs w:val="22"/>
        </w:rPr>
        <w:t>Determina</w:t>
      </w:r>
      <w:r w:rsidR="00E73CE0">
        <w:rPr>
          <w:sz w:val="22"/>
          <w:szCs w:val="22"/>
        </w:rPr>
        <w:t>:</w:t>
      </w:r>
    </w:p>
    <w:p w14:paraId="246DCE2E" w14:textId="6C3ACCDF" w:rsidR="00390155" w:rsidRPr="008813D5" w:rsidRDefault="00E73CE0" w:rsidP="00E643F4">
      <w:pPr>
        <w:pStyle w:val="PargrafodaLista"/>
        <w:numPr>
          <w:ilvl w:val="1"/>
          <w:numId w:val="39"/>
        </w:numPr>
        <w:spacing w:after="160" w:line="259" w:lineRule="auto"/>
        <w:ind w:left="851" w:hanging="459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A∩B</m:t>
        </m:r>
      </m:oMath>
      <w:r>
        <w:rPr>
          <w:sz w:val="22"/>
          <w:szCs w:val="22"/>
        </w:rPr>
        <w:t xml:space="preserve">  e </w:t>
      </w:r>
      <w:r w:rsidRPr="00C44C3F">
        <w:rPr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A∪B</m:t>
        </m:r>
      </m:oMath>
      <w:r>
        <w:rPr>
          <w:rFonts w:eastAsiaTheme="minorEastAsia"/>
          <w:sz w:val="22"/>
          <w:szCs w:val="22"/>
        </w:rPr>
        <w:t xml:space="preserve"> , sendo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]"/>
            <m:endChr m:val="]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-3, -1</m:t>
            </m:r>
          </m:e>
        </m:d>
      </m:oMath>
      <w:r w:rsidR="00390155" w:rsidRPr="008813D5">
        <w:rPr>
          <w:sz w:val="22"/>
          <w:szCs w:val="22"/>
        </w:rPr>
        <w:t xml:space="preserve">  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= </m:t>
        </m:r>
        <m:d>
          <m:dPr>
            <m:begChr m:val="]"/>
            <m:endChr m:val="]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-1,  5</m:t>
            </m:r>
          </m:e>
        </m:d>
      </m:oMath>
      <w:r>
        <w:rPr>
          <w:rFonts w:eastAsiaTheme="minorEastAsia"/>
          <w:sz w:val="22"/>
          <w:szCs w:val="22"/>
        </w:rPr>
        <w:t>.</w:t>
      </w:r>
    </w:p>
    <w:p w14:paraId="238B7A2D" w14:textId="77777777" w:rsidR="00390155" w:rsidRPr="00827DA9" w:rsidRDefault="00390155" w:rsidP="00E643F4">
      <w:pPr>
        <w:pStyle w:val="PargrafodaLista"/>
        <w:ind w:left="851" w:hanging="459"/>
        <w:rPr>
          <w:sz w:val="22"/>
          <w:szCs w:val="22"/>
        </w:rPr>
      </w:pPr>
    </w:p>
    <w:p w14:paraId="38DAE46B" w14:textId="4D803061" w:rsidR="00390155" w:rsidRPr="00827DA9" w:rsidRDefault="00E73CE0" w:rsidP="00E643F4">
      <w:pPr>
        <w:pStyle w:val="PargrafodaLista"/>
        <w:numPr>
          <w:ilvl w:val="1"/>
          <w:numId w:val="39"/>
        </w:numPr>
        <w:spacing w:after="160" w:line="259" w:lineRule="auto"/>
        <w:ind w:left="851" w:hanging="459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A∩B</m:t>
        </m:r>
      </m:oMath>
      <w:r>
        <w:rPr>
          <w:sz w:val="22"/>
          <w:szCs w:val="22"/>
        </w:rPr>
        <w:t xml:space="preserve">  e </w:t>
      </w:r>
      <w:r w:rsidRPr="00C44C3F">
        <w:rPr>
          <w:sz w:val="22"/>
          <w:szCs w:val="2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A∪B</m:t>
        </m:r>
      </m:oMath>
      <w:r>
        <w:rPr>
          <w:rFonts w:eastAsiaTheme="minorEastAsia"/>
          <w:sz w:val="22"/>
          <w:szCs w:val="22"/>
        </w:rPr>
        <w:t xml:space="preserve"> , sendo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 </m:t>
        </m:r>
        <m:r>
          <w:rPr>
            <w:rFonts w:ascii="Cambria Math" w:hAnsi="Cambria Math"/>
            <w:sz w:val="22"/>
            <w:szCs w:val="22"/>
          </w:rPr>
          <m:t>A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∈</m:t>
            </m:r>
            <m:r>
              <m:rPr>
                <m:scr m:val="double-struck"/>
              </m:rPr>
              <w:rPr>
                <w:rFonts w:ascii="Cambria Math" w:hAnsi="Cambria Math"/>
                <w:sz w:val="22"/>
                <w:szCs w:val="22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:</m:t>
            </m:r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≥</m:t>
            </m:r>
            <m:r>
              <w:rPr>
                <w:rFonts w:ascii="Cambria Math" w:hAnsi="Cambria Math"/>
                <w:sz w:val="22"/>
                <w:szCs w:val="22"/>
              </w:rPr>
              <m:t xml:space="preserve">3,14 </m:t>
            </m:r>
          </m:e>
        </m:d>
      </m:oMath>
      <w:r w:rsidR="00390155" w:rsidRPr="00827DA9">
        <w:rPr>
          <w:sz w:val="22"/>
          <w:szCs w:val="22"/>
        </w:rPr>
        <w:t xml:space="preserve">  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>B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∈</m:t>
            </m:r>
            <m:r>
              <m:rPr>
                <m:scr m:val="double-struck"/>
              </m:rPr>
              <w:rPr>
                <w:rFonts w:ascii="Cambria Math" w:hAnsi="Cambria Math"/>
                <w:sz w:val="22"/>
                <w:szCs w:val="22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:0&lt;</m:t>
            </m:r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&lt;π </m:t>
            </m:r>
          </m:e>
        </m:d>
      </m:oMath>
      <w:r w:rsidR="00390155" w:rsidRPr="00827DA9">
        <w:rPr>
          <w:sz w:val="22"/>
          <w:szCs w:val="22"/>
        </w:rPr>
        <w:t xml:space="preserve">  </w:t>
      </w:r>
      <w:r>
        <w:rPr>
          <w:sz w:val="22"/>
          <w:szCs w:val="22"/>
        </w:rPr>
        <w:t>.</w:t>
      </w:r>
    </w:p>
    <w:p w14:paraId="4079AF11" w14:textId="77777777" w:rsidR="00390155" w:rsidRPr="00827DA9" w:rsidRDefault="00390155" w:rsidP="00E643F4">
      <w:pPr>
        <w:pStyle w:val="PargrafodaLista"/>
        <w:ind w:left="851" w:hanging="459"/>
        <w:rPr>
          <w:rFonts w:eastAsiaTheme="minorEastAsia"/>
          <w:sz w:val="22"/>
          <w:szCs w:val="22"/>
        </w:rPr>
      </w:pPr>
    </w:p>
    <w:p w14:paraId="3A55D812" w14:textId="2F2AA94C" w:rsidR="00390155" w:rsidRDefault="00E73CE0" w:rsidP="00E643F4">
      <w:pPr>
        <w:pStyle w:val="PargrafodaLista"/>
        <w:numPr>
          <w:ilvl w:val="1"/>
          <w:numId w:val="39"/>
        </w:numPr>
        <w:spacing w:after="160" w:line="259" w:lineRule="auto"/>
        <w:ind w:left="851" w:hanging="459"/>
        <w:rPr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C</m:t>
        </m:r>
      </m:oMath>
      <w:r w:rsidRPr="00C44C3F">
        <w:rPr>
          <w:sz w:val="22"/>
          <w:szCs w:val="22"/>
        </w:rPr>
        <w:t xml:space="preserve"> na forma de intervalo</w:t>
      </w:r>
      <w:r>
        <w:rPr>
          <w:sz w:val="22"/>
          <w:szCs w:val="22"/>
        </w:rPr>
        <w:t xml:space="preserve">, sendo </w:t>
      </w:r>
      <w:r w:rsidR="00E643F4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C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∈</m:t>
            </m:r>
            <m:r>
              <m:rPr>
                <m:scr m:val="double-struck"/>
              </m:rPr>
              <w:rPr>
                <w:rFonts w:ascii="Cambria Math" w:hAnsi="Cambria Math"/>
                <w:sz w:val="22"/>
                <w:szCs w:val="22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 xml:space="preserve">: </m:t>
            </m:r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≥</m:t>
            </m:r>
            <m:rad>
              <m:radPr>
                <m:degHide m:val="1"/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13</m:t>
                </m:r>
              </m:e>
            </m:rad>
            <m:r>
              <w:rPr>
                <w:rFonts w:ascii="Cambria Math" w:hAnsi="Cambria Math"/>
                <w:sz w:val="22"/>
                <w:szCs w:val="22"/>
              </w:rPr>
              <m:t xml:space="preserve"> ∨x&lt;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13</m:t>
                </m:r>
              </m:e>
            </m:rad>
          </m:e>
        </m:d>
      </m:oMath>
      <w:r w:rsidR="00390155" w:rsidRPr="00827DA9">
        <w:rPr>
          <w:sz w:val="22"/>
          <w:szCs w:val="22"/>
        </w:rPr>
        <w:t xml:space="preserve">  </w:t>
      </w:r>
      <w:r>
        <w:rPr>
          <w:sz w:val="22"/>
          <w:szCs w:val="22"/>
        </w:rPr>
        <w:t>.</w:t>
      </w:r>
    </w:p>
    <w:p w14:paraId="5ABF60CF" w14:textId="77777777" w:rsidR="001A5E5D" w:rsidRPr="001A5E5D" w:rsidRDefault="001A5E5D" w:rsidP="001A5E5D">
      <w:pPr>
        <w:pStyle w:val="PargrafodaLista"/>
        <w:rPr>
          <w:sz w:val="22"/>
          <w:szCs w:val="22"/>
        </w:rPr>
      </w:pPr>
    </w:p>
    <w:p w14:paraId="685CC7FF" w14:textId="77777777" w:rsidR="009279FC" w:rsidRPr="00C44C3F" w:rsidRDefault="009279FC" w:rsidP="009279FC">
      <w:pPr>
        <w:pStyle w:val="QUESTAO1"/>
        <w:numPr>
          <w:ilvl w:val="0"/>
          <w:numId w:val="39"/>
        </w:numPr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100" w:beforeAutospacing="1" w:line="360" w:lineRule="auto"/>
        <w:rPr>
          <w:rFonts w:eastAsiaTheme="minorEastAsia"/>
          <w:color w:val="auto"/>
          <w:sz w:val="22"/>
          <w:szCs w:val="22"/>
        </w:rPr>
      </w:pPr>
      <w:r w:rsidRPr="00C44C3F">
        <w:rPr>
          <w:rFonts w:eastAsiaTheme="minorHAnsi"/>
          <w:color w:val="auto"/>
          <w:sz w:val="22"/>
          <w:szCs w:val="22"/>
        </w:rPr>
        <w:t xml:space="preserve">Resolve, em </w:t>
      </w:r>
      <m:oMath>
        <m:r>
          <m:rPr>
            <m:scr m:val="double-struck"/>
          </m:rPr>
          <w:rPr>
            <w:rFonts w:ascii="Cambria Math" w:eastAsiaTheme="minorHAnsi" w:hAnsi="Cambria Math"/>
            <w:color w:val="auto"/>
            <w:sz w:val="22"/>
            <w:szCs w:val="22"/>
          </w:rPr>
          <m:t>R</m:t>
        </m:r>
      </m:oMath>
      <w:r w:rsidRPr="00C44C3F">
        <w:rPr>
          <w:rFonts w:eastAsiaTheme="minorEastAsia"/>
          <w:color w:val="auto"/>
          <w:sz w:val="22"/>
          <w:szCs w:val="22"/>
        </w:rPr>
        <w:t>, a seguinte inequação:</w:t>
      </w:r>
      <w:r>
        <w:rPr>
          <w:rFonts w:eastAsiaTheme="minorEastAsia"/>
          <w:color w:val="auto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>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auto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auto"/>
                    <w:sz w:val="22"/>
                    <w:szCs w:val="22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color w:val="auto"/>
            <w:sz w:val="22"/>
            <w:szCs w:val="22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color w:val="auto"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>x-5</m:t>
            </m:r>
          </m:num>
          <m:den>
            <m:r>
              <w:rPr>
                <w:rFonts w:ascii="Cambria Math" w:eastAsiaTheme="minorEastAsia" w:hAnsi="Cambria Math"/>
                <w:color w:val="auto"/>
                <w:sz w:val="22"/>
                <w:szCs w:val="22"/>
              </w:rPr>
              <m:t>2</m:t>
            </m:r>
          </m:den>
        </m:f>
      </m:oMath>
    </w:p>
    <w:p w14:paraId="4A71782C" w14:textId="2826A857" w:rsidR="009279FC" w:rsidRDefault="009279FC" w:rsidP="0028381C">
      <w:pPr>
        <w:pStyle w:val="QUESTAO1"/>
        <w:tabs>
          <w:tab w:val="clear" w:pos="113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after="100" w:afterAutospacing="1" w:line="360" w:lineRule="auto"/>
        <w:ind w:left="364" w:firstLine="0"/>
        <w:jc w:val="both"/>
        <w:rPr>
          <w:rFonts w:eastAsiaTheme="minorHAnsi"/>
          <w:color w:val="auto"/>
          <w:sz w:val="22"/>
          <w:szCs w:val="22"/>
        </w:rPr>
      </w:pPr>
      <w:r w:rsidRPr="00827DA9">
        <w:rPr>
          <w:rFonts w:eastAsiaTheme="minorHAnsi"/>
          <w:color w:val="auto"/>
          <w:sz w:val="22"/>
          <w:szCs w:val="22"/>
        </w:rPr>
        <w:t xml:space="preserve">Apresenta </w:t>
      </w:r>
      <w:r w:rsidR="00B73475">
        <w:rPr>
          <w:rFonts w:eastAsiaTheme="minorHAnsi"/>
          <w:color w:val="auto"/>
          <w:sz w:val="22"/>
          <w:szCs w:val="22"/>
        </w:rPr>
        <w:t>o conjunto-solução</w:t>
      </w:r>
      <w:r w:rsidRPr="00827DA9">
        <w:rPr>
          <w:rFonts w:eastAsiaTheme="minorHAnsi"/>
          <w:color w:val="auto"/>
          <w:sz w:val="22"/>
          <w:szCs w:val="22"/>
        </w:rPr>
        <w:t xml:space="preserve"> sob a forma de intervalo de números reais.</w:t>
      </w:r>
    </w:p>
    <w:p w14:paraId="14FDE47B" w14:textId="77777777" w:rsidR="00E73CE0" w:rsidRPr="00827DA9" w:rsidRDefault="00E73CE0" w:rsidP="0028381C">
      <w:pPr>
        <w:pStyle w:val="QUESTAO1"/>
        <w:tabs>
          <w:tab w:val="clear" w:pos="113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after="100" w:afterAutospacing="1" w:line="360" w:lineRule="auto"/>
        <w:ind w:left="364" w:firstLine="0"/>
        <w:jc w:val="both"/>
        <w:rPr>
          <w:rFonts w:eastAsiaTheme="minorHAnsi"/>
          <w:color w:val="auto"/>
          <w:sz w:val="22"/>
          <w:szCs w:val="22"/>
        </w:rPr>
      </w:pPr>
    </w:p>
    <w:p w14:paraId="0CBED1B4" w14:textId="421E4798" w:rsidR="00E14205" w:rsidRDefault="005E3194" w:rsidP="00E14205">
      <w:pPr>
        <w:pStyle w:val="PargrafodaLista"/>
        <w:numPr>
          <w:ilvl w:val="0"/>
          <w:numId w:val="39"/>
        </w:num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 Alexandra foi à papelaria comprar </w:t>
      </w:r>
      <w:r w:rsidR="00B1741B">
        <w:rPr>
          <w:sz w:val="22"/>
          <w:szCs w:val="22"/>
        </w:rPr>
        <w:t>4</w:t>
      </w:r>
      <w:r w:rsidR="00D000E5">
        <w:rPr>
          <w:sz w:val="22"/>
          <w:szCs w:val="22"/>
        </w:rPr>
        <w:t xml:space="preserve"> cadernos e </w:t>
      </w:r>
      <w:r w:rsidR="00B1741B">
        <w:rPr>
          <w:sz w:val="22"/>
          <w:szCs w:val="22"/>
        </w:rPr>
        <w:t>3</w:t>
      </w:r>
      <w:r w:rsidR="00D000E5">
        <w:rPr>
          <w:sz w:val="22"/>
          <w:szCs w:val="22"/>
        </w:rPr>
        <w:t xml:space="preserve"> pastas de arquivo, </w:t>
      </w:r>
      <w:r w:rsidR="002811FE">
        <w:rPr>
          <w:sz w:val="22"/>
          <w:szCs w:val="22"/>
        </w:rPr>
        <w:t>com apenas 2</w:t>
      </w:r>
      <w:r w:rsidR="00B1741B">
        <w:rPr>
          <w:sz w:val="22"/>
          <w:szCs w:val="22"/>
        </w:rPr>
        <w:t>0</w:t>
      </w:r>
      <w:r w:rsidR="002811FE">
        <w:rPr>
          <w:sz w:val="22"/>
          <w:szCs w:val="22"/>
        </w:rPr>
        <w:t xml:space="preserve"> euros na sua carteir</w:t>
      </w:r>
      <w:r w:rsidR="00CE22C2">
        <w:rPr>
          <w:sz w:val="22"/>
          <w:szCs w:val="22"/>
        </w:rPr>
        <w:t xml:space="preserve">a. </w:t>
      </w:r>
      <w:r w:rsidR="00AD717C">
        <w:rPr>
          <w:sz w:val="22"/>
          <w:szCs w:val="22"/>
        </w:rPr>
        <w:t>C</w:t>
      </w:r>
      <w:r w:rsidR="00CE22C2">
        <w:rPr>
          <w:sz w:val="22"/>
          <w:szCs w:val="22"/>
        </w:rPr>
        <w:t xml:space="preserve">ada caderno é mais barato </w:t>
      </w:r>
      <w:r w:rsidR="00B81602">
        <w:rPr>
          <w:sz w:val="22"/>
          <w:szCs w:val="22"/>
        </w:rPr>
        <w:t>1,3</w:t>
      </w:r>
      <w:r w:rsidR="00592F01">
        <w:rPr>
          <w:sz w:val="22"/>
          <w:szCs w:val="22"/>
        </w:rPr>
        <w:t>0</w:t>
      </w:r>
      <w:r w:rsidR="00B81602">
        <w:rPr>
          <w:sz w:val="22"/>
          <w:szCs w:val="22"/>
        </w:rPr>
        <w:t xml:space="preserve"> euros do que cada pasta de arquivo.</w:t>
      </w:r>
    </w:p>
    <w:p w14:paraId="5F6AA9CA" w14:textId="5012CF61" w:rsidR="00605FC4" w:rsidRDefault="00605FC4" w:rsidP="00F750AA">
      <w:pPr>
        <w:pStyle w:val="PargrafodaLista"/>
        <w:spacing w:before="100" w:beforeAutospacing="1" w:after="100" w:afterAutospacing="1" w:line="360" w:lineRule="auto"/>
        <w:ind w:left="360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PT"/>
        </w:rPr>
        <w:drawing>
          <wp:inline distT="0" distB="0" distL="0" distR="0" wp14:anchorId="2113966F" wp14:editId="6205304F">
            <wp:extent cx="2381534" cy="1575372"/>
            <wp:effectExtent l="0" t="0" r="0" b="6350"/>
            <wp:docPr id="1516039600" name="Imagem 1" descr="Uma imagem com Produto em papel, notebook, papel, artigos de papelar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9600" name="Imagem 1" descr="Uma imagem com Produto em papel, notebook, papel, artigos de papelaria&#10;&#10;Descrição gerada automa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618" cy="15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0AA">
        <w:rPr>
          <w:sz w:val="22"/>
          <w:szCs w:val="22"/>
        </w:rPr>
        <w:t xml:space="preserve">    </w:t>
      </w:r>
      <w:r>
        <w:rPr>
          <w:noProof/>
          <w:sz w:val="22"/>
          <w:szCs w:val="22"/>
          <w:lang w:eastAsia="pt-PT"/>
        </w:rPr>
        <w:drawing>
          <wp:inline distT="0" distB="0" distL="0" distR="0" wp14:anchorId="47C979EE" wp14:editId="2DC6F124">
            <wp:extent cx="1439342" cy="1535373"/>
            <wp:effectExtent l="0" t="0" r="8890" b="8255"/>
            <wp:docPr id="1332485622" name="Imagem 2" descr="Uma imagem com artigos de papelaria, pasta de arqu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5622" name="Imagem 2" descr="Uma imagem com artigos de papelaria, pasta de arquivo&#10;&#10;Descrição gerada automaticamente"/>
                    <pic:cNvPicPr/>
                  </pic:nvPicPr>
                  <pic:blipFill rotWithShape="1">
                    <a:blip r:embed="rId12"/>
                    <a:srcRect t="19196" b="9990"/>
                    <a:stretch/>
                  </pic:blipFill>
                  <pic:spPr bwMode="auto">
                    <a:xfrm>
                      <a:off x="0" y="0"/>
                      <a:ext cx="1440000" cy="153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F430" w14:textId="483BF6D1" w:rsidR="00B81602" w:rsidRDefault="00B81602" w:rsidP="00B81602">
      <w:pPr>
        <w:pStyle w:val="PargrafodaLista"/>
        <w:spacing w:before="100" w:beforeAutospacing="1" w:after="100" w:afterAutospacing="1" w:line="360" w:lineRule="auto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Entre que valores pode variar </w:t>
      </w:r>
      <w:r w:rsidR="0020644B">
        <w:rPr>
          <w:sz w:val="22"/>
          <w:szCs w:val="22"/>
        </w:rPr>
        <w:t>o preço de cada pasta de arquivo</w:t>
      </w:r>
      <w:r w:rsidR="0099609C">
        <w:rPr>
          <w:sz w:val="22"/>
          <w:szCs w:val="22"/>
        </w:rPr>
        <w:t>, de modo que a Alexandra possa comprar o pretendido</w:t>
      </w:r>
      <w:r w:rsidR="00891816">
        <w:rPr>
          <w:sz w:val="22"/>
          <w:szCs w:val="22"/>
        </w:rPr>
        <w:t xml:space="preserve"> com o dinheiro </w:t>
      </w:r>
      <w:r w:rsidR="00E73CE0">
        <w:rPr>
          <w:sz w:val="22"/>
          <w:szCs w:val="22"/>
        </w:rPr>
        <w:t>que levava na carteira</w:t>
      </w:r>
      <w:r w:rsidR="00891816">
        <w:rPr>
          <w:sz w:val="22"/>
          <w:szCs w:val="22"/>
        </w:rPr>
        <w:t>?</w:t>
      </w:r>
    </w:p>
    <w:p w14:paraId="09E4F711" w14:textId="2C65D326" w:rsidR="0099609C" w:rsidRDefault="0099609C" w:rsidP="00B81602">
      <w:pPr>
        <w:pStyle w:val="PargrafodaLista"/>
        <w:spacing w:before="100" w:beforeAutospacing="1" w:after="100" w:afterAutospacing="1" w:line="360" w:lineRule="auto"/>
        <w:ind w:left="360"/>
        <w:rPr>
          <w:sz w:val="22"/>
          <w:szCs w:val="22"/>
        </w:rPr>
      </w:pPr>
      <w:r>
        <w:rPr>
          <w:sz w:val="22"/>
          <w:szCs w:val="22"/>
        </w:rPr>
        <w:t>Mostra como chegaste à tua resposta.</w:t>
      </w:r>
    </w:p>
    <w:p w14:paraId="0BB2C66C" w14:textId="47236F27" w:rsidR="00461B34" w:rsidRDefault="00461B34" w:rsidP="00461B34">
      <w:pPr>
        <w:pStyle w:val="PargrafodaLista"/>
        <w:spacing w:before="100" w:beforeAutospacing="1" w:after="100" w:afterAutospacing="1" w:line="360" w:lineRule="auto"/>
        <w:ind w:left="360"/>
        <w:rPr>
          <w:sz w:val="22"/>
          <w:szCs w:val="22"/>
        </w:rPr>
      </w:pPr>
    </w:p>
    <w:p w14:paraId="59AC505C" w14:textId="77777777" w:rsidR="004C6407" w:rsidRDefault="004C6407" w:rsidP="00461B34">
      <w:pPr>
        <w:pStyle w:val="PargrafodaLista"/>
        <w:spacing w:before="100" w:beforeAutospacing="1" w:after="100" w:afterAutospacing="1" w:line="360" w:lineRule="auto"/>
        <w:ind w:left="360"/>
        <w:rPr>
          <w:sz w:val="22"/>
          <w:szCs w:val="22"/>
        </w:rPr>
      </w:pPr>
    </w:p>
    <w:p w14:paraId="233FB2E6" w14:textId="4722FD2D" w:rsidR="00A065B0" w:rsidRPr="00CD167A" w:rsidRDefault="007A2D51" w:rsidP="00E14205">
      <w:pPr>
        <w:pStyle w:val="PargrafodaLista"/>
        <w:numPr>
          <w:ilvl w:val="0"/>
          <w:numId w:val="39"/>
        </w:num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A tabela seguinte</w:t>
      </w:r>
      <w:r w:rsidR="007E6E22">
        <w:rPr>
          <w:sz w:val="22"/>
          <w:szCs w:val="22"/>
        </w:rPr>
        <w:t xml:space="preserve"> </w:t>
      </w:r>
      <w:r w:rsidR="001C635B">
        <w:rPr>
          <w:sz w:val="22"/>
          <w:szCs w:val="22"/>
        </w:rPr>
        <w:t xml:space="preserve">representa </w:t>
      </w:r>
      <w:r w:rsidR="007E6E22">
        <w:rPr>
          <w:sz w:val="22"/>
          <w:szCs w:val="22"/>
        </w:rPr>
        <w:t>a</w:t>
      </w:r>
      <w:r w:rsidR="00A23074">
        <w:rPr>
          <w:sz w:val="22"/>
          <w:szCs w:val="22"/>
        </w:rPr>
        <w:t xml:space="preserve"> relação entre o número de lados </w:t>
      </w:r>
      <m:oMath>
        <m:r>
          <w:rPr>
            <w:rFonts w:ascii="Cambria Math" w:hAnsi="Cambria Math"/>
            <w:sz w:val="22"/>
            <w:szCs w:val="22"/>
          </w:rPr>
          <m:t>(n)</m:t>
        </m:r>
      </m:oMath>
      <w:r w:rsidR="00A23074">
        <w:rPr>
          <w:rFonts w:eastAsiaTheme="minorEastAsia"/>
          <w:sz w:val="22"/>
          <w:szCs w:val="22"/>
        </w:rPr>
        <w:t xml:space="preserve"> e </w:t>
      </w:r>
      <w:r w:rsidR="00A065B0">
        <w:rPr>
          <w:rFonts w:eastAsiaTheme="minorEastAsia"/>
          <w:sz w:val="22"/>
          <w:szCs w:val="22"/>
        </w:rPr>
        <w:t xml:space="preserve">a amplitude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,</m:t>
        </m:r>
      </m:oMath>
      <w:r w:rsidR="00393BB9">
        <w:rPr>
          <w:rFonts w:eastAsiaTheme="minorEastAsia"/>
          <w:sz w:val="22"/>
          <w:szCs w:val="22"/>
        </w:rPr>
        <w:t xml:space="preserve"> em graus,</w:t>
      </w:r>
      <w:r w:rsidR="00A065B0">
        <w:rPr>
          <w:rFonts w:eastAsiaTheme="minorEastAsia"/>
          <w:sz w:val="22"/>
          <w:szCs w:val="22"/>
        </w:rPr>
        <w:t xml:space="preserve"> de cada ângulo externo de polígonos regulares.</w:t>
      </w:r>
    </w:p>
    <w:tbl>
      <w:tblPr>
        <w:tblStyle w:val="TabelacomGrelha"/>
        <w:tblW w:w="8792" w:type="dxa"/>
        <w:jc w:val="center"/>
        <w:tblLook w:val="04A0" w:firstRow="1" w:lastRow="0" w:firstColumn="1" w:lastColumn="0" w:noHBand="0" w:noVBand="1"/>
      </w:tblPr>
      <w:tblGrid>
        <w:gridCol w:w="5164"/>
        <w:gridCol w:w="907"/>
        <w:gridCol w:w="907"/>
        <w:gridCol w:w="907"/>
        <w:gridCol w:w="907"/>
      </w:tblGrid>
      <w:tr w:rsidR="006112D4" w14:paraId="6165698A" w14:textId="77777777" w:rsidTr="0028381C">
        <w:trPr>
          <w:jc w:val="center"/>
        </w:trPr>
        <w:tc>
          <w:tcPr>
            <w:tcW w:w="5164" w:type="dxa"/>
          </w:tcPr>
          <w:p w14:paraId="4CA55224" w14:textId="49912154" w:rsidR="00F76381" w:rsidRDefault="00F76381" w:rsidP="0028381C">
            <w:pPr>
              <w:pStyle w:val="PargrafodaLista"/>
              <w:spacing w:before="100" w:after="100" w:line="240" w:lineRule="auto"/>
              <w:ind w:left="0"/>
              <w:contextualSpacing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Número de lados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(n)</m:t>
              </m:r>
            </m:oMath>
          </w:p>
        </w:tc>
        <w:tc>
          <w:tcPr>
            <w:tcW w:w="907" w:type="dxa"/>
            <w:vAlign w:val="center"/>
          </w:tcPr>
          <w:p w14:paraId="7D4D15BA" w14:textId="0C57573E" w:rsidR="00F76381" w:rsidRDefault="00147FC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oMath>
            </m:oMathPara>
          </w:p>
        </w:tc>
        <w:tc>
          <w:tcPr>
            <w:tcW w:w="907" w:type="dxa"/>
            <w:vAlign w:val="center"/>
          </w:tcPr>
          <w:p w14:paraId="11477AEE" w14:textId="78BA3B73" w:rsidR="00F76381" w:rsidRDefault="00147FC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oMath>
            </m:oMathPara>
          </w:p>
        </w:tc>
        <w:tc>
          <w:tcPr>
            <w:tcW w:w="907" w:type="dxa"/>
            <w:vAlign w:val="center"/>
          </w:tcPr>
          <w:p w14:paraId="7E43C7C3" w14:textId="3AF9CA8C" w:rsidR="00F76381" w:rsidRDefault="00147FC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5</m:t>
                </m:r>
              </m:oMath>
            </m:oMathPara>
          </w:p>
        </w:tc>
        <w:tc>
          <w:tcPr>
            <w:tcW w:w="907" w:type="dxa"/>
            <w:vAlign w:val="center"/>
          </w:tcPr>
          <w:p w14:paraId="095372BD" w14:textId="643015F9" w:rsidR="00F76381" w:rsidRDefault="007D749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  <w:tr w:rsidR="006112D4" w14:paraId="70E73DF0" w14:textId="77777777" w:rsidTr="0028381C">
        <w:trPr>
          <w:jc w:val="center"/>
        </w:trPr>
        <w:tc>
          <w:tcPr>
            <w:tcW w:w="5164" w:type="dxa"/>
          </w:tcPr>
          <w:p w14:paraId="0A8ECBC5" w14:textId="2535C1DE" w:rsidR="00F76381" w:rsidRDefault="00393BB9" w:rsidP="0028381C">
            <w:pPr>
              <w:pStyle w:val="PargrafodaLista"/>
              <w:spacing w:before="100" w:after="100" w:line="240" w:lineRule="auto"/>
              <w:ind w:left="0"/>
              <w:contextualSpacing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Amplitude</w:t>
            </w:r>
            <w:r w:rsidR="00501E79">
              <w:rPr>
                <w:rFonts w:eastAsiaTheme="minorEastAsia"/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(a)</m:t>
              </m:r>
            </m:oMath>
            <w:r>
              <w:rPr>
                <w:sz w:val="22"/>
                <w:szCs w:val="22"/>
              </w:rPr>
              <w:t xml:space="preserve"> d</w:t>
            </w:r>
            <w:r w:rsidR="00147FCA">
              <w:rPr>
                <w:sz w:val="22"/>
                <w:szCs w:val="22"/>
              </w:rPr>
              <w:t xml:space="preserve">e cada ângulo externo </w:t>
            </w:r>
            <w:r w:rsidR="00147FCA">
              <w:rPr>
                <w:rFonts w:eastAsiaTheme="minorEastAsia"/>
                <w:sz w:val="22"/>
                <w:szCs w:val="22"/>
              </w:rPr>
              <w:t>em graus</w:t>
            </w:r>
          </w:p>
        </w:tc>
        <w:tc>
          <w:tcPr>
            <w:tcW w:w="907" w:type="dxa"/>
            <w:vAlign w:val="center"/>
          </w:tcPr>
          <w:p w14:paraId="232C08FA" w14:textId="23829252" w:rsidR="00F76381" w:rsidRDefault="00D7513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∘</m:t>
                    </m:r>
                  </m:sup>
                </m:sSup>
              </m:oMath>
            </m:oMathPara>
          </w:p>
        </w:tc>
        <w:tc>
          <w:tcPr>
            <w:tcW w:w="907" w:type="dxa"/>
            <w:vAlign w:val="center"/>
          </w:tcPr>
          <w:p w14:paraId="6B613270" w14:textId="78EEEB8B" w:rsidR="00F76381" w:rsidRDefault="00D7513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90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∘</m:t>
                    </m:r>
                  </m:sup>
                </m:sSup>
              </m:oMath>
            </m:oMathPara>
          </w:p>
        </w:tc>
        <w:tc>
          <w:tcPr>
            <w:tcW w:w="907" w:type="dxa"/>
            <w:vAlign w:val="center"/>
          </w:tcPr>
          <w:p w14:paraId="0AD8E7CE" w14:textId="1C51E9D4" w:rsidR="00F76381" w:rsidRDefault="00D7513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72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∘</m:t>
                    </m:r>
                  </m:sup>
                </m:sSup>
              </m:oMath>
            </m:oMathPara>
          </w:p>
        </w:tc>
        <w:tc>
          <w:tcPr>
            <w:tcW w:w="907" w:type="dxa"/>
            <w:vAlign w:val="center"/>
          </w:tcPr>
          <w:p w14:paraId="3E4179B7" w14:textId="4637B09C" w:rsidR="00F76381" w:rsidRDefault="007D749A" w:rsidP="0028381C">
            <w:pPr>
              <w:pStyle w:val="PargrafodaLista"/>
              <w:spacing w:before="100" w:after="100" w:line="240" w:lineRule="auto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…</w:t>
            </w:r>
          </w:p>
        </w:tc>
      </w:tr>
    </w:tbl>
    <w:p w14:paraId="3973469B" w14:textId="3DEEBECF" w:rsidR="004C6407" w:rsidRPr="00AF6B12" w:rsidRDefault="009C7515" w:rsidP="00AF6B12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993" w:hanging="567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Justifica que </w:t>
      </w:r>
      <w:r w:rsidR="00AD3EF0">
        <w:rPr>
          <w:rFonts w:eastAsiaTheme="minorEastAsia"/>
          <w:sz w:val="22"/>
          <w:szCs w:val="22"/>
        </w:rPr>
        <w:t>o número de lados de um polígono regular é inversamente proporcional à amplitude de cada ângulo externo.</w:t>
      </w:r>
    </w:p>
    <w:p w14:paraId="47E846BD" w14:textId="761572AC" w:rsidR="004C6407" w:rsidRPr="00AF6B12" w:rsidRDefault="00231B61" w:rsidP="00AF6B12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993" w:hanging="567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Indica </w:t>
      </w:r>
      <w:r w:rsidR="00555D23">
        <w:rPr>
          <w:rFonts w:eastAsiaTheme="minorEastAsia"/>
          <w:sz w:val="22"/>
          <w:szCs w:val="22"/>
        </w:rPr>
        <w:t>a constante de proporcionalidade inversa e o que representa no contexto da situação.</w:t>
      </w:r>
    </w:p>
    <w:p w14:paraId="6BDF3647" w14:textId="2FAC467E" w:rsidR="00C56C3A" w:rsidRPr="00C56C3A" w:rsidRDefault="00AA063B" w:rsidP="00461B34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993" w:hanging="567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>Como se designa</w:t>
      </w:r>
      <w:r w:rsidR="001D61D9">
        <w:rPr>
          <w:rFonts w:eastAsiaTheme="minorEastAsia"/>
          <w:sz w:val="22"/>
          <w:szCs w:val="22"/>
        </w:rPr>
        <w:t>, quanto ao número de lados, u</w:t>
      </w:r>
      <w:r w:rsidR="009B4E8E">
        <w:rPr>
          <w:rFonts w:eastAsiaTheme="minorEastAsia"/>
          <w:sz w:val="22"/>
          <w:szCs w:val="22"/>
        </w:rPr>
        <w:t xml:space="preserve">m polígono regular cuja amplitude de cada ângulo </w:t>
      </w:r>
      <w:r w:rsidR="00652822" w:rsidRPr="00720E4C">
        <w:rPr>
          <w:rFonts w:eastAsiaTheme="minorEastAsia"/>
          <w:sz w:val="22"/>
          <w:szCs w:val="22"/>
        </w:rPr>
        <w:t>ex</w:t>
      </w:r>
      <w:r w:rsidR="009B4E8E" w:rsidRPr="00720E4C">
        <w:rPr>
          <w:rFonts w:eastAsiaTheme="minorEastAsia"/>
          <w:sz w:val="22"/>
          <w:szCs w:val="22"/>
        </w:rPr>
        <w:t>terno é</w:t>
      </w:r>
      <w:r w:rsidR="00982A2D" w:rsidRPr="00720E4C">
        <w:rPr>
          <w:rFonts w:eastAsiaTheme="minorEastAsia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45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∘</m:t>
            </m:r>
          </m:sup>
        </m:sSup>
      </m:oMath>
      <w:r w:rsidR="00652822" w:rsidRPr="00720E4C">
        <w:rPr>
          <w:rFonts w:eastAsiaTheme="minorEastAsia"/>
          <w:sz w:val="22"/>
          <w:szCs w:val="22"/>
        </w:rPr>
        <w:t>?</w:t>
      </w:r>
    </w:p>
    <w:p w14:paraId="562BE20B" w14:textId="28297F75" w:rsidR="008B27EF" w:rsidRPr="00AF6B12" w:rsidRDefault="00C56C3A" w:rsidP="00AF6B12">
      <w:pPr>
        <w:pStyle w:val="PargrafodaLista"/>
        <w:spacing w:before="100" w:beforeAutospacing="1" w:after="100" w:afterAutospacing="1" w:line="360" w:lineRule="auto"/>
        <w:ind w:left="993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Mostra como chegaste à tua resposta.</w:t>
      </w:r>
    </w:p>
    <w:p w14:paraId="1361C8DA" w14:textId="2A6E132C" w:rsidR="00B922D9" w:rsidRPr="00AF6B12" w:rsidRDefault="001D61D9" w:rsidP="00AF6B12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993" w:hanging="567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 </w:t>
      </w:r>
      <w:r w:rsidR="0096662C">
        <w:rPr>
          <w:rFonts w:eastAsiaTheme="minorEastAsia"/>
          <w:sz w:val="22"/>
          <w:szCs w:val="22"/>
        </w:rPr>
        <w:t xml:space="preserve">A expressão que pode traduzir a relação entre o número de lados </w:t>
      </w:r>
      <m:oMath>
        <m:r>
          <w:rPr>
            <w:rFonts w:ascii="Cambria Math" w:eastAsiaTheme="minorEastAsia" w:hAnsi="Cambria Math"/>
            <w:sz w:val="22"/>
            <w:szCs w:val="22"/>
          </w:rPr>
          <m:t>(n)</m:t>
        </m:r>
      </m:oMath>
      <w:r w:rsidR="007A2D51">
        <w:rPr>
          <w:rFonts w:eastAsiaTheme="minorEastAsia"/>
          <w:sz w:val="22"/>
          <w:szCs w:val="22"/>
        </w:rPr>
        <w:t xml:space="preserve"> de um polígono regular </w:t>
      </w:r>
      <w:r w:rsidR="007A2D51" w:rsidRPr="009465EA">
        <w:rPr>
          <w:rFonts w:eastAsiaTheme="minorEastAsia"/>
          <w:b/>
          <w:bCs/>
          <w:color w:val="auto"/>
          <w:sz w:val="22"/>
          <w:szCs w:val="22"/>
        </w:rPr>
        <w:t>e</w:t>
      </w:r>
      <w:r w:rsidR="009465EA" w:rsidRPr="009465EA">
        <w:rPr>
          <w:rFonts w:eastAsiaTheme="minorEastAsia"/>
          <w:b/>
          <w:bCs/>
          <w:color w:val="auto"/>
          <w:sz w:val="22"/>
          <w:szCs w:val="22"/>
        </w:rPr>
        <w:t xml:space="preserve">m função </w:t>
      </w:r>
      <w:r w:rsidR="009465EA" w:rsidRPr="009465EA">
        <w:rPr>
          <w:rFonts w:eastAsiaTheme="minorEastAsia"/>
          <w:color w:val="auto"/>
          <w:sz w:val="22"/>
          <w:szCs w:val="22"/>
        </w:rPr>
        <w:t>da</w:t>
      </w:r>
      <w:r w:rsidR="007A2D51" w:rsidRPr="009465EA">
        <w:rPr>
          <w:rFonts w:eastAsiaTheme="minorEastAsia"/>
          <w:color w:val="auto"/>
          <w:sz w:val="22"/>
          <w:szCs w:val="22"/>
        </w:rPr>
        <w:t xml:space="preserve"> </w:t>
      </w:r>
      <w:r w:rsidR="007A2D51">
        <w:rPr>
          <w:rFonts w:eastAsiaTheme="minorEastAsia"/>
          <w:sz w:val="22"/>
          <w:szCs w:val="22"/>
        </w:rPr>
        <w:t xml:space="preserve">amplitude </w:t>
      </w:r>
      <m:oMath>
        <m:r>
          <w:rPr>
            <w:rFonts w:ascii="Cambria Math" w:eastAsiaTheme="minorEastAsia" w:hAnsi="Cambria Math"/>
            <w:sz w:val="22"/>
            <w:szCs w:val="22"/>
          </w:rPr>
          <m:t>(a)</m:t>
        </m:r>
      </m:oMath>
      <w:r w:rsidR="007A2D51">
        <w:rPr>
          <w:rFonts w:eastAsiaTheme="minorEastAsia"/>
          <w:sz w:val="22"/>
          <w:szCs w:val="22"/>
        </w:rPr>
        <w:t xml:space="preserve"> de cada ângulo externo é _______________.</w:t>
      </w:r>
    </w:p>
    <w:p w14:paraId="5BE25813" w14:textId="77777777" w:rsidR="00AF6B12" w:rsidRDefault="00AF6B12" w:rsidP="00AF6B12">
      <w:pPr>
        <w:pStyle w:val="PargrafodaLista"/>
        <w:spacing w:before="100" w:beforeAutospacing="1" w:after="100" w:afterAutospacing="1" w:line="360" w:lineRule="auto"/>
        <w:ind w:left="993"/>
        <w:rPr>
          <w:rFonts w:eastAsiaTheme="minorEastAsia"/>
          <w:sz w:val="22"/>
          <w:szCs w:val="22"/>
        </w:rPr>
      </w:pPr>
    </w:p>
    <w:p w14:paraId="1559A99F" w14:textId="77777777" w:rsidR="00AF6B12" w:rsidRPr="00AF6B12" w:rsidRDefault="00AF6B12" w:rsidP="00AF6B12">
      <w:pPr>
        <w:pStyle w:val="PargrafodaLista"/>
        <w:spacing w:before="100" w:beforeAutospacing="1" w:after="100" w:afterAutospacing="1" w:line="360" w:lineRule="auto"/>
        <w:ind w:left="993"/>
        <w:rPr>
          <w:sz w:val="22"/>
          <w:szCs w:val="22"/>
        </w:rPr>
      </w:pPr>
    </w:p>
    <w:p w14:paraId="64F5B62B" w14:textId="3B18E131" w:rsidR="002262A3" w:rsidRPr="00A039A7" w:rsidRDefault="00E87604" w:rsidP="00E14205">
      <w:pPr>
        <w:pStyle w:val="PargrafodaLista"/>
        <w:numPr>
          <w:ilvl w:val="0"/>
          <w:numId w:val="39"/>
        </w:num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661312" behindDoc="0" locked="0" layoutInCell="1" allowOverlap="1" wp14:anchorId="1ECCA29F" wp14:editId="76E0B898">
            <wp:simplePos x="0" y="0"/>
            <wp:positionH relativeFrom="column">
              <wp:posOffset>3113405</wp:posOffset>
            </wp:positionH>
            <wp:positionV relativeFrom="paragraph">
              <wp:posOffset>116205</wp:posOffset>
            </wp:positionV>
            <wp:extent cx="2753995" cy="1517015"/>
            <wp:effectExtent l="0" t="0" r="8255" b="6985"/>
            <wp:wrapThrough wrapText="bothSides">
              <wp:wrapPolygon edited="0">
                <wp:start x="0" y="0"/>
                <wp:lineTo x="0" y="21428"/>
                <wp:lineTo x="21515" y="21428"/>
                <wp:lineTo x="21515" y="0"/>
                <wp:lineTo x="0" y="0"/>
              </wp:wrapPolygon>
            </wp:wrapThrough>
            <wp:docPr id="822209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9572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12860"/>
                    <a:stretch/>
                  </pic:blipFill>
                  <pic:spPr bwMode="auto">
                    <a:xfrm>
                      <a:off x="0" y="0"/>
                      <a:ext cx="275399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397">
        <w:rPr>
          <w:sz w:val="22"/>
          <w:szCs w:val="22"/>
        </w:rPr>
        <w:t xml:space="preserve">Na figura </w:t>
      </w:r>
      <w:r w:rsidR="00A708E6">
        <w:rPr>
          <w:sz w:val="22"/>
          <w:szCs w:val="22"/>
        </w:rPr>
        <w:t xml:space="preserve">estão representadas, em referencial cartesiano, a função afim </w:t>
      </w:r>
      <m:oMath>
        <m:r>
          <w:rPr>
            <w:rFonts w:ascii="Cambria Math" w:hAnsi="Cambria Math"/>
            <w:sz w:val="22"/>
            <w:szCs w:val="22"/>
          </w:rPr>
          <m:t>f</m:t>
        </m:r>
      </m:oMath>
      <w:r w:rsidR="00720E4C">
        <w:rPr>
          <w:rFonts w:eastAsiaTheme="minorEastAsia"/>
          <w:sz w:val="22"/>
          <w:szCs w:val="22"/>
        </w:rPr>
        <w:t xml:space="preserve"> , </w:t>
      </w:r>
      <w:r w:rsidR="00A039A7">
        <w:rPr>
          <w:rFonts w:eastAsiaTheme="minorEastAsia"/>
          <w:sz w:val="22"/>
          <w:szCs w:val="22"/>
        </w:rPr>
        <w:t xml:space="preserve">a função de proporcionalidade inversa </w:t>
      </w:r>
      <m:oMath>
        <m:r>
          <w:rPr>
            <w:rFonts w:ascii="Cambria Math" w:eastAsiaTheme="minorEastAsia" w:hAnsi="Cambria Math"/>
            <w:sz w:val="22"/>
            <w:szCs w:val="22"/>
          </w:rPr>
          <m:t>g</m:t>
        </m:r>
      </m:oMath>
      <w:r w:rsidR="00720E4C">
        <w:rPr>
          <w:rFonts w:eastAsiaTheme="minorEastAsia"/>
          <w:sz w:val="22"/>
          <w:szCs w:val="22"/>
        </w:rPr>
        <w:t xml:space="preserve"> </w:t>
      </w:r>
      <w:r w:rsidR="00A039A7">
        <w:rPr>
          <w:rFonts w:eastAsiaTheme="minorEastAsia"/>
          <w:sz w:val="22"/>
          <w:szCs w:val="22"/>
        </w:rPr>
        <w:t xml:space="preserve"> e o trapézio</w:t>
      </w:r>
      <w:r w:rsidR="00525F1B">
        <w:rPr>
          <w:rFonts w:eastAsiaTheme="minorEastAsia"/>
          <w:sz w:val="22"/>
          <w:szCs w:val="22"/>
        </w:rPr>
        <w:t xml:space="preserve"> retângulo</w:t>
      </w:r>
      <w:r w:rsidR="00A039A7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[OBCD]</m:t>
        </m:r>
      </m:oMath>
      <w:r w:rsidR="00A039A7">
        <w:rPr>
          <w:rFonts w:eastAsiaTheme="minorEastAsia"/>
          <w:sz w:val="22"/>
          <w:szCs w:val="22"/>
        </w:rPr>
        <w:t>.</w:t>
      </w:r>
    </w:p>
    <w:p w14:paraId="0A9FE99E" w14:textId="417FD6D6" w:rsidR="00A039A7" w:rsidRDefault="003B5AB1" w:rsidP="003B5AB1">
      <w:pPr>
        <w:pStyle w:val="PargrafodaLista"/>
        <w:spacing w:before="100" w:beforeAutospacing="1" w:after="100" w:afterAutospacing="1" w:line="360" w:lineRule="auto"/>
        <w:ind w:left="360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Sabe-se que:</w:t>
      </w:r>
    </w:p>
    <w:p w14:paraId="1FB9E086" w14:textId="15B44C40" w:rsidR="003B5AB1" w:rsidRPr="00C75B6A" w:rsidRDefault="00C75B6A" w:rsidP="008C0BCD">
      <w:pPr>
        <w:pStyle w:val="PargrafodaLista"/>
        <w:numPr>
          <w:ilvl w:val="0"/>
          <w:numId w:val="40"/>
        </w:numPr>
        <w:spacing w:before="100" w:beforeAutospacing="1" w:after="100" w:afterAutospacing="1" w:line="360" w:lineRule="auto"/>
        <w:ind w:left="1418" w:hanging="283"/>
        <w:rPr>
          <w:sz w:val="22"/>
          <w:szCs w:val="22"/>
        </w:rPr>
      </w:pPr>
      <w:r>
        <w:rPr>
          <w:sz w:val="22"/>
          <w:szCs w:val="22"/>
        </w:rPr>
        <w:t>a</w:t>
      </w:r>
      <w:r w:rsidR="003B5AB1">
        <w:rPr>
          <w:sz w:val="22"/>
          <w:szCs w:val="22"/>
        </w:rPr>
        <w:t xml:space="preserve"> função </w:t>
      </w:r>
      <m:oMath>
        <m:r>
          <w:rPr>
            <w:rFonts w:ascii="Cambria Math" w:hAnsi="Cambria Math"/>
            <w:sz w:val="22"/>
            <w:szCs w:val="22"/>
          </w:rPr>
          <m:t>g</m:t>
        </m:r>
      </m:oMath>
      <w:r w:rsidR="003B5AB1">
        <w:rPr>
          <w:rFonts w:eastAsiaTheme="minorEastAsia"/>
          <w:sz w:val="22"/>
          <w:szCs w:val="22"/>
        </w:rPr>
        <w:t xml:space="preserve"> é definida pela expressão </w:t>
      </w:r>
      <m:oMath>
        <m:r>
          <w:rPr>
            <w:rFonts w:ascii="Cambria Math" w:eastAsiaTheme="minorEastAsia" w:hAnsi="Cambria Math"/>
            <w:sz w:val="22"/>
            <w:szCs w:val="22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den>
        </m:f>
      </m:oMath>
      <w:r w:rsidR="008C0BCD">
        <w:rPr>
          <w:rFonts w:eastAsiaTheme="minorEastAsia"/>
          <w:sz w:val="22"/>
          <w:szCs w:val="22"/>
        </w:rPr>
        <w:t xml:space="preserve"> </w:t>
      </w:r>
      <w:r w:rsidR="00720E4C">
        <w:rPr>
          <w:rFonts w:eastAsiaTheme="minorEastAsia"/>
          <w:sz w:val="22"/>
          <w:szCs w:val="22"/>
        </w:rPr>
        <w:t>;</w:t>
      </w:r>
    </w:p>
    <w:p w14:paraId="3266E512" w14:textId="10017480" w:rsidR="00C75B6A" w:rsidRPr="005A28D0" w:rsidRDefault="00C75B6A" w:rsidP="008C0BCD">
      <w:pPr>
        <w:pStyle w:val="PargrafodaLista"/>
        <w:numPr>
          <w:ilvl w:val="0"/>
          <w:numId w:val="40"/>
        </w:numPr>
        <w:spacing w:before="100" w:beforeAutospacing="1" w:after="100" w:afterAutospacing="1" w:line="360" w:lineRule="auto"/>
        <w:ind w:left="1418" w:hanging="283"/>
        <w:rPr>
          <w:sz w:val="22"/>
          <w:szCs w:val="22"/>
        </w:rPr>
      </w:pPr>
      <w:r>
        <w:rPr>
          <w:sz w:val="22"/>
          <w:szCs w:val="22"/>
        </w:rPr>
        <w:t xml:space="preserve">os gráficos das funções </w:t>
      </w:r>
      <m:oMath>
        <m:r>
          <w:rPr>
            <w:rFonts w:ascii="Cambria Math" w:hAnsi="Cambria Math"/>
            <w:sz w:val="22"/>
            <w:szCs w:val="22"/>
          </w:rPr>
          <m:t>f</m:t>
        </m:r>
      </m:oMath>
      <w:r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g</m:t>
        </m:r>
      </m:oMath>
      <w:r w:rsidR="00FC1759">
        <w:rPr>
          <w:rFonts w:eastAsiaTheme="minorEastAsia"/>
          <w:sz w:val="22"/>
          <w:szCs w:val="22"/>
        </w:rPr>
        <w:t xml:space="preserve"> intersetam-se no ponto </w:t>
      </w:r>
      <w:r w:rsidR="00DE5AE4" w:rsidRPr="0060535B">
        <w:rPr>
          <w:rFonts w:eastAsiaTheme="minorEastAsia"/>
          <w:i/>
          <w:iCs/>
          <w:sz w:val="22"/>
          <w:szCs w:val="22"/>
        </w:rPr>
        <w:t>C</w:t>
      </w:r>
      <w:r w:rsidR="00FC1759">
        <w:rPr>
          <w:rFonts w:eastAsiaTheme="minorEastAsia"/>
          <w:sz w:val="22"/>
          <w:szCs w:val="22"/>
        </w:rPr>
        <w:t>, de abcissa 3</w:t>
      </w:r>
      <w:r w:rsidR="00A847BF">
        <w:rPr>
          <w:rFonts w:eastAsiaTheme="minorEastAsia"/>
          <w:sz w:val="22"/>
          <w:szCs w:val="22"/>
        </w:rPr>
        <w:t>;</w:t>
      </w:r>
    </w:p>
    <w:p w14:paraId="3135F503" w14:textId="483C2D94" w:rsidR="005A28D0" w:rsidRPr="00C97503" w:rsidRDefault="005A28D0" w:rsidP="008C0BCD">
      <w:pPr>
        <w:pStyle w:val="PargrafodaLista"/>
        <w:numPr>
          <w:ilvl w:val="0"/>
          <w:numId w:val="40"/>
        </w:numPr>
        <w:spacing w:before="100" w:beforeAutospacing="1" w:after="100" w:afterAutospacing="1" w:line="360" w:lineRule="auto"/>
        <w:ind w:left="1418" w:hanging="283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o ponto </w:t>
      </w:r>
      <m:oMath>
        <m:r>
          <w:rPr>
            <w:rFonts w:ascii="Cambria Math" w:eastAsiaTheme="minorEastAsia" w:hAnsi="Cambria Math"/>
            <w:sz w:val="22"/>
            <w:szCs w:val="22"/>
          </w:rPr>
          <m:t>O</m:t>
        </m:r>
      </m:oMath>
      <w:r>
        <w:rPr>
          <w:rFonts w:eastAsiaTheme="minorEastAsia"/>
          <w:sz w:val="22"/>
          <w:szCs w:val="22"/>
        </w:rPr>
        <w:t xml:space="preserve"> é a origem do referencial e o ponto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>
        <w:rPr>
          <w:rFonts w:eastAsiaTheme="minorEastAsia"/>
          <w:sz w:val="22"/>
          <w:szCs w:val="22"/>
        </w:rPr>
        <w:t xml:space="preserve"> pertence ao eixo das abcissas</w:t>
      </w:r>
      <w:r w:rsidR="004C500B">
        <w:rPr>
          <w:rFonts w:eastAsiaTheme="minorEastAsia"/>
          <w:sz w:val="22"/>
          <w:szCs w:val="22"/>
        </w:rPr>
        <w:t>;</w:t>
      </w:r>
    </w:p>
    <w:p w14:paraId="7DE4A8AC" w14:textId="606E845A" w:rsidR="00C97503" w:rsidRPr="00A847BF" w:rsidRDefault="00C2345F" w:rsidP="008C0BCD">
      <w:pPr>
        <w:pStyle w:val="PargrafodaLista"/>
        <w:numPr>
          <w:ilvl w:val="0"/>
          <w:numId w:val="40"/>
        </w:numPr>
        <w:spacing w:before="100" w:beforeAutospacing="1" w:after="100" w:afterAutospacing="1" w:line="360" w:lineRule="auto"/>
        <w:ind w:left="1418" w:hanging="283"/>
        <w:rPr>
          <w:sz w:val="22"/>
          <w:szCs w:val="22"/>
        </w:rPr>
      </w:pPr>
      <m:oMath>
        <m:r>
          <w:rPr>
            <w:rFonts w:ascii="Cambria Math" w:eastAsiaTheme="minorEastAsia" w:hAnsi="Cambria Math"/>
            <w:sz w:val="22"/>
            <w:szCs w:val="22"/>
          </w:rPr>
          <m:t>D</m:t>
        </m:r>
      </m:oMath>
      <w:r w:rsidR="00C97503">
        <w:rPr>
          <w:rFonts w:eastAsiaTheme="minorEastAsia"/>
          <w:sz w:val="22"/>
          <w:szCs w:val="22"/>
        </w:rPr>
        <w:t xml:space="preserve"> </w:t>
      </w:r>
      <w:r w:rsidR="006F4C99">
        <w:rPr>
          <w:rFonts w:eastAsiaTheme="minorEastAsia"/>
          <w:sz w:val="22"/>
          <w:szCs w:val="22"/>
        </w:rPr>
        <w:t xml:space="preserve">é ponto de interseção do gráfico da função </w:t>
      </w:r>
      <m:oMath>
        <m:r>
          <w:rPr>
            <w:rFonts w:ascii="Cambria Math" w:eastAsiaTheme="minorEastAsia" w:hAnsi="Cambria Math"/>
            <w:sz w:val="22"/>
            <w:szCs w:val="22"/>
          </w:rPr>
          <m:t>f</m:t>
        </m:r>
      </m:oMath>
      <w:r w:rsidR="006F4C99">
        <w:rPr>
          <w:rFonts w:eastAsiaTheme="minorEastAsia"/>
          <w:sz w:val="22"/>
          <w:szCs w:val="22"/>
        </w:rPr>
        <w:t xml:space="preserve"> com o eixo das ordenadas</w:t>
      </w:r>
      <w:r w:rsidR="004C500B">
        <w:rPr>
          <w:rFonts w:eastAsiaTheme="minorEastAsia"/>
          <w:sz w:val="22"/>
          <w:szCs w:val="22"/>
        </w:rPr>
        <w:t>;</w:t>
      </w:r>
    </w:p>
    <w:p w14:paraId="075C3BC3" w14:textId="03681663" w:rsidR="003B2C86" w:rsidRPr="00193CD8" w:rsidRDefault="00A847BF" w:rsidP="008C0BCD">
      <w:pPr>
        <w:pStyle w:val="PargrafodaLista"/>
        <w:numPr>
          <w:ilvl w:val="0"/>
          <w:numId w:val="40"/>
        </w:numPr>
        <w:spacing w:before="100" w:beforeAutospacing="1" w:after="100" w:afterAutospacing="1" w:line="360" w:lineRule="auto"/>
        <w:ind w:left="1418" w:hanging="283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>a área do trapézio</w:t>
      </w:r>
      <w:r w:rsidR="004C500B">
        <w:rPr>
          <w:rFonts w:eastAsiaTheme="minorEastAsia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[OBCD]</m:t>
        </m:r>
      </m:oMath>
      <w:r>
        <w:rPr>
          <w:rFonts w:eastAsiaTheme="minorEastAsia"/>
          <w:sz w:val="22"/>
          <w:szCs w:val="22"/>
        </w:rPr>
        <w:t xml:space="preserve"> </w:t>
      </w:r>
      <w:r w:rsidR="00D66773">
        <w:rPr>
          <w:rFonts w:eastAsiaTheme="minorEastAsia"/>
          <w:sz w:val="22"/>
          <w:szCs w:val="22"/>
        </w:rPr>
        <w:t xml:space="preserve">é </w:t>
      </w:r>
      <w:r w:rsidR="00185879">
        <w:rPr>
          <w:rFonts w:eastAsiaTheme="minorEastAsia"/>
          <w:sz w:val="22"/>
          <w:szCs w:val="22"/>
        </w:rPr>
        <w:t>9</w:t>
      </w:r>
      <w:r w:rsidR="0067065F">
        <w:rPr>
          <w:rFonts w:eastAsiaTheme="minorEastAsia"/>
          <w:sz w:val="22"/>
          <w:szCs w:val="22"/>
        </w:rPr>
        <w:t>.</w:t>
      </w:r>
    </w:p>
    <w:p w14:paraId="219D010C" w14:textId="510F2743" w:rsidR="0067065F" w:rsidRPr="0067065F" w:rsidRDefault="0067065F" w:rsidP="00DC15F2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1022" w:hanging="630"/>
        <w:rPr>
          <w:sz w:val="22"/>
          <w:szCs w:val="22"/>
        </w:rPr>
      </w:pPr>
      <w:r w:rsidRPr="0067065F">
        <w:rPr>
          <w:sz w:val="22"/>
          <w:szCs w:val="22"/>
        </w:rPr>
        <w:t xml:space="preserve">Mostra que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OD</m:t>
            </m:r>
          </m:e>
        </m:acc>
        <m:r>
          <w:rPr>
            <w:rFonts w:ascii="Cambria Math" w:hAnsi="Cambria Math"/>
            <w:sz w:val="22"/>
            <w:szCs w:val="22"/>
          </w:rPr>
          <m:t>=2</m:t>
        </m:r>
      </m:oMath>
      <w:r>
        <w:rPr>
          <w:rFonts w:eastAsiaTheme="minorEastAsia"/>
          <w:sz w:val="22"/>
          <w:szCs w:val="22"/>
        </w:rPr>
        <w:t>.</w:t>
      </w:r>
    </w:p>
    <w:p w14:paraId="6F09D5F3" w14:textId="64BC923C" w:rsidR="0067065F" w:rsidRPr="002330F8" w:rsidRDefault="009F45D8" w:rsidP="00DC15F2">
      <w:pPr>
        <w:pStyle w:val="PargrafodaLista"/>
        <w:numPr>
          <w:ilvl w:val="1"/>
          <w:numId w:val="39"/>
        </w:numPr>
        <w:spacing w:before="100" w:beforeAutospacing="1" w:after="100" w:afterAutospacing="1" w:line="360" w:lineRule="auto"/>
        <w:ind w:left="1022" w:hanging="630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Determina uma expressão algébrica que defina a função </w:t>
      </w:r>
      <m:oMath>
        <m:r>
          <w:rPr>
            <w:rFonts w:ascii="Cambria Math" w:eastAsiaTheme="minorEastAsia" w:hAnsi="Cambria Math"/>
            <w:sz w:val="22"/>
            <w:szCs w:val="22"/>
          </w:rPr>
          <m:t>f</m:t>
        </m:r>
      </m:oMath>
      <w:r w:rsidR="002330F8">
        <w:rPr>
          <w:rFonts w:eastAsiaTheme="minorEastAsia"/>
          <w:sz w:val="22"/>
          <w:szCs w:val="22"/>
        </w:rPr>
        <w:t>.</w:t>
      </w:r>
    </w:p>
    <w:p w14:paraId="34BFB1F0" w14:textId="628903D7" w:rsidR="00825784" w:rsidRPr="00AF6B12" w:rsidRDefault="002330F8" w:rsidP="00AF6B12">
      <w:pPr>
        <w:pStyle w:val="PargrafodaLista"/>
        <w:spacing w:before="100" w:beforeAutospacing="1" w:after="100" w:afterAutospacing="1" w:line="360" w:lineRule="auto"/>
        <w:ind w:left="1022"/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Apresenta a expressão na forma </w:t>
      </w:r>
      <m:oMath>
        <m:r>
          <w:rPr>
            <w:rFonts w:ascii="Cambria Math" w:eastAsiaTheme="minorEastAsia" w:hAnsi="Cambria Math"/>
            <w:sz w:val="22"/>
            <w:szCs w:val="2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=ax+b</m:t>
        </m:r>
      </m:oMath>
      <w:r>
        <w:rPr>
          <w:rFonts w:eastAsiaTheme="minorEastAsia"/>
          <w:sz w:val="22"/>
          <w:szCs w:val="22"/>
        </w:rPr>
        <w:t xml:space="preserve">, sendo </w:t>
      </w:r>
      <m:oMath>
        <m:r>
          <w:rPr>
            <w:rFonts w:ascii="Cambria Math" w:eastAsiaTheme="minorEastAsia" w:hAnsi="Cambria Math"/>
            <w:sz w:val="22"/>
            <w:szCs w:val="22"/>
          </w:rPr>
          <m:t>a</m:t>
        </m:r>
      </m:oMath>
      <w:r w:rsidR="00471238">
        <w:rPr>
          <w:rFonts w:eastAsiaTheme="minorEastAsia"/>
          <w:sz w:val="22"/>
          <w:szCs w:val="22"/>
        </w:rPr>
        <w:t xml:space="preserve"> e </w:t>
      </w:r>
      <m:oMath>
        <m:r>
          <w:rPr>
            <w:rFonts w:ascii="Cambria Math" w:eastAsiaTheme="minorEastAsia" w:hAnsi="Cambria Math"/>
            <w:sz w:val="22"/>
            <w:szCs w:val="22"/>
          </w:rPr>
          <m:t>b</m:t>
        </m:r>
      </m:oMath>
      <w:r w:rsidR="00471238">
        <w:rPr>
          <w:rFonts w:eastAsiaTheme="minorEastAsia"/>
          <w:sz w:val="22"/>
          <w:szCs w:val="22"/>
        </w:rPr>
        <w:t xml:space="preserve"> número reais.</w:t>
      </w:r>
    </w:p>
    <w:p w14:paraId="43E41AE2" w14:textId="5B0B7B60" w:rsidR="00C92E83" w:rsidRPr="00AF6B12" w:rsidRDefault="00C92E83" w:rsidP="00AF6B12">
      <w:pPr>
        <w:spacing w:line="360" w:lineRule="auto"/>
        <w:jc w:val="center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*** FIM ***</w:t>
      </w:r>
    </w:p>
    <w:tbl>
      <w:tblPr>
        <w:tblW w:w="994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0"/>
        <w:gridCol w:w="363"/>
        <w:gridCol w:w="407"/>
        <w:gridCol w:w="407"/>
        <w:gridCol w:w="363"/>
        <w:gridCol w:w="363"/>
        <w:gridCol w:w="389"/>
        <w:gridCol w:w="407"/>
        <w:gridCol w:w="407"/>
        <w:gridCol w:w="407"/>
        <w:gridCol w:w="363"/>
        <w:gridCol w:w="363"/>
        <w:gridCol w:w="407"/>
        <w:gridCol w:w="407"/>
        <w:gridCol w:w="407"/>
        <w:gridCol w:w="363"/>
        <w:gridCol w:w="363"/>
        <w:gridCol w:w="496"/>
        <w:gridCol w:w="496"/>
        <w:gridCol w:w="496"/>
        <w:gridCol w:w="496"/>
        <w:gridCol w:w="496"/>
        <w:gridCol w:w="496"/>
      </w:tblGrid>
      <w:tr w:rsidR="009F65A9" w:rsidRPr="00E579AD" w14:paraId="3D9B6B5C" w14:textId="77777777" w:rsidTr="009F65A9">
        <w:trPr>
          <w:trHeight w:val="324"/>
        </w:trPr>
        <w:tc>
          <w:tcPr>
            <w:tcW w:w="780" w:type="dxa"/>
            <w:shd w:val="clear" w:color="000000" w:fill="DBE5F1"/>
            <w:vAlign w:val="center"/>
            <w:hideMark/>
          </w:tcPr>
          <w:p w14:paraId="3663400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Item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189BB877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29006CFF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2.1.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10623C38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2.2.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23ACF20F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3.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3CCEE86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4.</w:t>
            </w:r>
          </w:p>
        </w:tc>
        <w:tc>
          <w:tcPr>
            <w:tcW w:w="389" w:type="dxa"/>
            <w:shd w:val="clear" w:color="000000" w:fill="DBE5F1"/>
            <w:vAlign w:val="center"/>
            <w:hideMark/>
          </w:tcPr>
          <w:p w14:paraId="68B60DF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5.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2B43453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6.1.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4EC3A340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6.2.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425ABEA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6.3.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2E50851A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7.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620F030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8.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74F3C91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9.1.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4776048B" w14:textId="041EF4FF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9.2</w:t>
            </w:r>
            <w:r w:rsidR="009F65A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.</w:t>
            </w:r>
          </w:p>
        </w:tc>
        <w:tc>
          <w:tcPr>
            <w:tcW w:w="407" w:type="dxa"/>
            <w:shd w:val="clear" w:color="000000" w:fill="DBE5F1"/>
            <w:vAlign w:val="center"/>
            <w:hideMark/>
          </w:tcPr>
          <w:p w14:paraId="15992124" w14:textId="166D6FA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9.3</w:t>
            </w:r>
            <w:r w:rsidR="009F65A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2E9910F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10.</w:t>
            </w:r>
          </w:p>
        </w:tc>
        <w:tc>
          <w:tcPr>
            <w:tcW w:w="363" w:type="dxa"/>
            <w:shd w:val="clear" w:color="000000" w:fill="DBE5F1"/>
            <w:vAlign w:val="center"/>
            <w:hideMark/>
          </w:tcPr>
          <w:p w14:paraId="412D6226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11.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051B140A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12.1.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7ADC7B00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12.2.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7767B81E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12.3.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610F405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12.4.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2123798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13.1.</w:t>
            </w:r>
          </w:p>
        </w:tc>
        <w:tc>
          <w:tcPr>
            <w:tcW w:w="496" w:type="dxa"/>
            <w:shd w:val="clear" w:color="000000" w:fill="DBE5F1"/>
            <w:vAlign w:val="center"/>
            <w:hideMark/>
          </w:tcPr>
          <w:p w14:paraId="68F9436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13.2.</w:t>
            </w:r>
          </w:p>
        </w:tc>
      </w:tr>
      <w:tr w:rsidR="009F65A9" w:rsidRPr="00E579AD" w14:paraId="0380F5F1" w14:textId="77777777" w:rsidTr="009F65A9">
        <w:trPr>
          <w:trHeight w:val="324"/>
        </w:trPr>
        <w:tc>
          <w:tcPr>
            <w:tcW w:w="780" w:type="dxa"/>
            <w:shd w:val="clear" w:color="auto" w:fill="auto"/>
            <w:vAlign w:val="center"/>
            <w:hideMark/>
          </w:tcPr>
          <w:p w14:paraId="0E7270F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Cotação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576413E3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355BBDBD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1B8AC01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34F74629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0D4B61A6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389" w:type="dxa"/>
            <w:shd w:val="clear" w:color="auto" w:fill="auto"/>
            <w:vAlign w:val="center"/>
            <w:hideMark/>
          </w:tcPr>
          <w:p w14:paraId="1FEDCD1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00E280A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3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0C6EDD4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142B3593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58B30C66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67EF8BE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6BD6A276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6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242373A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6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7F182E4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3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5DB4092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6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5ECFC8DA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7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64592910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4B892AC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5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683BA1B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52B88A07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4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0C941B7E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7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28EF684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5</w:t>
            </w:r>
          </w:p>
        </w:tc>
      </w:tr>
      <w:tr w:rsidR="00A84377" w:rsidRPr="00E579AD" w14:paraId="1F3677BC" w14:textId="77777777" w:rsidTr="00A84377">
        <w:trPr>
          <w:trHeight w:val="324"/>
        </w:trPr>
        <w:tc>
          <w:tcPr>
            <w:tcW w:w="780" w:type="dxa"/>
            <w:shd w:val="clear" w:color="auto" w:fill="auto"/>
            <w:vAlign w:val="center"/>
            <w:hideMark/>
          </w:tcPr>
          <w:p w14:paraId="0567D939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PT"/>
              </w:rPr>
              <w:t>Domínio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7C051BC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6B0854DF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39ACE147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384B3AC8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391AEA4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389" w:type="dxa"/>
            <w:shd w:val="clear" w:color="auto" w:fill="auto"/>
            <w:vAlign w:val="center"/>
            <w:hideMark/>
          </w:tcPr>
          <w:p w14:paraId="589A03D9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CM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2792912C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CM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3CD809B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46F8BAC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4F22E260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0853548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7FDF1FE6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2DD7BEB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407" w:type="dxa"/>
            <w:shd w:val="clear" w:color="auto" w:fill="auto"/>
            <w:vAlign w:val="center"/>
            <w:hideMark/>
          </w:tcPr>
          <w:p w14:paraId="48BCCF4B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0E695567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  <w:tc>
          <w:tcPr>
            <w:tcW w:w="363" w:type="dxa"/>
            <w:shd w:val="clear" w:color="auto" w:fill="auto"/>
            <w:vAlign w:val="center"/>
            <w:hideMark/>
          </w:tcPr>
          <w:p w14:paraId="79FE0C2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22246BA4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CM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6A422CA5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CM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07B7AD62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2C832A3F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CM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3EF87BB8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RP</w:t>
            </w:r>
          </w:p>
        </w:tc>
        <w:tc>
          <w:tcPr>
            <w:tcW w:w="496" w:type="dxa"/>
            <w:shd w:val="clear" w:color="auto" w:fill="auto"/>
            <w:vAlign w:val="center"/>
            <w:hideMark/>
          </w:tcPr>
          <w:p w14:paraId="5DAF0A99" w14:textId="77777777" w:rsidR="00E579AD" w:rsidRPr="00E579AD" w:rsidRDefault="00E579AD" w:rsidP="00E579A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</w:pPr>
            <w:r w:rsidRPr="00E579AD">
              <w:rPr>
                <w:rFonts w:ascii="Arial" w:eastAsia="Times New Roman" w:hAnsi="Arial" w:cs="Arial"/>
                <w:color w:val="000000"/>
                <w:sz w:val="16"/>
                <w:szCs w:val="16"/>
                <w:lang w:eastAsia="pt-PT"/>
              </w:rPr>
              <w:t>CP</w:t>
            </w:r>
          </w:p>
        </w:tc>
      </w:tr>
    </w:tbl>
    <w:p w14:paraId="117C8607" w14:textId="77777777" w:rsidR="00B15E8A" w:rsidRPr="00714CA7" w:rsidRDefault="00B15E8A" w:rsidP="009B6D93">
      <w:pPr>
        <w:rPr>
          <w:rFonts w:ascii="Arial" w:eastAsiaTheme="minorEastAsia" w:hAnsi="Arial" w:cs="Arial"/>
        </w:rPr>
        <w:sectPr w:rsidR="00B15E8A" w:rsidRPr="00714CA7" w:rsidSect="00AF6B12">
          <w:headerReference w:type="default" r:id="rId14"/>
          <w:footerReference w:type="default" r:id="rId15"/>
          <w:headerReference w:type="first" r:id="rId16"/>
          <w:footerReference w:type="first" r:id="rId17"/>
          <w:type w:val="continuous"/>
          <w:pgSz w:w="11900" w:h="16840"/>
          <w:pgMar w:top="2127" w:right="1127" w:bottom="895" w:left="1247" w:header="850" w:footer="465" w:gutter="0"/>
          <w:pgNumType w:start="1"/>
          <w:cols w:space="708"/>
          <w:titlePg/>
          <w:docGrid w:linePitch="299"/>
        </w:sectPr>
      </w:pPr>
    </w:p>
    <w:p w14:paraId="0F2F12B1" w14:textId="77777777" w:rsidR="001D3ECB" w:rsidRPr="00663609" w:rsidRDefault="001D3ECB" w:rsidP="56E7D3CB">
      <w:pPr>
        <w:spacing w:after="0"/>
        <w:rPr>
          <w:rFonts w:ascii="Arial" w:hAnsi="Arial" w:cs="Arial"/>
          <w:b/>
          <w:bCs/>
        </w:rPr>
      </w:pPr>
    </w:p>
    <w:p w14:paraId="3D8EC414" w14:textId="77777777" w:rsidR="009E09E2" w:rsidRPr="008A2E22" w:rsidRDefault="009E09E2" w:rsidP="009E09E2">
      <w:pPr>
        <w:pStyle w:val="PargrafodaLista"/>
        <w:spacing w:after="60"/>
        <w:ind w:left="0"/>
        <w:contextualSpacing w:val="0"/>
        <w:rPr>
          <w:b/>
          <w:color w:val="4F81BD" w:themeColor="accent1"/>
          <w:sz w:val="28"/>
          <w:szCs w:val="28"/>
        </w:rPr>
      </w:pPr>
      <w:r w:rsidRPr="008A2E22">
        <w:rPr>
          <w:b/>
          <w:color w:val="4F81BD" w:themeColor="accent1"/>
          <w:sz w:val="28"/>
          <w:szCs w:val="28"/>
        </w:rPr>
        <w:t>Proposta de resolução</w:t>
      </w:r>
    </w:p>
    <w:p w14:paraId="75F31A43" w14:textId="2EC66E41" w:rsidR="000F0716" w:rsidRPr="00AA08CA" w:rsidRDefault="004C1054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E73CE0">
        <w:rPr>
          <w:rFonts w:ascii="Arial" w:hAnsi="Arial" w:cs="Arial"/>
          <w:b/>
          <w:bCs/>
          <w:sz w:val="20"/>
          <w:szCs w:val="20"/>
        </w:rPr>
        <w:t xml:space="preserve">1. </w:t>
      </w:r>
      <w:r w:rsidR="00D6652B" w:rsidRPr="00E73CE0">
        <w:rPr>
          <w:rFonts w:ascii="Arial" w:hAnsi="Arial" w:cs="Arial"/>
          <w:sz w:val="20"/>
          <w:szCs w:val="20"/>
        </w:rPr>
        <w:t xml:space="preserve"> Resposta</w:t>
      </w:r>
      <w:r w:rsidR="008A10D9" w:rsidRPr="00E73CE0">
        <w:rPr>
          <w:rFonts w:ascii="Arial" w:hAnsi="Arial" w:cs="Arial"/>
          <w:sz w:val="20"/>
          <w:szCs w:val="20"/>
        </w:rPr>
        <w:t>:</w:t>
      </w:r>
      <w:r w:rsidR="00D6652B" w:rsidRPr="00E73CE0">
        <w:rPr>
          <w:rFonts w:ascii="Arial" w:hAnsi="Arial" w:cs="Arial"/>
          <w:b/>
          <w:bCs/>
          <w:sz w:val="20"/>
          <w:szCs w:val="20"/>
        </w:rPr>
        <w:t xml:space="preserve"> </w:t>
      </w:r>
      <w:r w:rsidR="00FA0D2C" w:rsidRPr="00E73CE0">
        <w:rPr>
          <w:rFonts w:ascii="Arial" w:hAnsi="Arial" w:cs="Arial"/>
          <w:b/>
          <w:bCs/>
          <w:sz w:val="20"/>
          <w:szCs w:val="20"/>
        </w:rPr>
        <w:t>B</w:t>
      </w:r>
      <w:r w:rsidR="00D6652B" w:rsidRPr="00E73CE0">
        <w:rPr>
          <w:rFonts w:ascii="Arial" w:hAnsi="Arial" w:cs="Arial"/>
          <w:b/>
          <w:bCs/>
          <w:sz w:val="20"/>
          <w:szCs w:val="20"/>
        </w:rPr>
        <w:t>.</w:t>
      </w:r>
    </w:p>
    <w:p w14:paraId="6DA069A9" w14:textId="77777777" w:rsidR="003C333E" w:rsidRPr="00AA08CA" w:rsidRDefault="003C333E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68A9104" w14:textId="492281A1" w:rsidR="00D6652B" w:rsidRPr="00AA08CA" w:rsidRDefault="0085219B" w:rsidP="56E7D3CB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>2.1.</w:t>
      </w:r>
      <w:r w:rsidRPr="00AA08CA">
        <w:rPr>
          <w:rFonts w:ascii="Arial" w:hAnsi="Arial" w:cs="Arial"/>
          <w:sz w:val="20"/>
          <w:szCs w:val="20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 xml:space="preserve">  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2</m:t>
                </m:r>
              </m:e>
            </m:rad>
            <m:r>
              <w:rPr>
                <w:rFonts w:ascii="Cambria Math" w:hAnsi="Cambria Math" w:cs="Arial"/>
                <w:sz w:val="20"/>
                <w:szCs w:val="20"/>
              </w:rPr>
              <m:t xml:space="preserve"> ,  -</m:t>
            </m:r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π</m:t>
            </m:r>
          </m:e>
        </m:d>
      </m:oMath>
    </w:p>
    <w:p w14:paraId="3A3D64AF" w14:textId="77777777" w:rsidR="003C333E" w:rsidRPr="00AA08CA" w:rsidRDefault="003C333E" w:rsidP="56E7D3CB">
      <w:pPr>
        <w:spacing w:after="0"/>
        <w:rPr>
          <w:rFonts w:ascii="Arial" w:hAnsi="Arial" w:cs="Arial"/>
          <w:sz w:val="20"/>
          <w:szCs w:val="20"/>
        </w:rPr>
      </w:pPr>
    </w:p>
    <w:p w14:paraId="62A28306" w14:textId="609EC13B" w:rsidR="0085219B" w:rsidRPr="00AA08CA" w:rsidRDefault="0085219B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2.2. </w:t>
      </w:r>
      <w:r w:rsidR="000B77A6" w:rsidRPr="00AA08CA">
        <w:rPr>
          <w:rFonts w:ascii="Arial" w:hAnsi="Arial" w:cs="Arial"/>
          <w:sz w:val="20"/>
          <w:szCs w:val="20"/>
        </w:rPr>
        <w:t>Resposta</w:t>
      </w:r>
      <w:r w:rsidR="008A10D9" w:rsidRPr="00AA08CA">
        <w:rPr>
          <w:rFonts w:ascii="Arial" w:hAnsi="Arial" w:cs="Arial"/>
          <w:sz w:val="20"/>
          <w:szCs w:val="20"/>
        </w:rPr>
        <w:t>:</w:t>
      </w:r>
      <w:r w:rsidR="000B77A6" w:rsidRPr="00AA08CA">
        <w:rPr>
          <w:rFonts w:ascii="Arial" w:hAnsi="Arial" w:cs="Arial"/>
          <w:b/>
          <w:bCs/>
          <w:sz w:val="20"/>
          <w:szCs w:val="20"/>
        </w:rPr>
        <w:t xml:space="preserve"> B.</w:t>
      </w:r>
    </w:p>
    <w:p w14:paraId="6D9585C6" w14:textId="77777777" w:rsidR="003C333E" w:rsidRPr="00AA08CA" w:rsidRDefault="003C333E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AE42F0D" w14:textId="6A3F145D" w:rsidR="00E06E52" w:rsidRPr="00AA08CA" w:rsidRDefault="003642A9" w:rsidP="00E06E52">
      <w:pPr>
        <w:spacing w:after="0"/>
        <w:rPr>
          <w:rFonts w:ascii="Arial" w:eastAsiaTheme="minorEastAsia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3. </w:t>
      </w:r>
      <w:r w:rsidR="00E73CE0">
        <w:rPr>
          <w:rFonts w:ascii="Arial" w:eastAsiaTheme="minorEastAsia" w:hAnsi="Arial" w:cs="Arial"/>
          <w:sz w:val="20"/>
          <w:szCs w:val="20"/>
        </w:rPr>
        <w:t xml:space="preserve">O menor número é </w:t>
      </w:r>
      <w:r w:rsidR="00E06E52" w:rsidRPr="00AA08CA">
        <w:rPr>
          <w:rFonts w:ascii="Arial" w:eastAsiaTheme="minorEastAsia" w:hAnsi="Arial" w:cs="Arial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b/>
                <w:bCs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b/>
                    <w:bCs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2</m:t>
            </m:r>
          </m:sup>
        </m:sSup>
      </m:oMath>
      <w:r w:rsidR="00E06E52" w:rsidRPr="00AA08CA">
        <w:rPr>
          <w:rFonts w:ascii="Arial" w:eastAsiaTheme="minorEastAsia" w:hAnsi="Arial" w:cs="Arial"/>
          <w:sz w:val="20"/>
          <w:szCs w:val="20"/>
        </w:rPr>
        <w:t xml:space="preserve">e o maior </w:t>
      </w:r>
      <w:r w:rsidR="00E73CE0">
        <w:rPr>
          <w:rFonts w:ascii="Arial" w:eastAsiaTheme="minorEastAsia" w:hAnsi="Arial" w:cs="Arial"/>
          <w:sz w:val="20"/>
          <w:szCs w:val="20"/>
        </w:rPr>
        <w:t xml:space="preserve">número é </w:t>
      </w:r>
      <w:r w:rsidR="00E06E52" w:rsidRPr="00AA08CA">
        <w:rPr>
          <w:rFonts w:ascii="Arial" w:eastAsiaTheme="minorEastAsia" w:hAnsi="Arial" w:cs="Arial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b/>
                <w:bCs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b/>
                    <w:bCs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3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-1</m:t>
            </m:r>
          </m:sup>
        </m:sSup>
      </m:oMath>
      <w:r w:rsidR="00E06E52" w:rsidRPr="00AA08CA">
        <w:rPr>
          <w:rFonts w:ascii="Arial" w:eastAsiaTheme="minorEastAsia" w:hAnsi="Arial" w:cs="Arial"/>
          <w:b/>
          <w:bCs/>
          <w:sz w:val="20"/>
          <w:szCs w:val="20"/>
        </w:rPr>
        <w:t>.</w:t>
      </w:r>
    </w:p>
    <w:p w14:paraId="1504AE27" w14:textId="59B193BE" w:rsidR="00E06E52" w:rsidRPr="00AA08CA" w:rsidRDefault="00E06E52" w:rsidP="00E06E52">
      <w:pPr>
        <w:spacing w:after="0"/>
        <w:ind w:left="284"/>
        <w:rPr>
          <w:rFonts w:ascii="Arial" w:eastAsiaTheme="minorEastAsia" w:hAnsi="Arial" w:cs="Arial"/>
          <w:sz w:val="20"/>
          <w:szCs w:val="20"/>
        </w:rPr>
      </w:pPr>
      <w:r w:rsidRPr="00AA08CA">
        <w:rPr>
          <w:rFonts w:ascii="Arial" w:eastAsiaTheme="minorEastAsia" w:hAnsi="Arial" w:cs="Arial"/>
          <w:sz w:val="20"/>
          <w:szCs w:val="20"/>
        </w:rPr>
        <w:t xml:space="preserve">Se ordenar os números por ordem crescente, a seguir ao número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3</m:t>
                </m:r>
              </m:e>
            </m:rad>
          </m:den>
        </m:f>
      </m:oMath>
      <w:r w:rsidRPr="00AA08CA">
        <w:rPr>
          <w:rFonts w:ascii="Arial" w:eastAsiaTheme="minorEastAsia" w:hAnsi="Arial" w:cs="Arial"/>
          <w:sz w:val="20"/>
          <w:szCs w:val="20"/>
        </w:rPr>
        <w:t xml:space="preserve"> vem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 xml:space="preserve"> </m:t>
        </m:r>
        <m:rad>
          <m:radPr>
            <m:degHide m:val="1"/>
            <m:ctrlPr>
              <w:rPr>
                <w:rFonts w:ascii="Cambria Math" w:eastAsiaTheme="minorEastAsia" w:hAnsi="Cambria Math" w:cs="Arial"/>
                <w:b/>
                <w:bCs/>
                <w:i/>
                <w:sz w:val="20"/>
                <w:szCs w:val="2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3</m:t>
            </m:r>
          </m:e>
        </m:rad>
      </m:oMath>
      <w:r w:rsidRPr="00AA08CA">
        <w:rPr>
          <w:rFonts w:ascii="Arial" w:eastAsiaTheme="minorEastAsia" w:hAnsi="Arial" w:cs="Arial"/>
          <w:sz w:val="20"/>
          <w:szCs w:val="20"/>
        </w:rPr>
        <w:t>.</w:t>
      </w:r>
    </w:p>
    <w:p w14:paraId="640942BB" w14:textId="77777777" w:rsidR="003C333E" w:rsidRPr="00AA08CA" w:rsidRDefault="003C333E" w:rsidP="00E06E52">
      <w:pPr>
        <w:spacing w:after="0"/>
        <w:ind w:left="284"/>
        <w:rPr>
          <w:rFonts w:ascii="Arial" w:eastAsiaTheme="minorEastAsia" w:hAnsi="Arial" w:cs="Arial"/>
          <w:sz w:val="20"/>
          <w:szCs w:val="20"/>
        </w:rPr>
      </w:pPr>
    </w:p>
    <w:p w14:paraId="4DCECAC7" w14:textId="294A0416" w:rsidR="00120CD0" w:rsidRPr="00AA08CA" w:rsidRDefault="007F28CE" w:rsidP="00120CD0">
      <w:pPr>
        <w:spacing w:after="0"/>
        <w:rPr>
          <w:rFonts w:ascii="Arial" w:eastAsiaTheme="minorEastAsia" w:hAnsi="Arial" w:cs="Arial"/>
          <w:sz w:val="20"/>
          <w:szCs w:val="20"/>
        </w:rPr>
      </w:pPr>
      <w:r w:rsidRPr="00AA08CA">
        <w:rPr>
          <w:rFonts w:ascii="Arial" w:eastAsiaTheme="minorEastAsia" w:hAnsi="Arial" w:cs="Arial"/>
          <w:b/>
          <w:bCs/>
          <w:sz w:val="20"/>
          <w:szCs w:val="20"/>
        </w:rPr>
        <w:t xml:space="preserve">4. </w:t>
      </w:r>
      <w:r w:rsidR="00680B83" w:rsidRPr="00AA08CA">
        <w:rPr>
          <w:rFonts w:ascii="Arial" w:eastAsiaTheme="minorEastAsia" w:hAnsi="Arial" w:cs="Arial"/>
          <w:sz w:val="20"/>
          <w:szCs w:val="20"/>
        </w:rPr>
        <w:t xml:space="preserve">A abcissa de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A</m:t>
        </m:r>
      </m:oMath>
      <w:r w:rsidR="00680B83" w:rsidRPr="00AA08CA">
        <w:rPr>
          <w:rFonts w:ascii="Arial" w:eastAsiaTheme="minorEastAsia" w:hAnsi="Arial" w:cs="Arial"/>
          <w:sz w:val="20"/>
          <w:szCs w:val="20"/>
        </w:rPr>
        <w:t xml:space="preserve"> é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1+9</m:t>
            </m:r>
          </m:e>
        </m:rad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10</m:t>
            </m:r>
          </m:e>
        </m:rad>
      </m:oMath>
      <w:r w:rsidR="009B4FB7" w:rsidRPr="00AA08CA">
        <w:rPr>
          <w:rFonts w:ascii="Arial" w:eastAsiaTheme="minorEastAsia" w:hAnsi="Arial" w:cs="Arial"/>
          <w:sz w:val="20"/>
          <w:szCs w:val="20"/>
        </w:rPr>
        <w:t>.</w:t>
      </w:r>
    </w:p>
    <w:p w14:paraId="13C3CA1F" w14:textId="334CC81D" w:rsidR="001C31F8" w:rsidRPr="00AA08CA" w:rsidRDefault="00D7513A" w:rsidP="00FF57E7">
      <w:pPr>
        <w:spacing w:after="0"/>
        <w:ind w:left="284"/>
        <w:rPr>
          <w:rFonts w:ascii="Arial" w:eastAsiaTheme="minorEastAsia" w:hAnsi="Arial" w:cs="Arial"/>
          <w:sz w:val="20"/>
          <w:szCs w:val="20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</m:e>
            </m:rad>
            <m:r>
              <w:rPr>
                <w:rFonts w:ascii="Cambria Math" w:eastAsiaTheme="minorEastAsia" w:hAnsi="Cambria Math" w:cs="Arial"/>
                <w:sz w:val="20"/>
                <w:szCs w:val="20"/>
              </w:rPr>
              <m:t>-3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=0,16227…</m:t>
        </m:r>
      </m:oMath>
      <w:r w:rsidR="00FF57E7" w:rsidRPr="00AA08CA">
        <w:rPr>
          <w:rFonts w:ascii="Arial" w:eastAsiaTheme="minorEastAsia" w:hAnsi="Arial" w:cs="Arial"/>
          <w:sz w:val="20"/>
          <w:szCs w:val="20"/>
        </w:rPr>
        <w:t xml:space="preserve"> ;</w:t>
      </w:r>
      <w:r w:rsidR="00FA0D2C" w:rsidRPr="00AA08CA">
        <w:rPr>
          <w:rFonts w:ascii="Arial" w:eastAsiaTheme="minorEastAsia" w:hAnsi="Arial" w:cs="Arial"/>
          <w:sz w:val="20"/>
          <w:szCs w:val="20"/>
        </w:rPr>
        <w:t xml:space="preserve"> </w:t>
      </w:r>
      <w:r w:rsidR="00FF57E7" w:rsidRPr="00AA08CA">
        <w:rPr>
          <w:rFonts w:ascii="Arial" w:eastAsiaTheme="minorEastAsia" w:hAnsi="Arial" w:cs="Arial"/>
          <w:sz w:val="20"/>
          <w:szCs w:val="20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</m:e>
            </m:rad>
            <m:r>
              <w:rPr>
                <w:rFonts w:ascii="Cambria Math" w:eastAsiaTheme="minorEastAsia" w:hAnsi="Cambria Math" w:cs="Arial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16</m:t>
                </m:r>
              </m:num>
              <m:den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Arial"/>
            <w:sz w:val="20"/>
            <w:szCs w:val="20"/>
          </w:rPr>
          <m:t>=0,03772…</m:t>
        </m:r>
      </m:oMath>
      <w:r w:rsidR="000361F2" w:rsidRPr="00AA08CA">
        <w:rPr>
          <w:rFonts w:ascii="Arial" w:eastAsiaTheme="minorEastAsia" w:hAnsi="Arial" w:cs="Arial"/>
          <w:sz w:val="20"/>
          <w:szCs w:val="20"/>
        </w:rPr>
        <w:t xml:space="preserve"> ; </w:t>
      </w:r>
    </w:p>
    <w:p w14:paraId="5E9134F8" w14:textId="2B7A6173" w:rsidR="009B4FB7" w:rsidRPr="00AA08CA" w:rsidRDefault="00D7513A" w:rsidP="00FF57E7">
      <w:pPr>
        <w:spacing w:after="0"/>
        <w:ind w:left="284"/>
        <w:rPr>
          <w:rFonts w:ascii="Arial" w:eastAsiaTheme="minorEastAsia" w:hAnsi="Arial" w:cs="Arial"/>
          <w:sz w:val="20"/>
          <w:szCs w:val="20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</m:e>
            </m:rad>
            <m:r>
              <w:rPr>
                <w:rFonts w:ascii="Cambria Math" w:eastAsiaTheme="minorEastAsia" w:hAnsi="Cambria Math" w:cs="Arial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16</m:t>
                </m:r>
              </m:den>
            </m:f>
          </m:e>
        </m:d>
        <m:r>
          <w:rPr>
            <w:rFonts w:ascii="Cambria Math" w:eastAsiaTheme="minorEastAsia" w:hAnsi="Cambria Math" w:cs="Arial"/>
            <w:sz w:val="20"/>
            <w:szCs w:val="20"/>
          </w:rPr>
          <m:t>=0,02522…</m:t>
        </m:r>
      </m:oMath>
      <w:r w:rsidR="001C31F8" w:rsidRPr="00AA08CA">
        <w:rPr>
          <w:rFonts w:ascii="Arial" w:eastAsiaTheme="minorEastAsia" w:hAnsi="Arial" w:cs="Arial"/>
          <w:sz w:val="20"/>
          <w:szCs w:val="20"/>
        </w:rPr>
        <w:t xml:space="preserve"> </w:t>
      </w:r>
      <w:r w:rsidR="00FA0D2C" w:rsidRPr="00AA08CA">
        <w:rPr>
          <w:rFonts w:ascii="Arial" w:eastAsiaTheme="minorEastAsia" w:hAnsi="Arial" w:cs="Arial"/>
          <w:sz w:val="20"/>
          <w:szCs w:val="20"/>
        </w:rPr>
        <w:t xml:space="preserve">;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</m:e>
            </m:rad>
            <m:r>
              <w:rPr>
                <w:rFonts w:ascii="Cambria Math" w:eastAsiaTheme="minorEastAsia" w:hAnsi="Cambria Math" w:cs="Arial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22</m:t>
                </m:r>
              </m:num>
              <m:den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7</m:t>
                </m:r>
              </m:den>
            </m:f>
          </m:e>
        </m:d>
        <m:r>
          <w:rPr>
            <w:rFonts w:ascii="Cambria Math" w:eastAsiaTheme="minorEastAsia" w:hAnsi="Cambria Math" w:cs="Arial"/>
            <w:sz w:val="20"/>
            <w:szCs w:val="20"/>
          </w:rPr>
          <m:t>=0,01942…</m:t>
        </m:r>
      </m:oMath>
      <w:r w:rsidR="00FA0D2C" w:rsidRPr="00AA08CA"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1898D77" w14:textId="758372BC" w:rsidR="00E06E52" w:rsidRPr="00AA08CA" w:rsidRDefault="008A10D9" w:rsidP="008A10D9">
      <w:pPr>
        <w:spacing w:after="0"/>
        <w:ind w:left="284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sz w:val="20"/>
          <w:szCs w:val="20"/>
        </w:rPr>
        <w:t>Resposta:</w:t>
      </w:r>
      <w:r w:rsidRPr="00AA08CA">
        <w:rPr>
          <w:rFonts w:ascii="Arial" w:hAnsi="Arial" w:cs="Arial"/>
          <w:b/>
          <w:bCs/>
          <w:sz w:val="20"/>
          <w:szCs w:val="20"/>
        </w:rPr>
        <w:t xml:space="preserve"> </w:t>
      </w:r>
      <w:r w:rsidR="00F64883" w:rsidRPr="00AA08CA">
        <w:rPr>
          <w:rFonts w:ascii="Arial" w:hAnsi="Arial" w:cs="Arial"/>
          <w:b/>
          <w:bCs/>
          <w:sz w:val="20"/>
          <w:szCs w:val="20"/>
        </w:rPr>
        <w:t>D.</w:t>
      </w:r>
    </w:p>
    <w:p w14:paraId="3EE03FE2" w14:textId="77777777" w:rsidR="003C333E" w:rsidRPr="00AA08CA" w:rsidRDefault="003C333E" w:rsidP="008A10D9">
      <w:pPr>
        <w:spacing w:after="0"/>
        <w:ind w:left="284"/>
        <w:rPr>
          <w:rFonts w:ascii="Arial" w:hAnsi="Arial" w:cs="Arial"/>
          <w:b/>
          <w:bCs/>
          <w:sz w:val="20"/>
          <w:szCs w:val="20"/>
        </w:rPr>
      </w:pPr>
    </w:p>
    <w:p w14:paraId="73CA74EF" w14:textId="1294F515" w:rsidR="00F64883" w:rsidRPr="00AA08CA" w:rsidRDefault="00F64883" w:rsidP="00F64883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5. </w:t>
      </w:r>
      <w:r w:rsidRPr="00AA08CA">
        <w:rPr>
          <w:rFonts w:ascii="Arial" w:hAnsi="Arial" w:cs="Arial"/>
          <w:sz w:val="20"/>
          <w:szCs w:val="20"/>
        </w:rPr>
        <w:t>Resposta:</w:t>
      </w:r>
      <w:r w:rsidRPr="00AA08CA">
        <w:rPr>
          <w:rFonts w:ascii="Arial" w:hAnsi="Arial" w:cs="Arial"/>
          <w:b/>
          <w:bCs/>
          <w:sz w:val="20"/>
          <w:szCs w:val="20"/>
        </w:rPr>
        <w:t xml:space="preserve"> </w:t>
      </w:r>
      <w:r w:rsidR="00751290" w:rsidRPr="00AA08CA">
        <w:rPr>
          <w:rFonts w:ascii="Arial" w:hAnsi="Arial" w:cs="Arial"/>
          <w:b/>
          <w:bCs/>
          <w:sz w:val="20"/>
          <w:szCs w:val="20"/>
        </w:rPr>
        <w:t>C.</w:t>
      </w:r>
    </w:p>
    <w:p w14:paraId="5480E868" w14:textId="77777777" w:rsidR="003C333E" w:rsidRPr="00AA08CA" w:rsidRDefault="003C333E" w:rsidP="00F64883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23A79D73" w14:textId="10E9C33D" w:rsidR="00751290" w:rsidRPr="00AA08CA" w:rsidRDefault="00751290" w:rsidP="00F64883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6.1. </w:t>
      </w:r>
      <m:oMath>
        <m:r>
          <w:rPr>
            <w:rFonts w:ascii="Cambria Math" w:hAnsi="Cambria Math" w:cs="Arial"/>
            <w:sz w:val="20"/>
            <w:szCs w:val="20"/>
          </w:rPr>
          <m:t>A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=</m:t>
        </m:r>
        <m:d>
          <m:dPr>
            <m:begChr m:val="]"/>
            <m:endChr m:val="]"/>
            <m:ctrlPr>
              <w:rPr>
                <w:rFonts w:ascii="Cambria Math" w:hAnsi="Cambria Math" w:cs="Arial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-∞,  2</m:t>
            </m:r>
          </m:e>
        </m:d>
        <m:r>
          <w:rPr>
            <w:rFonts w:ascii="Cambria Math" w:hAnsi="Cambria Math" w:cs="Arial"/>
            <w:sz w:val="20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  <w:sz w:val="20"/>
                <w:szCs w:val="20"/>
              </w:rPr>
              <m:t xml:space="preserve">∈R: </m:t>
            </m:r>
            <m:r>
              <w:rPr>
                <w:rFonts w:ascii="Cambria Math" w:hAnsi="Cambria Math" w:cs="Arial"/>
                <w:sz w:val="20"/>
                <w:szCs w:val="20"/>
              </w:rPr>
              <m:t>x≤2</m:t>
            </m:r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 xml:space="preserve"> </m:t>
            </m:r>
          </m:e>
        </m:d>
      </m:oMath>
    </w:p>
    <w:p w14:paraId="4C879CDE" w14:textId="77777777" w:rsidR="003C333E" w:rsidRPr="00AA08CA" w:rsidRDefault="003C333E" w:rsidP="00F64883">
      <w:pPr>
        <w:spacing w:after="0"/>
        <w:rPr>
          <w:rFonts w:ascii="Arial" w:hAnsi="Arial" w:cs="Arial"/>
          <w:sz w:val="20"/>
          <w:szCs w:val="20"/>
        </w:rPr>
      </w:pPr>
    </w:p>
    <w:p w14:paraId="5328C240" w14:textId="77777777" w:rsidR="00FA26C4" w:rsidRPr="00AA08CA" w:rsidRDefault="00F868AA" w:rsidP="00FA26C4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6.2. </w:t>
      </w:r>
      <w:r w:rsidRPr="00AA08CA">
        <w:rPr>
          <w:rFonts w:ascii="Arial" w:hAnsi="Arial" w:cs="Arial"/>
          <w:sz w:val="20"/>
          <w:szCs w:val="20"/>
        </w:rPr>
        <w:t>Resposta:</w:t>
      </w:r>
      <w:r w:rsidRPr="00AA08CA">
        <w:rPr>
          <w:rFonts w:ascii="Arial" w:hAnsi="Arial" w:cs="Arial"/>
          <w:b/>
          <w:bCs/>
          <w:sz w:val="20"/>
          <w:szCs w:val="20"/>
        </w:rPr>
        <w:t xml:space="preserve"> </w:t>
      </w:r>
      <w:r w:rsidR="001122D9" w:rsidRPr="00AA08CA">
        <w:rPr>
          <w:rFonts w:ascii="Arial" w:hAnsi="Arial" w:cs="Arial"/>
          <w:b/>
          <w:bCs/>
          <w:sz w:val="20"/>
          <w:szCs w:val="20"/>
        </w:rPr>
        <w:t>C.</w:t>
      </w:r>
    </w:p>
    <w:p w14:paraId="2F9C4774" w14:textId="77777777" w:rsidR="003C333E" w:rsidRPr="00AA08CA" w:rsidRDefault="003C333E" w:rsidP="00FA26C4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41D9F28" w14:textId="27FBA207" w:rsidR="00FA26C4" w:rsidRPr="00AA08CA" w:rsidRDefault="001122D9" w:rsidP="00FA26C4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6.3. </w:t>
      </w:r>
      <w:r w:rsidR="00FA26C4" w:rsidRPr="00AA08CA">
        <w:rPr>
          <w:rFonts w:ascii="Arial" w:hAnsi="Arial" w:cs="Arial"/>
          <w:sz w:val="20"/>
          <w:szCs w:val="20"/>
        </w:rPr>
        <w:t>O maior número inteiro que pertence ao conjunto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 xml:space="preserve"> </m:t>
        </m:r>
        <m:r>
          <w:rPr>
            <w:rFonts w:ascii="Cambria Math" w:hAnsi="Cambria Math" w:cs="Arial"/>
            <w:sz w:val="20"/>
            <w:szCs w:val="20"/>
          </w:rPr>
          <m:t>B</m:t>
        </m:r>
      </m:oMath>
      <w:r w:rsidR="00FA26C4" w:rsidRPr="00AA08CA">
        <w:rPr>
          <w:rFonts w:ascii="Arial" w:hAnsi="Arial" w:cs="Arial"/>
          <w:sz w:val="20"/>
          <w:szCs w:val="20"/>
        </w:rPr>
        <w:t xml:space="preserve"> é o </w:t>
      </w:r>
      <w:r w:rsidR="00FA26C4" w:rsidRPr="00AA08CA">
        <w:rPr>
          <w:rFonts w:ascii="Arial" w:hAnsi="Arial" w:cs="Arial"/>
          <w:b/>
          <w:bCs/>
          <w:sz w:val="20"/>
          <w:szCs w:val="20"/>
        </w:rPr>
        <w:t>1</w:t>
      </w:r>
      <w:r w:rsidR="00FA26C4" w:rsidRPr="00AA08CA">
        <w:rPr>
          <w:rFonts w:ascii="Arial" w:hAnsi="Arial" w:cs="Arial"/>
          <w:sz w:val="20"/>
          <w:szCs w:val="20"/>
        </w:rPr>
        <w:t xml:space="preserve"> e um número irracional positivo que pertence ao conjunto </w:t>
      </w:r>
      <w:r w:rsidR="00FA26C4" w:rsidRPr="00AA08CA">
        <w:rPr>
          <w:rFonts w:ascii="Arial" w:hAnsi="Arial" w:cs="Arial"/>
          <w:i/>
          <w:iCs/>
          <w:sz w:val="20"/>
          <w:szCs w:val="20"/>
        </w:rPr>
        <w:t>A</w:t>
      </w:r>
      <w:r w:rsidR="00FA26C4" w:rsidRPr="00AA08CA">
        <w:rPr>
          <w:rFonts w:ascii="Arial" w:hAnsi="Arial" w:cs="Arial"/>
          <w:sz w:val="20"/>
          <w:szCs w:val="20"/>
        </w:rPr>
        <w:t xml:space="preserve"> </w:t>
      </w:r>
      <w:r w:rsidR="00FA26C4" w:rsidRPr="00E73CE0">
        <w:rPr>
          <w:rFonts w:ascii="Arial" w:hAnsi="Arial" w:cs="Arial"/>
          <w:sz w:val="20"/>
          <w:szCs w:val="20"/>
        </w:rPr>
        <w:t>é</w:t>
      </w:r>
      <w:r w:rsidR="00E05B16" w:rsidRPr="00E73CE0">
        <w:rPr>
          <w:rFonts w:ascii="Arial" w:hAnsi="Arial" w:cs="Arial"/>
          <w:sz w:val="20"/>
          <w:szCs w:val="20"/>
        </w:rPr>
        <w:t>, por exemplo,</w:t>
      </w:r>
      <w:r w:rsidR="00FA26C4" w:rsidRPr="00E73CE0">
        <w:rPr>
          <w:rFonts w:ascii="Arial" w:hAnsi="Arial" w:cs="Arial"/>
          <w:sz w:val="20"/>
          <w:szCs w:val="2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Arial"/>
                <w:b/>
                <w:bCs/>
                <w:i/>
                <w:sz w:val="20"/>
                <w:szCs w:val="2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3</m:t>
            </m:r>
          </m:e>
        </m:rad>
      </m:oMath>
      <w:r w:rsidR="00FA26C4" w:rsidRPr="00E73CE0">
        <w:rPr>
          <w:rFonts w:ascii="Arial" w:hAnsi="Arial" w:cs="Arial"/>
          <w:b/>
          <w:bCs/>
          <w:sz w:val="20"/>
          <w:szCs w:val="20"/>
        </w:rPr>
        <w:t>.</w:t>
      </w:r>
    </w:p>
    <w:p w14:paraId="107D2CE5" w14:textId="5F6FA256" w:rsidR="001122D9" w:rsidRPr="00AA08CA" w:rsidRDefault="001122D9" w:rsidP="00F64883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41E94CA" w14:textId="2E5A46E3" w:rsidR="0081010C" w:rsidRPr="00AA08CA" w:rsidRDefault="0081010C" w:rsidP="00F64883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7.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n</m:t>
            </m:r>
          </m:e>
        </m:rad>
        <m:r>
          <w:rPr>
            <w:rFonts w:ascii="Cambria Math" w:hAnsi="Cambria Math" w:cs="Arial"/>
            <w:sz w:val="20"/>
            <w:szCs w:val="20"/>
          </w:rPr>
          <m:t>&lt;11⟺</m:t>
        </m:r>
      </m:oMath>
      <w:r w:rsidR="00BB2354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n&lt;1</m:t>
        </m:r>
        <m:sSup>
          <m:sSup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e>
          <m:sup>
            <m:r>
              <w:rPr>
                <w:rFonts w:ascii="Cambria Math" w:hAnsi="Cambria Math" w:cs="Arial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 w:cs="Arial"/>
            <w:sz w:val="20"/>
            <w:szCs w:val="20"/>
          </w:rPr>
          <m:t>⟺n&lt;121</m:t>
        </m:r>
      </m:oMath>
    </w:p>
    <w:p w14:paraId="7E12F0B6" w14:textId="67BE83A6" w:rsidR="00FB5BE2" w:rsidRPr="00AA08CA" w:rsidRDefault="0042262E" w:rsidP="0042262E">
      <w:pPr>
        <w:spacing w:after="0"/>
        <w:ind w:left="284"/>
        <w:rPr>
          <w:rFonts w:ascii="Arial" w:eastAsiaTheme="minorEastAsia" w:hAnsi="Arial" w:cs="Arial"/>
          <w:sz w:val="20"/>
          <w:szCs w:val="20"/>
        </w:rPr>
      </w:pPr>
      <w:r w:rsidRPr="00AA08CA">
        <w:rPr>
          <w:rFonts w:ascii="Arial" w:eastAsiaTheme="minorEastAsia" w:hAnsi="Arial" w:cs="Arial"/>
          <w:sz w:val="20"/>
          <w:szCs w:val="20"/>
        </w:rPr>
        <w:t xml:space="preserve">O valor de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n</m:t>
        </m:r>
      </m:oMath>
      <w:r w:rsidRPr="00AA08CA">
        <w:rPr>
          <w:rFonts w:ascii="Arial" w:eastAsiaTheme="minorEastAsia" w:hAnsi="Arial" w:cs="Arial"/>
          <w:sz w:val="20"/>
          <w:szCs w:val="20"/>
        </w:rPr>
        <w:t xml:space="preserve">  é </w:t>
      </w:r>
      <w:r w:rsidRPr="00AA08CA">
        <w:rPr>
          <w:rFonts w:ascii="Arial" w:eastAsiaTheme="minorEastAsia" w:hAnsi="Arial" w:cs="Arial"/>
          <w:b/>
          <w:bCs/>
          <w:sz w:val="20"/>
          <w:szCs w:val="20"/>
        </w:rPr>
        <w:t>120</w:t>
      </w:r>
      <w:r w:rsidRPr="00AA08CA">
        <w:rPr>
          <w:rFonts w:ascii="Arial" w:eastAsiaTheme="minorEastAsia" w:hAnsi="Arial" w:cs="Arial"/>
          <w:sz w:val="20"/>
          <w:szCs w:val="20"/>
        </w:rPr>
        <w:t>.</w:t>
      </w:r>
    </w:p>
    <w:p w14:paraId="697F0051" w14:textId="77777777" w:rsidR="003978D2" w:rsidRPr="00AA08CA" w:rsidRDefault="003978D2" w:rsidP="0042262E">
      <w:pPr>
        <w:spacing w:after="0"/>
        <w:ind w:left="284"/>
        <w:rPr>
          <w:rFonts w:ascii="Arial" w:hAnsi="Arial" w:cs="Arial"/>
          <w:b/>
          <w:bCs/>
          <w:sz w:val="20"/>
          <w:szCs w:val="20"/>
        </w:rPr>
      </w:pPr>
    </w:p>
    <w:p w14:paraId="2D259BD3" w14:textId="77777777" w:rsidR="003C333E" w:rsidRPr="00AA08CA" w:rsidRDefault="00322798" w:rsidP="56E7D3CB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8.1. </w:t>
      </w:r>
      <m:oMath>
        <m:r>
          <w:rPr>
            <w:rFonts w:ascii="Cambria Math" w:hAnsi="Cambria Math" w:cs="Arial"/>
            <w:sz w:val="20"/>
            <w:szCs w:val="20"/>
          </w:rPr>
          <m:t>a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+6</m:t>
        </m:r>
      </m:oMath>
      <w:r w:rsidR="00D0575F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b"/>
          </m:rPr>
          <w:rPr>
            <w:rFonts w:ascii="Cambria Math" w:hAnsi="Cambria Math" w:cs="Arial"/>
            <w:sz w:val="20"/>
            <w:szCs w:val="20"/>
          </w:rPr>
          <m:t>&lt;</m:t>
        </m:r>
      </m:oMath>
      <w:r w:rsidR="00D0575F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b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+6</m:t>
        </m:r>
      </m:oMath>
    </w:p>
    <w:p w14:paraId="7FC2D575" w14:textId="196E0795" w:rsidR="0085219B" w:rsidRPr="00AA08CA" w:rsidRDefault="00322798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3375BE0E" w14:textId="4EA5C83C" w:rsidR="00D0575F" w:rsidRPr="00AA08CA" w:rsidRDefault="00D0575F" w:rsidP="56E7D3CB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8.2.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-</m:t>
        </m:r>
        <m:r>
          <w:rPr>
            <w:rFonts w:ascii="Cambria Math" w:hAnsi="Cambria Math" w:cs="Arial"/>
            <w:sz w:val="20"/>
            <w:szCs w:val="20"/>
          </w:rPr>
          <m:t>a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 xml:space="preserve"> </m:t>
        </m:r>
      </m:oMath>
      <w:r w:rsidR="00BC4888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&gt;-</m:t>
        </m:r>
        <m:r>
          <w:rPr>
            <w:rFonts w:ascii="Cambria Math" w:hAnsi="Cambria Math" w:cs="Arial"/>
            <w:sz w:val="20"/>
            <w:szCs w:val="20"/>
          </w:rPr>
          <m:t>b</m:t>
        </m:r>
      </m:oMath>
    </w:p>
    <w:p w14:paraId="6A0AF81F" w14:textId="77777777" w:rsidR="003C333E" w:rsidRPr="00AA08CA" w:rsidRDefault="003C333E" w:rsidP="56E7D3CB">
      <w:pPr>
        <w:spacing w:after="0"/>
        <w:rPr>
          <w:rFonts w:ascii="Arial" w:hAnsi="Arial" w:cs="Arial"/>
          <w:sz w:val="20"/>
          <w:szCs w:val="20"/>
        </w:rPr>
      </w:pPr>
    </w:p>
    <w:p w14:paraId="61BAC474" w14:textId="630FCC0C" w:rsidR="00BC4888" w:rsidRPr="00AA08CA" w:rsidRDefault="00BC4888" w:rsidP="56E7D3CB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8.3. </w:t>
      </w:r>
      <m:oMath>
        <m:r>
          <w:rPr>
            <w:rFonts w:ascii="Cambria Math" w:hAnsi="Cambria Math" w:cs="Arial"/>
            <w:sz w:val="20"/>
            <w:szCs w:val="20"/>
          </w:rPr>
          <m:t>a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-1</m:t>
        </m:r>
      </m:oMath>
      <w:r w:rsidR="004D4FC1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&lt;</m:t>
        </m:r>
      </m:oMath>
      <w:r w:rsidR="004D4FC1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b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-1</m:t>
        </m:r>
      </m:oMath>
    </w:p>
    <w:p w14:paraId="7224D6A0" w14:textId="77777777" w:rsidR="003C333E" w:rsidRPr="00AA08CA" w:rsidRDefault="003C333E" w:rsidP="56E7D3CB">
      <w:pPr>
        <w:spacing w:after="0"/>
        <w:rPr>
          <w:rFonts w:ascii="Arial" w:hAnsi="Arial" w:cs="Arial"/>
          <w:sz w:val="20"/>
          <w:szCs w:val="20"/>
        </w:rPr>
      </w:pPr>
    </w:p>
    <w:p w14:paraId="3B34B21B" w14:textId="6AA891EF" w:rsidR="004D4FC1" w:rsidRPr="00AA08CA" w:rsidRDefault="004D4FC1" w:rsidP="00A842D0">
      <w:pPr>
        <w:spacing w:after="10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>8.4.</w:t>
      </w:r>
      <w:r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7</m:t>
        </m:r>
        <m:r>
          <w:rPr>
            <w:rFonts w:ascii="Cambria Math" w:hAnsi="Cambria Math" w:cs="Arial"/>
            <w:sz w:val="20"/>
            <w:szCs w:val="20"/>
          </w:rPr>
          <m:t>a</m:t>
        </m:r>
      </m:oMath>
      <w:r w:rsidR="003978D2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&lt;</m:t>
        </m:r>
      </m:oMath>
      <w:r w:rsidR="003978D2" w:rsidRPr="00AA08CA">
        <w:rPr>
          <w:rFonts w:ascii="Arial" w:hAnsi="Arial" w:cs="Arial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7</m:t>
        </m:r>
        <m:r>
          <w:rPr>
            <w:rFonts w:ascii="Cambria Math" w:hAnsi="Cambria Math" w:cs="Arial"/>
            <w:sz w:val="20"/>
            <w:szCs w:val="20"/>
          </w:rPr>
          <m:t>b</m:t>
        </m:r>
      </m:oMath>
    </w:p>
    <w:p w14:paraId="7B3CC599" w14:textId="77777777" w:rsidR="003978D2" w:rsidRPr="00AA08CA" w:rsidRDefault="003978D2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32893D5D" w14:textId="6FAF855C" w:rsidR="00836052" w:rsidRPr="00AA08CA" w:rsidRDefault="00D2102D" w:rsidP="00384916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9.1. </w:t>
      </w:r>
      <m:oMath>
        <m:r>
          <w:rPr>
            <w:rFonts w:ascii="Cambria Math" w:hAnsi="Cambria Math" w:cs="Arial"/>
            <w:sz w:val="20"/>
            <w:szCs w:val="20"/>
          </w:rPr>
          <m:t>A∩B=∅</m:t>
        </m:r>
      </m:oMath>
      <w:r w:rsidR="00836052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="00E05B16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="00836052" w:rsidRPr="00AA08CA">
        <w:rPr>
          <w:rFonts w:ascii="Arial" w:eastAsiaTheme="minorEastAsia" w:hAnsi="Arial" w:cs="Arial"/>
          <w:bCs/>
          <w:iCs/>
          <w:sz w:val="20"/>
          <w:szCs w:val="20"/>
        </w:rPr>
        <w:t>e</w:t>
      </w:r>
      <w:r w:rsidR="00E05B16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="00836052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A ∪B=</m:t>
        </m:r>
        <m:d>
          <m:dPr>
            <m:begChr m:val="]"/>
            <m:endChr m:val="]"/>
            <m:ctrlPr>
              <w:rPr>
                <w:rFonts w:ascii="Cambria Math" w:hAnsi="Cambria Math" w:cs="Arial"/>
                <w:bCs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-3, 5</m:t>
            </m:r>
          </m:e>
        </m:d>
      </m:oMath>
      <w:r w:rsidR="00836052" w:rsidRPr="00AA08CA">
        <w:rPr>
          <w:rFonts w:ascii="Arial" w:hAnsi="Arial" w:cs="Arial"/>
          <w:bCs/>
          <w:sz w:val="20"/>
          <w:szCs w:val="20"/>
        </w:rPr>
        <w:t xml:space="preserve">   </w:t>
      </w:r>
    </w:p>
    <w:p w14:paraId="6D1B9C74" w14:textId="77777777" w:rsidR="003C333E" w:rsidRPr="00AA08CA" w:rsidRDefault="003C333E" w:rsidP="00384916">
      <w:pPr>
        <w:spacing w:after="0"/>
        <w:rPr>
          <w:rFonts w:ascii="Arial" w:hAnsi="Arial" w:cs="Arial"/>
          <w:sz w:val="20"/>
          <w:szCs w:val="20"/>
        </w:rPr>
      </w:pPr>
    </w:p>
    <w:p w14:paraId="4AA34D86" w14:textId="50E301E5" w:rsidR="00384916" w:rsidRPr="00AA08CA" w:rsidRDefault="00384916" w:rsidP="00247A34">
      <w:pPr>
        <w:spacing w:after="0"/>
        <w:rPr>
          <w:rFonts w:ascii="Arial" w:eastAsiaTheme="minorEastAsia" w:hAnsi="Arial" w:cs="Arial"/>
          <w:b/>
          <w:bCs/>
          <w:i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9.2. </w:t>
      </w:r>
      <m:oMath>
        <m:r>
          <w:rPr>
            <w:rFonts w:ascii="Cambria Math" w:hAnsi="Cambria Math" w:cs="Arial"/>
            <w:sz w:val="20"/>
            <w:szCs w:val="20"/>
          </w:rPr>
          <m:t>A∩B=</m:t>
        </m:r>
        <m:d>
          <m:dPr>
            <m:begChr m:val="["/>
            <m:endChr m:val="["/>
            <m:ctrlPr>
              <w:rPr>
                <w:rFonts w:ascii="Cambria Math" w:hAnsi="Cambria Math" w:cs="Arial"/>
                <w:bCs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 xml:space="preserve">3,14 ; </m:t>
            </m:r>
            <m:r>
              <m:rPr>
                <m:sty m:val="p"/>
              </m:rPr>
              <w:rPr>
                <w:rFonts w:ascii="Cambria Math" w:hAnsi="Cambria Math" w:cs="Arial"/>
                <w:sz w:val="20"/>
                <w:szCs w:val="20"/>
              </w:rPr>
              <m:t>π</m:t>
            </m:r>
          </m:e>
        </m:d>
      </m:oMath>
      <w:r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="00E05B16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Pr="00AA08CA">
        <w:rPr>
          <w:rFonts w:ascii="Arial" w:eastAsiaTheme="minorEastAsia" w:hAnsi="Arial" w:cs="Arial"/>
          <w:bCs/>
          <w:iCs/>
          <w:sz w:val="20"/>
          <w:szCs w:val="20"/>
        </w:rPr>
        <w:t>e</w:t>
      </w:r>
      <w:r w:rsidR="00D2102D"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w:r w:rsidRPr="00AA08CA">
        <w:rPr>
          <w:rFonts w:ascii="Arial" w:eastAsiaTheme="minorEastAsia" w:hAnsi="Arial" w:cs="Arial"/>
          <w:bCs/>
          <w:iCs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A∪B=</m:t>
        </m:r>
        <m:d>
          <m:dPr>
            <m:begChr m:val="]"/>
            <m:endChr m:val="["/>
            <m:ctrlPr>
              <w:rPr>
                <w:rFonts w:ascii="Cambria Math" w:hAnsi="Cambria Math" w:cs="Arial"/>
                <w:bCs/>
                <w:i/>
                <w:iCs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0, +∞</m:t>
            </m:r>
          </m:e>
        </m:d>
      </m:oMath>
    </w:p>
    <w:p w14:paraId="662A92ED" w14:textId="77777777" w:rsidR="003C333E" w:rsidRPr="00AA08CA" w:rsidRDefault="003C333E" w:rsidP="00247A34">
      <w:pPr>
        <w:spacing w:after="0"/>
        <w:rPr>
          <w:rFonts w:ascii="Arial" w:eastAsiaTheme="minorEastAsia" w:hAnsi="Arial" w:cs="Arial"/>
          <w:b/>
          <w:bCs/>
          <w:iCs/>
          <w:sz w:val="20"/>
          <w:szCs w:val="20"/>
        </w:rPr>
      </w:pPr>
    </w:p>
    <w:p w14:paraId="63F69843" w14:textId="26043D5D" w:rsidR="00247A34" w:rsidRPr="00AA08CA" w:rsidRDefault="00247A34" w:rsidP="00D2102D">
      <w:pPr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>9.3.</w:t>
      </w:r>
      <w:r w:rsidRPr="00AA08CA">
        <w:rPr>
          <w:rFonts w:ascii="Arial" w:hAnsi="Arial" w:cs="Arial"/>
          <w:sz w:val="20"/>
          <w:szCs w:val="20"/>
        </w:rPr>
        <w:t xml:space="preserve"> </w:t>
      </w:r>
      <m:oMath>
        <m:r>
          <w:rPr>
            <w:rFonts w:ascii="Cambria Math" w:hAnsi="Cambria Math" w:cs="Arial"/>
            <w:sz w:val="20"/>
            <w:szCs w:val="20"/>
          </w:rPr>
          <m:t>C=</m:t>
        </m:r>
        <m:d>
          <m:dPr>
            <m:begChr m:val="]"/>
            <m:endChr m:val="["/>
            <m:ctrlPr>
              <w:rPr>
                <w:rFonts w:ascii="Cambria Math" w:hAnsi="Cambria Math" w:cs="Arial"/>
                <w:bCs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-∞, +∞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 </m:t>
        </m:r>
      </m:oMath>
    </w:p>
    <w:p w14:paraId="7CC76705" w14:textId="79431073" w:rsidR="00266D72" w:rsidRPr="00AA08CA" w:rsidRDefault="00266D72" w:rsidP="00B274DE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100" w:beforeAutospacing="1" w:line="360" w:lineRule="auto"/>
        <w:ind w:firstLine="0"/>
        <w:jc w:val="both"/>
        <w:rPr>
          <w:rFonts w:eastAsiaTheme="minorEastAsia"/>
        </w:rPr>
      </w:pPr>
      <w:r w:rsidRPr="00AA08CA">
        <w:rPr>
          <w:b/>
          <w:bCs/>
        </w:rPr>
        <w:t>10.</w:t>
      </w:r>
      <w:r w:rsidRPr="00AA08CA">
        <w:t xml:space="preserve"> </w:t>
      </w:r>
      <m:oMath>
        <m:r>
          <w:rPr>
            <w:rFonts w:ascii="Cambria Math" w:eastAsiaTheme="minorEastAsia" w:hAnsi="Cambria Math"/>
            <w:color w:val="auto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auto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auto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auto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  <w:color w:val="auto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  <w:color w:val="auto"/>
              </w:rPr>
            </m:ctrlPr>
          </m:fPr>
          <m:num>
            <m:r>
              <w:rPr>
                <w:rFonts w:ascii="Cambria Math" w:eastAsiaTheme="minorEastAsia" w:hAnsi="Cambria Math"/>
                <w:color w:val="auto"/>
              </w:rPr>
              <m:t>x-5</m:t>
            </m:r>
          </m:num>
          <m:den>
            <m:r>
              <w:rPr>
                <w:rFonts w:ascii="Cambria Math" w:eastAsiaTheme="minorEastAsia" w:hAnsi="Cambria Math"/>
                <w:color w:val="auto"/>
              </w:rPr>
              <m:t>2</m:t>
            </m:r>
          </m:den>
        </m:f>
        <m:r>
          <w:rPr>
            <w:rFonts w:ascii="Cambria Math" w:eastAsiaTheme="minorEastAsia" w:hAnsi="Cambria Math"/>
          </w:rPr>
          <m:t>⇔-x+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⇔-4x+1≥2x-10</m:t>
        </m:r>
      </m:oMath>
    </w:p>
    <w:p w14:paraId="08C82421" w14:textId="77777777" w:rsidR="00266D72" w:rsidRPr="00AA08CA" w:rsidRDefault="00266D72" w:rsidP="00B274DE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⇔-6x≥-11⇔6x≤11⇔x≤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</m:oMath>
      </m:oMathPara>
    </w:p>
    <w:p w14:paraId="0C103D02" w14:textId="22649517" w:rsidR="00064E35" w:rsidRPr="00AA08CA" w:rsidRDefault="006512CB" w:rsidP="00B274DE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S=</m:t>
          </m:r>
          <m:d>
            <m:dPr>
              <m:begChr m:val="]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-∞, 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</m:oMath>
      </m:oMathPara>
    </w:p>
    <w:p w14:paraId="0D319BA2" w14:textId="77777777" w:rsidR="003C333E" w:rsidRDefault="003C333E" w:rsidP="00B274DE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</w:rPr>
      </w:pPr>
    </w:p>
    <w:p w14:paraId="20F53427" w14:textId="77777777" w:rsidR="002964D4" w:rsidRPr="00AA08CA" w:rsidRDefault="002964D4" w:rsidP="00B274DE">
      <w:pPr>
        <w:pStyle w:val="QUESTAO1"/>
        <w:tabs>
          <w:tab w:val="clear" w:pos="113"/>
          <w:tab w:val="left" w:pos="425"/>
          <w:tab w:val="left" w:pos="2268"/>
          <w:tab w:val="left" w:pos="2694"/>
          <w:tab w:val="left" w:pos="4395"/>
          <w:tab w:val="left" w:pos="4820"/>
          <w:tab w:val="left" w:pos="6379"/>
          <w:tab w:val="left" w:pos="6804"/>
        </w:tabs>
        <w:spacing w:before="0" w:line="360" w:lineRule="auto"/>
        <w:ind w:left="426" w:firstLine="0"/>
        <w:jc w:val="both"/>
        <w:rPr>
          <w:rFonts w:eastAsiaTheme="minorEastAsia"/>
        </w:rPr>
      </w:pPr>
    </w:p>
    <w:p w14:paraId="62D46963" w14:textId="3C6C299E" w:rsidR="00266D72" w:rsidRPr="00AA08CA" w:rsidRDefault="00064E35" w:rsidP="000B37CF">
      <w:pPr>
        <w:spacing w:after="0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11. </w:t>
      </w:r>
      <w:r w:rsidR="000B37CF" w:rsidRPr="00AA08CA">
        <w:rPr>
          <w:rFonts w:ascii="Arial" w:hAnsi="Arial" w:cs="Arial"/>
          <w:b/>
          <w:bCs/>
          <w:sz w:val="20"/>
          <w:szCs w:val="20"/>
        </w:rPr>
        <w:t xml:space="preserve"> </w:t>
      </w:r>
      <w:r w:rsidR="000B37CF" w:rsidRPr="00AA08CA">
        <w:rPr>
          <w:rFonts w:ascii="Arial" w:hAnsi="Arial" w:cs="Arial"/>
          <w:sz w:val="20"/>
          <w:szCs w:val="20"/>
        </w:rPr>
        <w:t xml:space="preserve">Preço de uma pasta de arquivo, em euros: </w:t>
      </w:r>
      <m:oMath>
        <m:r>
          <w:rPr>
            <w:rFonts w:ascii="Cambria Math" w:hAnsi="Cambria Math" w:cs="Arial"/>
            <w:sz w:val="20"/>
            <w:szCs w:val="20"/>
          </w:rPr>
          <m:t>x</m:t>
        </m:r>
      </m:oMath>
    </w:p>
    <w:p w14:paraId="3B261937" w14:textId="48253204" w:rsidR="000B37CF" w:rsidRPr="00AA08CA" w:rsidRDefault="000B37CF" w:rsidP="00103384">
      <w:pPr>
        <w:spacing w:after="0"/>
        <w:ind w:left="426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sz w:val="20"/>
          <w:szCs w:val="20"/>
        </w:rPr>
        <w:t xml:space="preserve">Preço </w:t>
      </w:r>
      <w:r w:rsidRPr="00E73CE0">
        <w:rPr>
          <w:rFonts w:ascii="Arial" w:hAnsi="Arial" w:cs="Arial"/>
          <w:sz w:val="20"/>
          <w:szCs w:val="20"/>
        </w:rPr>
        <w:t>de um</w:t>
      </w:r>
      <w:r w:rsidR="00415688" w:rsidRPr="00E73CE0">
        <w:rPr>
          <w:rFonts w:ascii="Arial" w:hAnsi="Arial" w:cs="Arial"/>
          <w:sz w:val="20"/>
          <w:szCs w:val="20"/>
        </w:rPr>
        <w:t xml:space="preserve"> caderno</w:t>
      </w:r>
      <w:r w:rsidRPr="00E73CE0">
        <w:rPr>
          <w:rFonts w:ascii="Arial" w:hAnsi="Arial" w:cs="Arial"/>
          <w:sz w:val="20"/>
          <w:szCs w:val="20"/>
        </w:rPr>
        <w:t>,</w:t>
      </w:r>
      <w:r w:rsidRPr="00AA08CA">
        <w:rPr>
          <w:rFonts w:ascii="Arial" w:hAnsi="Arial" w:cs="Arial"/>
          <w:sz w:val="20"/>
          <w:szCs w:val="20"/>
        </w:rPr>
        <w:t xml:space="preserve"> em euros: </w:t>
      </w:r>
      <m:oMath>
        <m:r>
          <w:rPr>
            <w:rFonts w:ascii="Cambria Math" w:hAnsi="Cambria Math" w:cs="Arial"/>
            <w:sz w:val="20"/>
            <w:szCs w:val="20"/>
          </w:rPr>
          <m:t>x-1,3</m:t>
        </m:r>
      </m:oMath>
    </w:p>
    <w:p w14:paraId="640873F3" w14:textId="7145A690" w:rsidR="002E7A3F" w:rsidRPr="00720E4C" w:rsidRDefault="002E7A3F" w:rsidP="00A95585">
      <w:pPr>
        <w:spacing w:after="0" w:line="360" w:lineRule="auto"/>
        <w:ind w:left="709"/>
        <w:rPr>
          <w:rFonts w:ascii="Arial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20"/>
              <w:szCs w:val="20"/>
            </w:rPr>
            <m:t>4</m:t>
          </m:r>
          <m:d>
            <m:d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x-1,3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+3x≤20∧x-1,3&gt;0⟺4x-5,2+3x≤20∧x&gt;1,3</m:t>
          </m:r>
        </m:oMath>
      </m:oMathPara>
    </w:p>
    <w:p w14:paraId="6BFC4EF2" w14:textId="0171C547" w:rsidR="00BA2430" w:rsidRPr="00720E4C" w:rsidRDefault="004D5EA5" w:rsidP="00A95585">
      <w:pPr>
        <w:spacing w:after="0" w:line="360" w:lineRule="auto"/>
        <w:ind w:left="426"/>
        <w:rPr>
          <w:rFonts w:ascii="Arial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20"/>
              <w:szCs w:val="20"/>
            </w:rPr>
            <m:t>⟺4x+3x≤20+5,2∧x&gt;1,3⟺7x≤25,2 ∧x&gt;1,3</m:t>
          </m:r>
        </m:oMath>
      </m:oMathPara>
    </w:p>
    <w:p w14:paraId="63954F71" w14:textId="56288035" w:rsidR="00BA2430" w:rsidRPr="00AA08CA" w:rsidRDefault="00BA2430" w:rsidP="00A95585">
      <w:pPr>
        <w:spacing w:after="0" w:line="360" w:lineRule="auto"/>
        <w:ind w:left="426"/>
        <w:rPr>
          <w:rFonts w:ascii="Arial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20"/>
              <w:szCs w:val="20"/>
            </w:rPr>
            <m:t>⟺x≤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szCs w:val="20"/>
                </w:rPr>
                <m:t>25,2</m:t>
              </m:r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7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 xml:space="preserve"> ∧x&gt;1,3⟺x≤3,6 ∧x&gt;1,3</m:t>
          </m:r>
        </m:oMath>
      </m:oMathPara>
    </w:p>
    <w:p w14:paraId="6CC7656E" w14:textId="26954D8D" w:rsidR="00D43E57" w:rsidRPr="00AA08CA" w:rsidRDefault="00085C82" w:rsidP="00BA2430">
      <w:pPr>
        <w:spacing w:after="0"/>
        <w:ind w:left="426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sz w:val="20"/>
          <w:szCs w:val="20"/>
        </w:rPr>
        <w:t xml:space="preserve">O preço de cada pasta de arquivo pode </w:t>
      </w:r>
      <w:r w:rsidRPr="00AA08CA">
        <w:rPr>
          <w:rFonts w:ascii="Arial" w:hAnsi="Arial" w:cs="Arial"/>
          <w:b/>
          <w:bCs/>
          <w:sz w:val="20"/>
          <w:szCs w:val="20"/>
        </w:rPr>
        <w:t>variar entre 1,3</w:t>
      </w:r>
      <w:r w:rsidR="003A0E38" w:rsidRPr="00AA08CA">
        <w:rPr>
          <w:rFonts w:ascii="Arial" w:hAnsi="Arial" w:cs="Arial"/>
          <w:b/>
          <w:bCs/>
          <w:sz w:val="20"/>
          <w:szCs w:val="20"/>
        </w:rPr>
        <w:t xml:space="preserve">0 € e 3,60 €, </w:t>
      </w:r>
      <w:r w:rsidR="003B4EA5" w:rsidRPr="00AA08CA">
        <w:rPr>
          <w:rFonts w:ascii="Arial" w:hAnsi="Arial" w:cs="Arial"/>
          <w:b/>
          <w:bCs/>
          <w:sz w:val="20"/>
          <w:szCs w:val="20"/>
        </w:rPr>
        <w:t>podendo ser 3,60 €</w:t>
      </w:r>
      <w:r w:rsidR="003A0E38" w:rsidRPr="00AA08CA">
        <w:rPr>
          <w:rFonts w:ascii="Arial" w:hAnsi="Arial" w:cs="Arial"/>
          <w:b/>
          <w:bCs/>
          <w:sz w:val="20"/>
          <w:szCs w:val="20"/>
        </w:rPr>
        <w:t>.</w:t>
      </w:r>
    </w:p>
    <w:p w14:paraId="19A5B31A" w14:textId="77777777" w:rsidR="003C333E" w:rsidRPr="00AA08CA" w:rsidRDefault="003C333E" w:rsidP="00BA2430">
      <w:pPr>
        <w:spacing w:after="0"/>
        <w:ind w:left="426"/>
        <w:rPr>
          <w:rFonts w:ascii="Arial" w:hAnsi="Arial" w:cs="Arial"/>
          <w:sz w:val="20"/>
          <w:szCs w:val="20"/>
        </w:rPr>
      </w:pPr>
    </w:p>
    <w:p w14:paraId="19497288" w14:textId="39C4562C" w:rsidR="000F654E" w:rsidRPr="00AA08CA" w:rsidRDefault="0059708B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12.1. </w:t>
      </w:r>
      <w:r w:rsidR="0079768B" w:rsidRPr="00AA08CA">
        <w:rPr>
          <w:rFonts w:ascii="Arial" w:hAnsi="Arial" w:cs="Arial"/>
          <w:sz w:val="20"/>
          <w:szCs w:val="20"/>
        </w:rPr>
        <w:t xml:space="preserve">O número de lados </w:t>
      </w:r>
      <w:r w:rsidR="0060353E" w:rsidRPr="00AA08CA">
        <w:rPr>
          <w:rFonts w:ascii="Arial" w:hAnsi="Arial" w:cs="Arial"/>
          <w:sz w:val="20"/>
          <w:szCs w:val="20"/>
        </w:rPr>
        <w:t xml:space="preserve">de um polígono regular é inversamente proporcional à amplitude de cada ângulo externo, porque o produto </w:t>
      </w:r>
      <w:r w:rsidR="0080722D" w:rsidRPr="00AA08CA">
        <w:rPr>
          <w:rFonts w:ascii="Arial" w:hAnsi="Arial" w:cs="Arial"/>
          <w:sz w:val="20"/>
          <w:szCs w:val="20"/>
        </w:rPr>
        <w:t>entre o número de lados e a amplitude é constante.</w:t>
      </w:r>
    </w:p>
    <w:p w14:paraId="298BD479" w14:textId="4CB55424" w:rsidR="0060549D" w:rsidRPr="00AA08CA" w:rsidRDefault="0060549D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0"/>
              <w:szCs w:val="20"/>
            </w:rPr>
            <m:t>3×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120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∘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360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0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 xml:space="preserve"> ,  4×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90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∘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360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∘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 xml:space="preserve"> ,        5×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72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∘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Arial"/>
                  <w:sz w:val="20"/>
                  <w:szCs w:val="20"/>
                </w:rPr>
                <m:t>360</m:t>
              </m:r>
            </m:e>
            <m:sup>
              <m:r>
                <w:rPr>
                  <w:rFonts w:ascii="Cambria Math" w:hAnsi="Cambria Math" w:cs="Arial"/>
                  <w:sz w:val="20"/>
                  <w:szCs w:val="20"/>
                </w:rPr>
                <m:t>∘</m:t>
              </m:r>
            </m:sup>
          </m:sSup>
          <m:r>
            <w:rPr>
              <w:rFonts w:ascii="Cambria Math" w:hAnsi="Cambria Math" w:cs="Arial"/>
              <w:sz w:val="20"/>
              <w:szCs w:val="20"/>
            </w:rPr>
            <m:t xml:space="preserve"> ,  … </m:t>
          </m:r>
        </m:oMath>
      </m:oMathPara>
    </w:p>
    <w:p w14:paraId="795FDF9F" w14:textId="77777777" w:rsidR="003B4EA5" w:rsidRPr="00AA08CA" w:rsidRDefault="003B4EA5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</w:p>
    <w:p w14:paraId="1976C445" w14:textId="19BCDEAA" w:rsidR="0080722D" w:rsidRPr="00AA08CA" w:rsidRDefault="0060549D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12.2. </w:t>
      </w:r>
      <w:r w:rsidR="00A67181" w:rsidRPr="00AA08CA">
        <w:rPr>
          <w:rFonts w:ascii="Arial" w:hAnsi="Arial" w:cs="Arial"/>
          <w:sz w:val="20"/>
          <w:szCs w:val="20"/>
        </w:rPr>
        <w:t xml:space="preserve">A constante de proporcionalidade inversa é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36</m:t>
        </m:r>
        <m:sSup>
          <m:sSupPr>
            <m:ctrlPr>
              <w:rPr>
                <w:rFonts w:ascii="Cambria Math" w:hAnsi="Cambria Math" w:cs="Arial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∘</m:t>
            </m:r>
          </m:sup>
        </m:sSup>
      </m:oMath>
      <w:r w:rsidR="00231B61" w:rsidRPr="00AA08CA">
        <w:rPr>
          <w:rFonts w:ascii="Arial" w:hAnsi="Arial" w:cs="Arial"/>
          <w:sz w:val="20"/>
          <w:szCs w:val="20"/>
        </w:rPr>
        <w:t xml:space="preserve"> e representa a soma das amplitudes dos ângulos externos de um polígono</w:t>
      </w:r>
      <w:r w:rsidR="0046246C" w:rsidRPr="00AA08CA">
        <w:rPr>
          <w:rFonts w:ascii="Arial" w:hAnsi="Arial" w:cs="Arial"/>
          <w:sz w:val="20"/>
          <w:szCs w:val="20"/>
        </w:rPr>
        <w:t>.</w:t>
      </w:r>
    </w:p>
    <w:p w14:paraId="382B0C3D" w14:textId="77777777" w:rsidR="004E4D92" w:rsidRPr="00AA08CA" w:rsidRDefault="004E4D92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</w:p>
    <w:p w14:paraId="23BF43B9" w14:textId="3A4841A2" w:rsidR="0046246C" w:rsidRPr="00AA08CA" w:rsidRDefault="0046246C" w:rsidP="0080722D">
      <w:pPr>
        <w:spacing w:after="0"/>
        <w:ind w:left="567" w:hanging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12.3. </w:t>
      </w:r>
      <m:oMath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36</m:t>
            </m:r>
            <m:sSup>
              <m:sSupPr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sz w:val="20"/>
                    <w:szCs w:val="20"/>
                  </w:rPr>
                  <m:t>∘</m:t>
                </m:r>
              </m:sup>
            </m:sSup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5</m:t>
                </m:r>
              </m:e>
              <m:sup>
                <m:r>
                  <w:rPr>
                    <w:rFonts w:ascii="Cambria Math" w:hAnsi="Cambria Math" w:cs="Arial"/>
                    <w:sz w:val="20"/>
                    <w:szCs w:val="20"/>
                  </w:rPr>
                  <m:t>∘</m:t>
                </m:r>
              </m:sup>
            </m:sSup>
          </m:den>
        </m:f>
        <m:r>
          <w:rPr>
            <w:rFonts w:ascii="Cambria Math" w:hAnsi="Cambria Math" w:cs="Arial"/>
            <w:sz w:val="20"/>
            <w:szCs w:val="20"/>
          </w:rPr>
          <m:t>=8</m:t>
        </m:r>
      </m:oMath>
      <w:r w:rsidR="004C34D8" w:rsidRPr="00AA08CA">
        <w:rPr>
          <w:rFonts w:ascii="Arial" w:hAnsi="Arial" w:cs="Arial"/>
          <w:sz w:val="20"/>
          <w:szCs w:val="20"/>
        </w:rPr>
        <w:t>.</w:t>
      </w:r>
    </w:p>
    <w:p w14:paraId="3AF011AF" w14:textId="4AC06064" w:rsidR="004C34D8" w:rsidRPr="00AA08CA" w:rsidRDefault="004C34D8" w:rsidP="004C34D8">
      <w:pPr>
        <w:spacing w:after="0"/>
        <w:ind w:left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sz w:val="20"/>
          <w:szCs w:val="20"/>
        </w:rPr>
        <w:t xml:space="preserve">O polígono é um </w:t>
      </w:r>
      <w:r w:rsidRPr="00AA08CA">
        <w:rPr>
          <w:rFonts w:ascii="Arial" w:hAnsi="Arial" w:cs="Arial"/>
          <w:b/>
          <w:bCs/>
          <w:sz w:val="20"/>
          <w:szCs w:val="20"/>
        </w:rPr>
        <w:t>octógono</w:t>
      </w:r>
      <w:r w:rsidRPr="00AA08CA">
        <w:rPr>
          <w:rFonts w:ascii="Arial" w:hAnsi="Arial" w:cs="Arial"/>
          <w:sz w:val="20"/>
          <w:szCs w:val="20"/>
        </w:rPr>
        <w:t>.</w:t>
      </w:r>
    </w:p>
    <w:p w14:paraId="08D1616C" w14:textId="77777777" w:rsidR="004E4D92" w:rsidRPr="00AA08CA" w:rsidRDefault="004E4D92" w:rsidP="004C34D8">
      <w:pPr>
        <w:spacing w:after="0"/>
        <w:ind w:left="567"/>
        <w:rPr>
          <w:rFonts w:ascii="Arial" w:hAnsi="Arial" w:cs="Arial"/>
          <w:sz w:val="20"/>
          <w:szCs w:val="20"/>
        </w:rPr>
      </w:pPr>
    </w:p>
    <w:p w14:paraId="6CAC959E" w14:textId="7604537D" w:rsidR="004C34D8" w:rsidRPr="00AA08CA" w:rsidRDefault="004C34D8" w:rsidP="00735333">
      <w:pPr>
        <w:spacing w:after="0"/>
        <w:ind w:left="567" w:hanging="567"/>
        <w:rPr>
          <w:rFonts w:ascii="Arial" w:eastAsiaTheme="minorEastAsia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>12.4.</w:t>
      </w:r>
      <w:r w:rsidRPr="00AA08CA">
        <w:rPr>
          <w:rFonts w:ascii="Arial" w:hAnsi="Arial" w:cs="Arial"/>
          <w:sz w:val="20"/>
          <w:szCs w:val="20"/>
        </w:rPr>
        <w:t xml:space="preserve"> </w:t>
      </w:r>
      <w:r w:rsidR="00735333" w:rsidRPr="00AA08CA">
        <w:rPr>
          <w:rFonts w:ascii="Arial" w:eastAsiaTheme="minorEastAsia" w:hAnsi="Arial" w:cs="Arial"/>
          <w:sz w:val="20"/>
          <w:szCs w:val="20"/>
        </w:rPr>
        <w:t xml:space="preserve">A expressão que pode traduzir a relação entre o número de lados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(n)</m:t>
        </m:r>
      </m:oMath>
      <w:r w:rsidR="00735333" w:rsidRPr="00AA08CA">
        <w:rPr>
          <w:rFonts w:ascii="Arial" w:eastAsiaTheme="minorEastAsia" w:hAnsi="Arial" w:cs="Arial"/>
          <w:sz w:val="20"/>
          <w:szCs w:val="20"/>
        </w:rPr>
        <w:t xml:space="preserve"> de um polígono regular </w:t>
      </w:r>
      <w:r w:rsidR="00735333" w:rsidRPr="00AA08CA">
        <w:rPr>
          <w:rFonts w:ascii="Arial" w:eastAsiaTheme="minorEastAsia" w:hAnsi="Arial" w:cs="Arial"/>
          <w:b/>
          <w:bCs/>
          <w:sz w:val="20"/>
          <w:szCs w:val="20"/>
        </w:rPr>
        <w:t xml:space="preserve">em função </w:t>
      </w:r>
      <w:r w:rsidR="00735333" w:rsidRPr="00AA08CA">
        <w:rPr>
          <w:rFonts w:ascii="Arial" w:eastAsiaTheme="minorEastAsia" w:hAnsi="Arial" w:cs="Arial"/>
          <w:sz w:val="20"/>
          <w:szCs w:val="20"/>
        </w:rPr>
        <w:t xml:space="preserve">da amplitude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(a)</m:t>
        </m:r>
      </m:oMath>
      <w:r w:rsidR="00735333" w:rsidRPr="00AA08CA">
        <w:rPr>
          <w:rFonts w:ascii="Arial" w:eastAsiaTheme="minorEastAsia" w:hAnsi="Arial" w:cs="Arial"/>
          <w:sz w:val="20"/>
          <w:szCs w:val="20"/>
        </w:rPr>
        <w:t xml:space="preserve"> de cada ângulo externo é </w:t>
      </w:r>
      <m:oMath>
        <m:r>
          <m:rPr>
            <m:sty m:val="bi"/>
          </m:rPr>
          <w:rPr>
            <w:rFonts w:ascii="Cambria Math" w:eastAsiaTheme="minorEastAsia" w:hAnsi="Cambria Math" w:cs="Arial"/>
            <w:sz w:val="20"/>
            <w:szCs w:val="20"/>
          </w:rPr>
          <m:t>n=</m:t>
        </m:r>
        <m:f>
          <m:fPr>
            <m:ctrlPr>
              <w:rPr>
                <w:rFonts w:ascii="Cambria Math" w:eastAsiaTheme="minorEastAsia" w:hAnsi="Cambria Math" w:cs="Arial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360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a</m:t>
            </m:r>
          </m:den>
        </m:f>
      </m:oMath>
      <w:r w:rsidR="00735333" w:rsidRPr="00AA08CA">
        <w:rPr>
          <w:rFonts w:ascii="Arial" w:eastAsiaTheme="minorEastAsia" w:hAnsi="Arial" w:cs="Arial"/>
          <w:sz w:val="20"/>
          <w:szCs w:val="20"/>
        </w:rPr>
        <w:t>.</w:t>
      </w:r>
    </w:p>
    <w:p w14:paraId="1AE2BF8C" w14:textId="77777777" w:rsidR="00735333" w:rsidRPr="00AA08CA" w:rsidRDefault="00735333" w:rsidP="00735333">
      <w:pPr>
        <w:spacing w:after="0"/>
        <w:ind w:left="567" w:hanging="567"/>
        <w:rPr>
          <w:rFonts w:ascii="Arial" w:hAnsi="Arial" w:cs="Arial"/>
          <w:sz w:val="20"/>
          <w:szCs w:val="20"/>
        </w:rPr>
      </w:pPr>
    </w:p>
    <w:p w14:paraId="32ED3AD4" w14:textId="5B595EED" w:rsidR="000D7826" w:rsidRPr="00AA08CA" w:rsidRDefault="000D7826" w:rsidP="000D7826">
      <w:pPr>
        <w:spacing w:after="0"/>
        <w:ind w:left="567" w:hanging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>13.1.</w:t>
      </w:r>
      <w:r w:rsidRPr="00AA08CA">
        <w:rPr>
          <w:rFonts w:ascii="Arial" w:hAnsi="Arial" w:cs="Arial"/>
          <w:sz w:val="20"/>
          <w:szCs w:val="20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BC</m:t>
            </m:r>
          </m:e>
        </m:acc>
        <m:r>
          <w:rPr>
            <w:rFonts w:ascii="Cambria Math" w:hAnsi="Cambria Math" w:cs="Arial"/>
            <w:sz w:val="20"/>
            <w:szCs w:val="20"/>
          </w:rPr>
          <m:t>=g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3</m:t>
            </m:r>
          </m:e>
        </m:d>
        <m:r>
          <w:rPr>
            <w:rFonts w:ascii="Cambria Math" w:hAnsi="Cambria Math" w:cs="Arial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12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3</m:t>
            </m:r>
          </m:den>
        </m:f>
        <m:r>
          <w:rPr>
            <w:rFonts w:ascii="Cambria Math" w:hAnsi="Cambria Math" w:cs="Arial"/>
            <w:sz w:val="20"/>
            <w:szCs w:val="20"/>
          </w:rPr>
          <m:t>=4</m:t>
        </m:r>
      </m:oMath>
      <w:r w:rsidRPr="00AA08CA">
        <w:rPr>
          <w:rFonts w:ascii="Arial" w:hAnsi="Arial" w:cs="Arial"/>
          <w:sz w:val="20"/>
          <w:szCs w:val="20"/>
        </w:rPr>
        <w:t xml:space="preserve">;   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OB</m:t>
            </m:r>
          </m:e>
        </m:acc>
        <m:r>
          <w:rPr>
            <w:rFonts w:ascii="Cambria Math" w:hAnsi="Cambria Math" w:cs="Arial"/>
            <w:sz w:val="20"/>
            <w:szCs w:val="20"/>
          </w:rPr>
          <m:t>=3</m:t>
        </m:r>
      </m:oMath>
    </w:p>
    <w:p w14:paraId="2AF04F9C" w14:textId="77777777" w:rsidR="00374DFD" w:rsidRPr="00AA08CA" w:rsidRDefault="00D7513A" w:rsidP="000D7826">
      <w:pPr>
        <w:spacing w:after="0"/>
        <w:ind w:left="567" w:hanging="567"/>
        <w:rPr>
          <w:rFonts w:ascii="Arial" w:hAnsi="Arial" w:cs="Arial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</w:rPr>
                        <m:t>BC</m:t>
                      </m:r>
                    </m:e>
                  </m:acc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</w:rPr>
                        <m:t>OD</m:t>
                      </m:r>
                    </m:e>
                  </m:acc>
                </m:e>
              </m:d>
              <m:r>
                <w:rPr>
                  <w:rFonts w:ascii="Cambria Math" w:hAnsi="Cambria Math" w:cs="Arial"/>
                  <w:sz w:val="20"/>
                  <w:szCs w:val="20"/>
                </w:rPr>
                <m:t>×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OB</m:t>
                  </m:r>
                </m:e>
              </m:acc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>=9⟺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4+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0"/>
                          <w:szCs w:val="20"/>
                        </w:rPr>
                        <m:t>OD</m:t>
                      </m:r>
                    </m:e>
                  </m:acc>
                </m:e>
              </m:d>
              <m:r>
                <w:rPr>
                  <w:rFonts w:ascii="Cambria Math" w:hAnsi="Cambria Math" w:cs="Arial"/>
                  <w:sz w:val="20"/>
                  <w:szCs w:val="20"/>
                </w:rPr>
                <m:t>×3</m:t>
              </m:r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>=9⟺12+3</m:t>
          </m:r>
          <m:acc>
            <m:accPr>
              <m:chr m:val="̅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Arial"/>
                  <w:sz w:val="20"/>
                  <w:szCs w:val="20"/>
                </w:rPr>
                <m:t>OD</m:t>
              </m:r>
            </m:e>
          </m:acc>
          <m:r>
            <w:rPr>
              <w:rFonts w:ascii="Cambria Math" w:hAnsi="Cambria Math" w:cs="Arial"/>
              <w:sz w:val="20"/>
              <w:szCs w:val="20"/>
            </w:rPr>
            <m:t>=18⟺3</m:t>
          </m:r>
          <m:acc>
            <m:accPr>
              <m:chr m:val="̅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Arial"/>
                  <w:sz w:val="20"/>
                  <w:szCs w:val="20"/>
                </w:rPr>
                <m:t>OD</m:t>
              </m:r>
            </m:e>
          </m:acc>
          <m:r>
            <w:rPr>
              <w:rFonts w:ascii="Cambria Math" w:hAnsi="Cambria Math" w:cs="Arial"/>
              <w:sz w:val="20"/>
              <w:szCs w:val="20"/>
            </w:rPr>
            <m:t>=18-12</m:t>
          </m:r>
        </m:oMath>
      </m:oMathPara>
    </w:p>
    <w:p w14:paraId="376B4A3D" w14:textId="6E97AD2D" w:rsidR="00374DFD" w:rsidRPr="002964D4" w:rsidRDefault="00374DFD" w:rsidP="00374DFD">
      <w:pPr>
        <w:spacing w:after="0"/>
        <w:ind w:left="567" w:hanging="567"/>
        <w:rPr>
          <w:rFonts w:ascii="Arial" w:hAnsi="Arial" w:cs="Arial"/>
          <w:b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20"/>
              <w:szCs w:val="20"/>
            </w:rPr>
            <m:t>⟺</m:t>
          </m:r>
          <m:acc>
            <m:accPr>
              <m:chr m:val="̅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Arial"/>
                  <w:sz w:val="20"/>
                  <w:szCs w:val="20"/>
                </w:rPr>
                <m:t>OD</m:t>
              </m:r>
            </m:e>
          </m:acc>
          <m:r>
            <w:rPr>
              <w:rFonts w:ascii="Cambria Math" w:hAnsi="Cambria Math" w:cs="Arial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szCs w:val="20"/>
                </w:rPr>
                <m:t>6</m:t>
              </m:r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3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>⟺</m:t>
          </m:r>
          <m:acc>
            <m:accPr>
              <m:chr m:val="̅"/>
              <m:ctrlPr>
                <w:rPr>
                  <w:rFonts w:ascii="Cambria Math" w:hAnsi="Cambria Math" w:cs="Arial"/>
                  <w:b/>
                  <w:bCs/>
                  <w:i/>
                  <w:sz w:val="20"/>
                  <w:szCs w:val="2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</w:rPr>
                <m:t>OD</m:t>
              </m:r>
            </m:e>
          </m:acc>
          <m:r>
            <m:rPr>
              <m:sty m:val="bi"/>
            </m:rPr>
            <w:rPr>
              <w:rFonts w:ascii="Cambria Math" w:hAnsi="Cambria Math" w:cs="Arial"/>
              <w:sz w:val="20"/>
              <w:szCs w:val="20"/>
            </w:rPr>
            <m:t>=2</m:t>
          </m:r>
        </m:oMath>
      </m:oMathPara>
    </w:p>
    <w:p w14:paraId="66B58FDE" w14:textId="77777777" w:rsidR="002964D4" w:rsidRPr="00AA08CA" w:rsidRDefault="002964D4" w:rsidP="00374DFD">
      <w:pPr>
        <w:spacing w:after="0"/>
        <w:ind w:left="567" w:hanging="567"/>
        <w:rPr>
          <w:rFonts w:ascii="Arial" w:hAnsi="Arial" w:cs="Arial"/>
          <w:sz w:val="20"/>
          <w:szCs w:val="20"/>
        </w:rPr>
      </w:pPr>
    </w:p>
    <w:p w14:paraId="4CEE03FB" w14:textId="7ADD4D56" w:rsidR="00DA207D" w:rsidRPr="00AA08CA" w:rsidRDefault="00374DFD" w:rsidP="000D7826">
      <w:pPr>
        <w:spacing w:after="0"/>
        <w:ind w:left="567" w:hanging="567"/>
        <w:rPr>
          <w:rFonts w:ascii="Arial" w:hAnsi="Arial" w:cs="Arial"/>
          <w:b/>
          <w:bCs/>
          <w:sz w:val="20"/>
          <w:szCs w:val="20"/>
        </w:rPr>
      </w:pPr>
      <w:r w:rsidRPr="00AA08CA">
        <w:rPr>
          <w:rFonts w:ascii="Arial" w:hAnsi="Arial" w:cs="Arial"/>
          <w:b/>
          <w:bCs/>
          <w:sz w:val="20"/>
          <w:szCs w:val="20"/>
        </w:rPr>
        <w:t xml:space="preserve">13.2. </w:t>
      </w:r>
      <w:r w:rsidR="00FF45AA" w:rsidRPr="00AA08CA">
        <w:rPr>
          <w:rFonts w:ascii="Arial" w:hAnsi="Arial" w:cs="Arial"/>
          <w:sz w:val="20"/>
          <w:szCs w:val="20"/>
        </w:rPr>
        <w:t xml:space="preserve">Sabendo que o ponto </w:t>
      </w:r>
      <m:oMath>
        <m:r>
          <w:rPr>
            <w:rFonts w:ascii="Cambria Math" w:hAnsi="Cambria Math" w:cs="Arial"/>
            <w:sz w:val="20"/>
            <w:szCs w:val="20"/>
          </w:rPr>
          <m:t>C</m:t>
        </m:r>
      </m:oMath>
      <w:r w:rsidR="00FF45AA" w:rsidRPr="00AA08CA">
        <w:rPr>
          <w:rFonts w:ascii="Arial" w:hAnsi="Arial" w:cs="Arial"/>
          <w:sz w:val="20"/>
          <w:szCs w:val="20"/>
        </w:rPr>
        <w:t xml:space="preserve"> tem coordenadas </w:t>
      </w:r>
      <m:oMath>
        <m:r>
          <w:rPr>
            <w:rFonts w:ascii="Cambria Math" w:hAnsi="Cambria Math" w:cs="Arial"/>
            <w:sz w:val="20"/>
            <w:szCs w:val="20"/>
          </w:rPr>
          <m:t>(3, 4)</m:t>
        </m:r>
      </m:oMath>
      <w:r w:rsidR="00554D41" w:rsidRPr="00AA08CA">
        <w:rPr>
          <w:rFonts w:ascii="Arial" w:hAnsi="Arial" w:cs="Arial"/>
          <w:sz w:val="20"/>
          <w:szCs w:val="20"/>
        </w:rPr>
        <w:t xml:space="preserve">, </w:t>
      </w:r>
      <w:r w:rsidR="00314571" w:rsidRPr="00AA08CA">
        <w:rPr>
          <w:rFonts w:ascii="Arial" w:hAnsi="Arial" w:cs="Arial"/>
          <w:sz w:val="20"/>
          <w:szCs w:val="20"/>
        </w:rPr>
        <w:t xml:space="preserve">o ponto </w:t>
      </w:r>
      <m:oMath>
        <m:r>
          <w:rPr>
            <w:rFonts w:ascii="Cambria Math" w:hAnsi="Cambria Math" w:cs="Arial"/>
            <w:sz w:val="20"/>
            <w:szCs w:val="20"/>
          </w:rPr>
          <m:t>D</m:t>
        </m:r>
      </m:oMath>
      <w:r w:rsidR="00FF45AA" w:rsidRPr="00AA08CA">
        <w:rPr>
          <w:rFonts w:ascii="Arial" w:hAnsi="Arial" w:cs="Arial"/>
          <w:sz w:val="20"/>
          <w:szCs w:val="20"/>
        </w:rPr>
        <w:t xml:space="preserve"> </w:t>
      </w:r>
      <w:r w:rsidR="00314571" w:rsidRPr="00AA08CA">
        <w:rPr>
          <w:rFonts w:ascii="Arial" w:hAnsi="Arial" w:cs="Arial"/>
          <w:sz w:val="20"/>
          <w:szCs w:val="20"/>
        </w:rPr>
        <w:t xml:space="preserve">tem coordenadas </w:t>
      </w:r>
      <m:oMath>
        <m:r>
          <w:rPr>
            <w:rFonts w:ascii="Cambria Math" w:hAnsi="Cambria Math" w:cs="Arial"/>
            <w:sz w:val="20"/>
            <w:szCs w:val="20"/>
          </w:rPr>
          <m:t>(0, 2)</m:t>
        </m:r>
      </m:oMath>
      <w:r w:rsidR="00554D41" w:rsidRPr="00AA08CA">
        <w:rPr>
          <w:rFonts w:ascii="Arial" w:hAnsi="Arial" w:cs="Arial"/>
          <w:sz w:val="20"/>
          <w:szCs w:val="20"/>
        </w:rPr>
        <w:t xml:space="preserve"> e pertencem ao gráfico da função </w:t>
      </w:r>
      <m:oMath>
        <m:r>
          <w:rPr>
            <w:rFonts w:ascii="Cambria Math" w:hAnsi="Cambria Math" w:cs="Arial"/>
            <w:sz w:val="20"/>
            <w:szCs w:val="20"/>
          </w:rPr>
          <m:t>f</m:t>
        </m:r>
      </m:oMath>
      <w:r w:rsidR="00554D41" w:rsidRPr="00AA08CA">
        <w:rPr>
          <w:rFonts w:ascii="Arial" w:hAnsi="Arial" w:cs="Arial"/>
          <w:sz w:val="20"/>
          <w:szCs w:val="20"/>
        </w:rPr>
        <w:t>, tem-se que:</w:t>
      </w:r>
    </w:p>
    <w:p w14:paraId="4A61296C" w14:textId="41ADFB60" w:rsidR="009641E8" w:rsidRPr="00AA08CA" w:rsidRDefault="00554D41" w:rsidP="000F78AA">
      <w:pPr>
        <w:spacing w:after="0"/>
        <w:ind w:left="1418" w:hanging="425"/>
        <w:rPr>
          <w:rFonts w:ascii="Arial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20"/>
              <w:szCs w:val="20"/>
            </w:rPr>
            <m:t>a=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szCs w:val="20"/>
                </w:rPr>
                <m:t>2-4</m:t>
              </m:r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0-3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szCs w:val="20"/>
                </w:rPr>
                <m:t>2</m:t>
              </m:r>
            </m:num>
            <m:den>
              <m:r>
                <w:rPr>
                  <w:rFonts w:ascii="Cambria Math" w:hAnsi="Cambria Math" w:cs="Arial"/>
                  <w:sz w:val="20"/>
                  <w:szCs w:val="20"/>
                </w:rPr>
                <m:t>3</m:t>
              </m:r>
            </m:den>
          </m:f>
          <m:r>
            <w:rPr>
              <w:rFonts w:ascii="Cambria Math" w:hAnsi="Cambria Math" w:cs="Arial"/>
              <w:sz w:val="20"/>
              <w:szCs w:val="20"/>
            </w:rPr>
            <m:t xml:space="preserve"> ;      b=2</m:t>
          </m:r>
        </m:oMath>
      </m:oMathPara>
    </w:p>
    <w:p w14:paraId="0AA82684" w14:textId="4FBFF703" w:rsidR="00B81D17" w:rsidRPr="00AA08CA" w:rsidRDefault="00B81D17" w:rsidP="00B81D17">
      <w:pPr>
        <w:spacing w:after="0"/>
        <w:ind w:left="567"/>
        <w:rPr>
          <w:rFonts w:ascii="Arial" w:hAnsi="Arial" w:cs="Arial"/>
          <w:sz w:val="20"/>
          <w:szCs w:val="20"/>
        </w:rPr>
      </w:pPr>
      <w:r w:rsidRPr="00AA08CA">
        <w:rPr>
          <w:rFonts w:ascii="Arial" w:hAnsi="Arial" w:cs="Arial"/>
          <w:sz w:val="20"/>
          <w:szCs w:val="20"/>
        </w:rPr>
        <w:t xml:space="preserve">Assim,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f</m:t>
        </m:r>
        <m:d>
          <m:dPr>
            <m:ctrlPr>
              <w:rPr>
                <w:rFonts w:ascii="Cambria Math" w:hAnsi="Cambria Math" w:cs="Arial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Arial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20"/>
                <w:szCs w:val="20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x+2</m:t>
        </m:r>
      </m:oMath>
      <w:r w:rsidR="000F78AA" w:rsidRPr="00AA08CA">
        <w:rPr>
          <w:rFonts w:ascii="Arial" w:hAnsi="Arial" w:cs="Arial"/>
          <w:b/>
          <w:bCs/>
          <w:sz w:val="20"/>
          <w:szCs w:val="20"/>
        </w:rPr>
        <w:t>.</w:t>
      </w:r>
    </w:p>
    <w:p w14:paraId="756CA525" w14:textId="77777777" w:rsidR="002E7A3F" w:rsidRPr="002E7A3F" w:rsidRDefault="002E7A3F" w:rsidP="00103384">
      <w:pPr>
        <w:spacing w:after="0"/>
        <w:ind w:left="426"/>
        <w:rPr>
          <w:rFonts w:ascii="Arial" w:hAnsi="Arial" w:cs="Arial"/>
        </w:rPr>
      </w:pPr>
    </w:p>
    <w:p w14:paraId="1F9AE13F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13BFF4D9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4620DCD5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75C4B376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1625BF24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41227290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6191D7C6" w14:textId="77777777" w:rsidR="00720E4C" w:rsidRDefault="00720E4C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57DDAA1B" w14:textId="5A853462" w:rsidR="00C56308" w:rsidRDefault="000F0716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0F0716">
        <w:rPr>
          <w:rFonts w:ascii="Arial" w:hAnsi="Arial" w:cs="Arial"/>
          <w:b/>
          <w:bCs/>
          <w:sz w:val="20"/>
          <w:szCs w:val="20"/>
        </w:rPr>
        <w:t>A equipa:</w:t>
      </w:r>
    </w:p>
    <w:p w14:paraId="0A437F05" w14:textId="77777777" w:rsidR="000F0716" w:rsidRPr="000F0716" w:rsidRDefault="000F0716" w:rsidP="56E7D3CB">
      <w:pPr>
        <w:spacing w:after="0"/>
        <w:rPr>
          <w:rFonts w:ascii="Arial" w:hAnsi="Arial" w:cs="Arial"/>
          <w:b/>
          <w:bCs/>
          <w:sz w:val="20"/>
          <w:szCs w:val="20"/>
        </w:rPr>
      </w:pPr>
    </w:p>
    <w:p w14:paraId="77DC039E" w14:textId="185DFE37" w:rsidR="00EA30FB" w:rsidRPr="00AA08CA" w:rsidRDefault="00EA30FB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0"/>
          <w:szCs w:val="20"/>
        </w:rPr>
      </w:pPr>
      <w:r w:rsidRPr="00AA08CA">
        <w:rPr>
          <w:bCs/>
          <w:color w:val="auto"/>
          <w:sz w:val="20"/>
          <w:szCs w:val="20"/>
        </w:rPr>
        <w:t>Maria Augusta Ferreira Neves</w:t>
      </w:r>
    </w:p>
    <w:p w14:paraId="68EE3D39" w14:textId="4437999D" w:rsidR="00EA30FB" w:rsidRPr="00AA08CA" w:rsidRDefault="000906E5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0"/>
          <w:szCs w:val="20"/>
        </w:rPr>
      </w:pPr>
      <w:r w:rsidRPr="00AA08CA">
        <w:rPr>
          <w:bCs/>
          <w:color w:val="auto"/>
          <w:sz w:val="20"/>
          <w:szCs w:val="20"/>
        </w:rPr>
        <w:t xml:space="preserve">João </w:t>
      </w:r>
      <w:r w:rsidR="00FE6B7B" w:rsidRPr="00AA08CA">
        <w:rPr>
          <w:bCs/>
          <w:color w:val="auto"/>
          <w:sz w:val="20"/>
          <w:szCs w:val="20"/>
        </w:rPr>
        <w:t xml:space="preserve">de Sá </w:t>
      </w:r>
      <w:r w:rsidRPr="00AA08CA">
        <w:rPr>
          <w:bCs/>
          <w:color w:val="auto"/>
          <w:sz w:val="20"/>
          <w:szCs w:val="20"/>
        </w:rPr>
        <w:t>Duarte</w:t>
      </w:r>
    </w:p>
    <w:p w14:paraId="13D52228" w14:textId="095C52A0" w:rsidR="00EA30FB" w:rsidRPr="00AA08CA" w:rsidRDefault="000906E5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0"/>
          <w:szCs w:val="20"/>
        </w:rPr>
      </w:pPr>
      <w:r w:rsidRPr="00AA08CA">
        <w:rPr>
          <w:bCs/>
          <w:color w:val="auto"/>
          <w:sz w:val="20"/>
          <w:szCs w:val="20"/>
        </w:rPr>
        <w:t>José Martins</w:t>
      </w:r>
    </w:p>
    <w:p w14:paraId="240CEA6A" w14:textId="379FA4C3" w:rsidR="00FE6B7B" w:rsidRPr="00AA08CA" w:rsidRDefault="00FE6B7B" w:rsidP="008F7A68">
      <w:pPr>
        <w:pStyle w:val="PargrafodaLista"/>
        <w:spacing w:after="60" w:line="312" w:lineRule="auto"/>
        <w:ind w:left="0"/>
        <w:contextualSpacing w:val="0"/>
        <w:rPr>
          <w:bCs/>
          <w:color w:val="auto"/>
          <w:sz w:val="22"/>
          <w:szCs w:val="22"/>
        </w:rPr>
      </w:pPr>
      <w:r w:rsidRPr="00AA08CA">
        <w:rPr>
          <w:bCs/>
          <w:color w:val="auto"/>
          <w:sz w:val="20"/>
          <w:szCs w:val="20"/>
        </w:rPr>
        <w:t xml:space="preserve">Pedro </w:t>
      </w:r>
      <w:r w:rsidR="00DA2DF3" w:rsidRPr="00AA08CA">
        <w:rPr>
          <w:bCs/>
          <w:color w:val="auto"/>
          <w:sz w:val="20"/>
          <w:szCs w:val="20"/>
        </w:rPr>
        <w:t xml:space="preserve">Rocha </w:t>
      </w:r>
      <w:r w:rsidRPr="00AA08CA">
        <w:rPr>
          <w:bCs/>
          <w:color w:val="auto"/>
          <w:sz w:val="20"/>
          <w:szCs w:val="20"/>
        </w:rPr>
        <w:t>Almeida</w:t>
      </w:r>
    </w:p>
    <w:sectPr w:rsidR="00FE6B7B" w:rsidRPr="00AA08CA" w:rsidSect="00D41C33">
      <w:headerReference w:type="first" r:id="rId18"/>
      <w:type w:val="continuous"/>
      <w:pgSz w:w="11900" w:h="16840"/>
      <w:pgMar w:top="1676" w:right="1127" w:bottom="895" w:left="1247" w:header="709" w:footer="466" w:gutter="0"/>
      <w:pgNumType w:start="5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83BF7" w14:textId="77777777" w:rsidR="00513E66" w:rsidRDefault="00513E66" w:rsidP="00D177B5">
      <w:pPr>
        <w:spacing w:after="0" w:line="240" w:lineRule="auto"/>
      </w:pPr>
      <w:r>
        <w:separator/>
      </w:r>
    </w:p>
  </w:endnote>
  <w:endnote w:type="continuationSeparator" w:id="0">
    <w:p w14:paraId="0A1FC2B4" w14:textId="77777777" w:rsidR="00513E66" w:rsidRDefault="00513E66" w:rsidP="00D17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News Gothic MT">
    <w:altName w:val="Calibri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8794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47C4F" w14:textId="662C78D2" w:rsidR="0067022E" w:rsidRPr="00B74BA9" w:rsidRDefault="0067022E" w:rsidP="00D232FE">
        <w:pPr>
          <w:pStyle w:val="Rodap"/>
          <w:tabs>
            <w:tab w:val="clear" w:pos="8640"/>
            <w:tab w:val="right" w:pos="9356"/>
          </w:tabs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6B12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</w:r>
        <w:r>
          <w:rPr>
            <w:noProof/>
            <w:lang w:val="pt-PT" w:eastAsia="pt-PT"/>
          </w:rPr>
          <w:drawing>
            <wp:inline distT="0" distB="0" distL="0" distR="0" wp14:anchorId="0815F2C0" wp14:editId="4D0E55BD">
              <wp:extent cx="723600" cy="241200"/>
              <wp:effectExtent l="0" t="0" r="635" b="6985"/>
              <wp:docPr id="1583431088" name="Imagem 1583431088" descr="Uma imagem com Tipo de letra, logótipo, texto, Gráficos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7101370" name="Imagem 307101370" descr="Uma imagem com Tipo de letra, logótipo, texto, Gráficos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600" cy="241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0EE8E" w14:textId="6E6C8BA3" w:rsidR="0067022E" w:rsidRPr="00E87D93" w:rsidRDefault="0067022E" w:rsidP="00D232FE">
    <w:pPr>
      <w:pStyle w:val="Rodap"/>
      <w:tabs>
        <w:tab w:val="clear" w:pos="8640"/>
        <w:tab w:val="right" w:pos="9356"/>
      </w:tabs>
    </w:pPr>
    <w:r>
      <w:fldChar w:fldCharType="begin"/>
    </w:r>
    <w:r>
      <w:instrText xml:space="preserve"> PAGE   \* MERGEFORMAT </w:instrText>
    </w:r>
    <w:r>
      <w:fldChar w:fldCharType="separate"/>
    </w:r>
    <w:r w:rsidR="00AF6B12">
      <w:rPr>
        <w:noProof/>
      </w:rPr>
      <w:t>1</w:t>
    </w:r>
    <w:r>
      <w:rPr>
        <w:noProof/>
      </w:rPr>
      <w:fldChar w:fldCharType="end"/>
    </w:r>
    <w:r>
      <w:rPr>
        <w:noProof/>
      </w:rPr>
      <w:tab/>
    </w:r>
    <w:r>
      <w:rPr>
        <w:noProof/>
      </w:rPr>
      <w:tab/>
    </w:r>
    <w:r>
      <w:rPr>
        <w:noProof/>
        <w:lang w:val="pt-PT" w:eastAsia="pt-PT"/>
      </w:rPr>
      <w:drawing>
        <wp:inline distT="0" distB="0" distL="0" distR="0" wp14:anchorId="01E9AFBA" wp14:editId="7D07199B">
          <wp:extent cx="723600" cy="241200"/>
          <wp:effectExtent l="0" t="0" r="635" b="6985"/>
          <wp:docPr id="323788644" name="Imagem 323788644" descr="Uma imagem com Tipo de letra, logótipo, text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7101370" name="Imagem 307101370" descr="Uma imagem com Tipo de letra, logótipo, texto, Gráficos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6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1061B" w14:textId="77777777" w:rsidR="00513E66" w:rsidRDefault="00513E66" w:rsidP="00D177B5">
      <w:pPr>
        <w:spacing w:after="0" w:line="240" w:lineRule="auto"/>
      </w:pPr>
      <w:r>
        <w:separator/>
      </w:r>
    </w:p>
  </w:footnote>
  <w:footnote w:type="continuationSeparator" w:id="0">
    <w:p w14:paraId="30AF78CB" w14:textId="77777777" w:rsidR="00513E66" w:rsidRDefault="00513E66" w:rsidP="00D17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6265" w14:textId="34007276" w:rsidR="0067022E" w:rsidRPr="00617151" w:rsidRDefault="0067022E" w:rsidP="00617151">
    <w:pPr>
      <w:pStyle w:val="TITULOFICHAS"/>
      <w:spacing w:before="120"/>
      <w:rPr>
        <w:spacing w:val="0"/>
        <w:sz w:val="22"/>
        <w:szCs w:val="22"/>
        <w:lang w:val="pt-PT"/>
      </w:rPr>
    </w:pPr>
    <w:r w:rsidRPr="00757973">
      <w:rPr>
        <w:b w:val="0"/>
        <w:bCs w:val="0"/>
        <w:noProof/>
        <w:lang w:val="pt-PT" w:eastAsia="pt-PT"/>
      </w:rPr>
      <w:drawing>
        <wp:anchor distT="0" distB="0" distL="114300" distR="114300" simplePos="0" relativeHeight="251686912" behindDoc="0" locked="0" layoutInCell="1" allowOverlap="1" wp14:anchorId="50DFD15F" wp14:editId="57BA9992">
          <wp:simplePos x="0" y="0"/>
          <wp:positionH relativeFrom="rightMargin">
            <wp:posOffset>-635</wp:posOffset>
          </wp:positionH>
          <wp:positionV relativeFrom="paragraph">
            <wp:posOffset>-375920</wp:posOffset>
          </wp:positionV>
          <wp:extent cx="592354" cy="819150"/>
          <wp:effectExtent l="0" t="0" r="0" b="0"/>
          <wp:wrapNone/>
          <wp:docPr id="492015183" name="Imagem 492015183" descr="M9FN_P1_32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9FN_P1_327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54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C3D16">
      <w:rPr>
        <w:noProof/>
        <w:spacing w:val="0"/>
        <w:sz w:val="22"/>
        <w:szCs w:val="22"/>
        <w:lang w:val="pt-PT" w:eastAsia="pt-PT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B4F592B" wp14:editId="35A58A59">
              <wp:simplePos x="0" y="0"/>
              <wp:positionH relativeFrom="column">
                <wp:posOffset>-859790</wp:posOffset>
              </wp:positionH>
              <wp:positionV relativeFrom="paragraph">
                <wp:posOffset>-553085</wp:posOffset>
              </wp:positionV>
              <wp:extent cx="7646035" cy="4819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6035" cy="48196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3539AF" w14:textId="77777777" w:rsidR="0067022E" w:rsidRPr="000C3D16" w:rsidRDefault="0067022E" w:rsidP="00332EFE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4F592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67.7pt;margin-top:-43.55pt;width:602.05pt;height:3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" fillcolor="#daeef3 [664]" stroked="f">
              <v:textbox>
                <w:txbxContent>
                  <w:p w14:paraId="373539AF" w14:textId="77777777" w:rsidR="0067022E" w:rsidRPr="000C3D16" w:rsidRDefault="0067022E" w:rsidP="00332EFE">
                    <w:pPr>
                      <w:rPr>
                        <w:lang w:val="en-US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Pr="00D41C33">
      <w:rPr>
        <w:spacing w:val="0"/>
        <w:sz w:val="22"/>
        <w:szCs w:val="22"/>
        <w:lang w:val="pt-PT"/>
      </w:rPr>
      <w:t xml:space="preserve"> </w:t>
    </w:r>
    <w:r>
      <w:rPr>
        <w:spacing w:val="0"/>
        <w:sz w:val="22"/>
        <w:szCs w:val="22"/>
        <w:lang w:val="pt-PT"/>
      </w:rPr>
      <w:t>Proposta de Avaliação – Matemática</w:t>
    </w:r>
    <w:r w:rsidRPr="000C3D16">
      <w:rPr>
        <w:spacing w:val="0"/>
        <w:sz w:val="22"/>
        <w:szCs w:val="22"/>
        <w:lang w:val="pt-PT"/>
      </w:rPr>
      <w:t xml:space="preserve"> </w:t>
    </w:r>
    <w:r>
      <w:rPr>
        <w:spacing w:val="0"/>
        <w:sz w:val="22"/>
        <w:szCs w:val="22"/>
        <w:lang w:val="pt-PT"/>
      </w:rPr>
      <w:t>9.º ano</w:t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>
      <w:rPr>
        <w:spacing w:val="0"/>
        <w:sz w:val="22"/>
        <w:szCs w:val="22"/>
        <w:lang w:val="pt-PT"/>
      </w:rPr>
      <w:tab/>
    </w:r>
    <w:r w:rsidRPr="002563AF">
      <w:rPr>
        <w:spacing w:val="0"/>
        <w:sz w:val="18"/>
        <w:szCs w:val="18"/>
        <w:lang w:val="pt-PT"/>
      </w:rPr>
      <w:t>[novembro 2023]</w:t>
    </w:r>
    <w:r w:rsidRPr="00C92E83">
      <w:rPr>
        <w:b w:val="0"/>
        <w:bCs w:val="0"/>
        <w:noProof/>
        <w:lang w:val="pt-PT" w:eastAsia="pt-PT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DE13F" w14:textId="3FBAD877" w:rsidR="0067022E" w:rsidRDefault="0067022E" w:rsidP="00A1536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 w:rsidRPr="00757973">
      <w:rPr>
        <w:rFonts w:ascii="Arial" w:eastAsia="MS Mincho" w:hAnsi="Arial" w:cs="Arial"/>
        <w:b/>
        <w:bCs/>
        <w:noProof/>
        <w:spacing w:val="-12"/>
        <w:sz w:val="32"/>
        <w:szCs w:val="32"/>
        <w:lang w:eastAsia="pt-PT"/>
      </w:rPr>
      <w:drawing>
        <wp:anchor distT="0" distB="0" distL="114300" distR="114300" simplePos="0" relativeHeight="251684864" behindDoc="0" locked="0" layoutInCell="1" allowOverlap="1" wp14:anchorId="3F9D3E94" wp14:editId="693A92D4">
          <wp:simplePos x="0" y="0"/>
          <wp:positionH relativeFrom="rightMargin">
            <wp:posOffset>-85061</wp:posOffset>
          </wp:positionH>
          <wp:positionV relativeFrom="paragraph">
            <wp:posOffset>-288555</wp:posOffset>
          </wp:positionV>
          <wp:extent cx="592354" cy="819150"/>
          <wp:effectExtent l="0" t="0" r="0" b="0"/>
          <wp:wrapNone/>
          <wp:docPr id="17" name="Imagem 17" descr="M9FN_P1_327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9FN_P1_327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54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0D1">
      <w:rPr>
        <w:rFonts w:ascii="Arial" w:hAnsi="Arial" w:cs="Arial"/>
        <w:b/>
        <w:bCs/>
        <w:noProof/>
        <w:sz w:val="18"/>
        <w:szCs w:val="18"/>
        <w:lang w:eastAsia="pt-PT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1ED50543" wp14:editId="614EBD9B">
              <wp:simplePos x="0" y="0"/>
              <wp:positionH relativeFrom="page">
                <wp:align>left</wp:align>
              </wp:positionH>
              <wp:positionV relativeFrom="paragraph">
                <wp:posOffset>-536043</wp:posOffset>
              </wp:positionV>
              <wp:extent cx="7644765" cy="2052000"/>
              <wp:effectExtent l="0" t="0" r="0" b="5715"/>
              <wp:wrapSquare wrapText="bothSides"/>
              <wp:docPr id="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4765" cy="205200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19F627" w14:textId="4D076E59" w:rsidR="0067022E" w:rsidRPr="004E79A3" w:rsidRDefault="0067022E" w:rsidP="00ED505E">
                          <w:pPr>
                            <w:spacing w:before="240" w:after="0"/>
                            <w:ind w:left="709" w:firstLine="414"/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6"/>
                              <w:szCs w:val="36"/>
                            </w:rPr>
                            <w:t>Proposta de Avaliação – Matemática 9.º ano</w:t>
                          </w:r>
                        </w:p>
                        <w:tbl>
                          <w:tblPr>
                            <w:tblStyle w:val="TabelacomGrelha"/>
                            <w:tblW w:w="10027" w:type="dxa"/>
                            <w:tblInd w:w="708" w:type="dxa"/>
                            <w:shd w:val="clear" w:color="auto" w:fill="FFFFFF" w:themeFill="background1"/>
                            <w:tblLook w:val="04A0" w:firstRow="1" w:lastRow="0" w:firstColumn="1" w:lastColumn="0" w:noHBand="0" w:noVBand="1"/>
                          </w:tblPr>
                          <w:tblGrid>
                            <w:gridCol w:w="3256"/>
                            <w:gridCol w:w="2410"/>
                            <w:gridCol w:w="1176"/>
                            <w:gridCol w:w="1134"/>
                            <w:gridCol w:w="2051"/>
                          </w:tblGrid>
                          <w:tr w:rsidR="0067022E" w14:paraId="11073251" w14:textId="77777777" w:rsidTr="0000208F">
                            <w:trPr>
                              <w:trHeight w:val="397"/>
                            </w:trPr>
                            <w:tc>
                              <w:tcPr>
                                <w:tcW w:w="5666" w:type="dxa"/>
                                <w:gridSpan w:val="2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p w14:paraId="73E46FDD" w14:textId="304260E8" w:rsidR="0067022E" w:rsidRDefault="0067022E" w:rsidP="008F11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Nome:</w:t>
                                </w:r>
                              </w:p>
                            </w:tc>
                            <w:tc>
                              <w:tcPr>
                                <w:tcW w:w="1176" w:type="dxa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p w14:paraId="1DA4766F" w14:textId="65352733" w:rsidR="0067022E" w:rsidRDefault="0067022E" w:rsidP="00A23B70">
                                <w:pPr>
                                  <w:spacing w:after="0"/>
                                  <w:ind w:left="72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N.º: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p w14:paraId="4960519F" w14:textId="608F717D" w:rsidR="0067022E" w:rsidRDefault="0067022E" w:rsidP="008F11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Turma:</w:t>
                                </w:r>
                              </w:p>
                            </w:tc>
                            <w:tc>
                              <w:tcPr>
                                <w:tcW w:w="2051" w:type="dxa"/>
                                <w:tcBorders>
                                  <w:top w:val="nil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 w:themeFill="background1"/>
                                <w:vAlign w:val="bottom"/>
                              </w:tcPr>
                              <w:p w14:paraId="0F281DAD" w14:textId="247FD59D" w:rsidR="0067022E" w:rsidRDefault="0067022E" w:rsidP="008F11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Data:      - 11 - 23</w:t>
                                </w:r>
                              </w:p>
                            </w:tc>
                          </w:tr>
                          <w:tr w:rsidR="0067022E" w14:paraId="74F293E2" w14:textId="77777777" w:rsidTr="0000208F">
                            <w:trPr>
                              <w:trHeight w:val="283"/>
                            </w:trPr>
                            <w:tc>
                              <w:tcPr>
                                <w:tcW w:w="3256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  <w:vAlign w:val="center"/>
                              </w:tcPr>
                              <w:p w14:paraId="5C22174E" w14:textId="798AEA19" w:rsidR="0067022E" w:rsidRDefault="0067022E" w:rsidP="00146FAC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RESERVADO AO PROFESSOR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22E4E8EC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76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42C87A8E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201264BE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051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7CAF879D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67022E" w14:paraId="26D57DE1" w14:textId="77777777" w:rsidTr="0000208F">
                            <w:tc>
                              <w:tcPr>
                                <w:tcW w:w="3256" w:type="dxa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</w:tcBorders>
                                <w:shd w:val="clear" w:color="auto" w:fill="FFFFFF" w:themeFill="background1"/>
                              </w:tcPr>
                              <w:p w14:paraId="67D94CE3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Conhecimentos e compreensão de conceitos e procedimentos matemáticos</w:t>
                                </w:r>
                              </w:p>
                              <w:p w14:paraId="19203D11" w14:textId="440222E4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CP (50%)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nil"/>
                                </w:tcBorders>
                                <w:shd w:val="clear" w:color="auto" w:fill="FFFFFF" w:themeFill="background1"/>
                              </w:tcPr>
                              <w:p w14:paraId="572FD87B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Resolução de Problemas/</w:t>
                                </w:r>
                              </w:p>
                              <w:p w14:paraId="1CDC1E88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Raciocínio Matemático</w:t>
                                </w:r>
                              </w:p>
                              <w:p w14:paraId="04D36150" w14:textId="6DB7BAD5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RP (30%)</w:t>
                                </w:r>
                              </w:p>
                            </w:tc>
                            <w:tc>
                              <w:tcPr>
                                <w:tcW w:w="2310" w:type="dxa"/>
                                <w:gridSpan w:val="2"/>
                                <w:tcBorders>
                                  <w:top w:val="nil"/>
                                </w:tcBorders>
                                <w:shd w:val="clear" w:color="auto" w:fill="FFFFFF" w:themeFill="background1"/>
                                <w:vAlign w:val="center"/>
                              </w:tcPr>
                              <w:p w14:paraId="3C8FCC82" w14:textId="77777777" w:rsidR="0067022E" w:rsidRDefault="0067022E" w:rsidP="00A23B70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Comunicação Matemática</w:t>
                                </w:r>
                              </w:p>
                              <w:p w14:paraId="54B979B6" w14:textId="1911D122" w:rsidR="0067022E" w:rsidRDefault="0067022E" w:rsidP="00A23B70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CM (20%)</w:t>
                                </w:r>
                              </w:p>
                            </w:tc>
                            <w:tc>
                              <w:tcPr>
                                <w:tcW w:w="2051" w:type="dxa"/>
                                <w:tcBorders>
                                  <w:top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5951B4A1" w14:textId="77777777" w:rsidR="0067022E" w:rsidRDefault="0067022E" w:rsidP="00B402C4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 w:rsidRPr="00B402C4">
                                  <w:rPr>
                                    <w:rFonts w:ascii="Arial" w:hAnsi="Arial" w:cs="Arial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Classificação Final</w:t>
                                </w:r>
                              </w:p>
                              <w:p w14:paraId="07E25458" w14:textId="77777777" w:rsidR="0067022E" w:rsidRDefault="0067022E" w:rsidP="00B402C4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6A7F0AFD" w14:textId="0820B193" w:rsidR="0067022E" w:rsidRPr="009D6D18" w:rsidRDefault="0067022E" w:rsidP="00B402C4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___________________</w:t>
                                </w:r>
                              </w:p>
                            </w:tc>
                          </w:tr>
                          <w:tr w:rsidR="0067022E" w14:paraId="062FA9BC" w14:textId="77777777" w:rsidTr="0000208F">
                            <w:trPr>
                              <w:trHeight w:val="510"/>
                            </w:trPr>
                            <w:tc>
                              <w:tcPr>
                                <w:tcW w:w="3256" w:type="dxa"/>
                                <w:tcBorders>
                                  <w:left w:val="nil"/>
                                  <w:bottom w:val="single" w:sz="12" w:space="0" w:color="auto"/>
                                </w:tcBorders>
                                <w:shd w:val="clear" w:color="auto" w:fill="FFFFFF" w:themeFill="background1"/>
                              </w:tcPr>
                              <w:p w14:paraId="674ADEC7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bottom w:val="single" w:sz="12" w:space="0" w:color="auto"/>
                                </w:tcBorders>
                                <w:shd w:val="clear" w:color="auto" w:fill="FFFFFF" w:themeFill="background1"/>
                              </w:tcPr>
                              <w:p w14:paraId="3E51616B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310" w:type="dxa"/>
                                <w:gridSpan w:val="2"/>
                                <w:tcBorders>
                                  <w:bottom w:val="single" w:sz="12" w:space="0" w:color="auto"/>
                                </w:tcBorders>
                                <w:shd w:val="clear" w:color="auto" w:fill="FFFFFF" w:themeFill="background1"/>
                              </w:tcPr>
                              <w:p w14:paraId="1ECB8544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051" w:type="dxa"/>
                                <w:tcBorders>
                                  <w:top w:val="nil"/>
                                  <w:bottom w:val="single" w:sz="12" w:space="0" w:color="auto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4D3FBA00" w14:textId="77777777" w:rsidR="0067022E" w:rsidRDefault="0067022E" w:rsidP="00B402C4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O Professor:</w:t>
                                </w:r>
                              </w:p>
                              <w:p w14:paraId="00C44FA2" w14:textId="7C59D07D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___________________</w:t>
                                </w:r>
                              </w:p>
                            </w:tc>
                          </w:tr>
                          <w:tr w:rsidR="0067022E" w14:paraId="4F228337" w14:textId="77777777" w:rsidTr="00091331">
                            <w:trPr>
                              <w:trHeight w:val="397"/>
                            </w:trPr>
                            <w:tc>
                              <w:tcPr>
                                <w:tcW w:w="3256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  <w:vAlign w:val="center"/>
                              </w:tcPr>
                              <w:p w14:paraId="2AE3B99E" w14:textId="3FCDCC71" w:rsidR="0067022E" w:rsidRDefault="0067022E" w:rsidP="00146FAC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ENCARREGADO DE EDUCAÇÃO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</w:tcPr>
                              <w:p w14:paraId="7D54B378" w14:textId="77777777" w:rsidR="0067022E" w:rsidRDefault="0067022E" w:rsidP="00116C9D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61" w:type="dxa"/>
                                <w:gridSpan w:val="3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shd w:val="clear" w:color="auto" w:fill="FFFFFF" w:themeFill="background1"/>
                                <w:vAlign w:val="center"/>
                              </w:tcPr>
                              <w:p w14:paraId="7C4DC8EF" w14:textId="65632C4B" w:rsidR="0067022E" w:rsidRDefault="0067022E" w:rsidP="00146FAC">
                                <w:pPr>
                                  <w:spacing w:after="0"/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t>Tomei conhecimento: ____________________________</w:t>
                                </w:r>
                              </w:p>
                            </w:tc>
                          </w:tr>
                        </w:tbl>
                        <w:p w14:paraId="7EE8EC49" w14:textId="77777777" w:rsidR="0067022E" w:rsidRPr="00440DBE" w:rsidRDefault="0067022E" w:rsidP="00D7349B">
                          <w:pPr>
                            <w:ind w:left="708" w:firstLine="412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D5054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0;margin-top:-42.2pt;width:601.95pt;height:161.55pt;z-index:25165619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" fillcolor="#daeef3 [664]" stroked="f">
              <v:textbox>
                <w:txbxContent>
                  <w:p w14:paraId="5519F627" w14:textId="4D076E59" w:rsidR="0067022E" w:rsidRPr="004E79A3" w:rsidRDefault="0067022E" w:rsidP="00ED505E">
                    <w:pPr>
                      <w:spacing w:before="240" w:after="0"/>
                      <w:ind w:left="709" w:firstLine="414"/>
                      <w:rPr>
                        <w:rFonts w:ascii="Arial" w:hAnsi="Arial" w:cs="Arial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36"/>
                        <w:szCs w:val="36"/>
                      </w:rPr>
                      <w:t>Proposta de Avaliação – Matemática 9.º ano</w:t>
                    </w:r>
                  </w:p>
                  <w:tbl>
                    <w:tblPr>
                      <w:tblStyle w:val="TabelacomGrelha"/>
                      <w:tblW w:w="10027" w:type="dxa"/>
                      <w:tblInd w:w="708" w:type="dxa"/>
                      <w:shd w:val="clear" w:color="auto" w:fill="FFFFFF" w:themeFill="background1"/>
                      <w:tblLook w:val="04A0" w:firstRow="1" w:lastRow="0" w:firstColumn="1" w:lastColumn="0" w:noHBand="0" w:noVBand="1"/>
                    </w:tblPr>
                    <w:tblGrid>
                      <w:gridCol w:w="3256"/>
                      <w:gridCol w:w="2410"/>
                      <w:gridCol w:w="1176"/>
                      <w:gridCol w:w="1134"/>
                      <w:gridCol w:w="2051"/>
                    </w:tblGrid>
                    <w:tr w:rsidR="0067022E" w14:paraId="11073251" w14:textId="77777777" w:rsidTr="0000208F">
                      <w:trPr>
                        <w:trHeight w:val="397"/>
                      </w:trPr>
                      <w:tc>
                        <w:tcPr>
                          <w:tcW w:w="5666" w:type="dxa"/>
                          <w:gridSpan w:val="2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 w:themeFill="background1"/>
                          <w:vAlign w:val="bottom"/>
                        </w:tcPr>
                        <w:p w14:paraId="73E46FDD" w14:textId="304260E8" w:rsidR="0067022E" w:rsidRDefault="0067022E" w:rsidP="008F11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Nome:</w:t>
                          </w:r>
                        </w:p>
                      </w:tc>
                      <w:tc>
                        <w:tcPr>
                          <w:tcW w:w="1176" w:type="dxa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 w:themeFill="background1"/>
                          <w:vAlign w:val="bottom"/>
                        </w:tcPr>
                        <w:p w14:paraId="1DA4766F" w14:textId="65352733" w:rsidR="0067022E" w:rsidRDefault="0067022E" w:rsidP="00A23B70">
                          <w:pPr>
                            <w:spacing w:after="0"/>
                            <w:ind w:left="72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N.º:</w:t>
                          </w:r>
                        </w:p>
                      </w:tc>
                      <w:tc>
                        <w:tcPr>
                          <w:tcW w:w="1134" w:type="dxa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 w:themeFill="background1"/>
                          <w:vAlign w:val="bottom"/>
                        </w:tcPr>
                        <w:p w14:paraId="4960519F" w14:textId="608F717D" w:rsidR="0067022E" w:rsidRDefault="0067022E" w:rsidP="008F11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Turma:</w:t>
                          </w:r>
                        </w:p>
                      </w:tc>
                      <w:tc>
                        <w:tcPr>
                          <w:tcW w:w="2051" w:type="dxa"/>
                          <w:tcBorders>
                            <w:top w:val="nil"/>
                            <w:left w:val="nil"/>
                            <w:bottom w:val="single" w:sz="12" w:space="0" w:color="auto"/>
                            <w:right w:val="nil"/>
                          </w:tcBorders>
                          <w:shd w:val="clear" w:color="auto" w:fill="FFFFFF" w:themeFill="background1"/>
                          <w:vAlign w:val="bottom"/>
                        </w:tcPr>
                        <w:p w14:paraId="0F281DAD" w14:textId="247FD59D" w:rsidR="0067022E" w:rsidRDefault="0067022E" w:rsidP="008F11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Data:      - 11 - 23</w:t>
                          </w:r>
                        </w:p>
                      </w:tc>
                    </w:tr>
                    <w:tr w:rsidR="0067022E" w14:paraId="74F293E2" w14:textId="77777777" w:rsidTr="0000208F">
                      <w:trPr>
                        <w:trHeight w:val="283"/>
                      </w:trPr>
                      <w:tc>
                        <w:tcPr>
                          <w:tcW w:w="3256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  <w:vAlign w:val="center"/>
                        </w:tcPr>
                        <w:p w14:paraId="5C22174E" w14:textId="798AEA19" w:rsidR="0067022E" w:rsidRDefault="0067022E" w:rsidP="00146FAC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RESERVADO AO PROFESSOR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22E4E8EC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1176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42C87A8E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201264BE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051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7CAF879D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67022E" w14:paraId="26D57DE1" w14:textId="77777777" w:rsidTr="0000208F">
                      <w:tc>
                        <w:tcPr>
                          <w:tcW w:w="3256" w:type="dxa"/>
                          <w:tcBorders>
                            <w:top w:val="nil"/>
                            <w:left w:val="nil"/>
                            <w:bottom w:val="single" w:sz="4" w:space="0" w:color="auto"/>
                          </w:tcBorders>
                          <w:shd w:val="clear" w:color="auto" w:fill="FFFFFF" w:themeFill="background1"/>
                        </w:tcPr>
                        <w:p w14:paraId="67D94CE3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Conhecimentos e compreensão de conceitos e procedimentos matemáticos</w:t>
                          </w:r>
                        </w:p>
                        <w:p w14:paraId="19203D11" w14:textId="440222E4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CP (50%)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nil"/>
                          </w:tcBorders>
                          <w:shd w:val="clear" w:color="auto" w:fill="FFFFFF" w:themeFill="background1"/>
                        </w:tcPr>
                        <w:p w14:paraId="572FD87B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Resolução de Problemas/</w:t>
                          </w:r>
                        </w:p>
                        <w:p w14:paraId="1CDC1E88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Raciocínio Matemático</w:t>
                          </w:r>
                        </w:p>
                        <w:p w14:paraId="04D36150" w14:textId="6DB7BAD5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RP (30%)</w:t>
                          </w:r>
                        </w:p>
                      </w:tc>
                      <w:tc>
                        <w:tcPr>
                          <w:tcW w:w="2310" w:type="dxa"/>
                          <w:gridSpan w:val="2"/>
                          <w:tcBorders>
                            <w:top w:val="nil"/>
                          </w:tcBorders>
                          <w:shd w:val="clear" w:color="auto" w:fill="FFFFFF" w:themeFill="background1"/>
                          <w:vAlign w:val="center"/>
                        </w:tcPr>
                        <w:p w14:paraId="3C8FCC82" w14:textId="77777777" w:rsidR="0067022E" w:rsidRDefault="0067022E" w:rsidP="00A23B70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Comunicação Matemática</w:t>
                          </w:r>
                        </w:p>
                        <w:p w14:paraId="54B979B6" w14:textId="1911D122" w:rsidR="0067022E" w:rsidRDefault="0067022E" w:rsidP="00A23B70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CM (20%)</w:t>
                          </w:r>
                        </w:p>
                      </w:tc>
                      <w:tc>
                        <w:tcPr>
                          <w:tcW w:w="2051" w:type="dxa"/>
                          <w:tcBorders>
                            <w:top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5951B4A1" w14:textId="77777777" w:rsidR="0067022E" w:rsidRDefault="0067022E" w:rsidP="00B402C4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402C4">
                            <w:rPr>
                              <w:rFonts w:ascii="Arial" w:hAnsi="Arial" w:cs="Arial"/>
                              <w:b/>
                              <w:bCs/>
                              <w:sz w:val="16"/>
                              <w:szCs w:val="16"/>
                            </w:rPr>
                            <w:t>Classificação Final</w:t>
                          </w:r>
                        </w:p>
                        <w:p w14:paraId="07E25458" w14:textId="77777777" w:rsidR="0067022E" w:rsidRDefault="0067022E" w:rsidP="00B402C4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  <w:p w14:paraId="6A7F0AFD" w14:textId="0820B193" w:rsidR="0067022E" w:rsidRPr="009D6D18" w:rsidRDefault="0067022E" w:rsidP="00B402C4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___________________</w:t>
                          </w:r>
                        </w:p>
                      </w:tc>
                    </w:tr>
                    <w:tr w:rsidR="0067022E" w14:paraId="062FA9BC" w14:textId="77777777" w:rsidTr="0000208F">
                      <w:trPr>
                        <w:trHeight w:val="510"/>
                      </w:trPr>
                      <w:tc>
                        <w:tcPr>
                          <w:tcW w:w="3256" w:type="dxa"/>
                          <w:tcBorders>
                            <w:left w:val="nil"/>
                            <w:bottom w:val="single" w:sz="12" w:space="0" w:color="auto"/>
                          </w:tcBorders>
                          <w:shd w:val="clear" w:color="auto" w:fill="FFFFFF" w:themeFill="background1"/>
                        </w:tcPr>
                        <w:p w14:paraId="674ADEC7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410" w:type="dxa"/>
                          <w:tcBorders>
                            <w:bottom w:val="single" w:sz="12" w:space="0" w:color="auto"/>
                          </w:tcBorders>
                          <w:shd w:val="clear" w:color="auto" w:fill="FFFFFF" w:themeFill="background1"/>
                        </w:tcPr>
                        <w:p w14:paraId="3E51616B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310" w:type="dxa"/>
                          <w:gridSpan w:val="2"/>
                          <w:tcBorders>
                            <w:bottom w:val="single" w:sz="12" w:space="0" w:color="auto"/>
                          </w:tcBorders>
                          <w:shd w:val="clear" w:color="auto" w:fill="FFFFFF" w:themeFill="background1"/>
                        </w:tcPr>
                        <w:p w14:paraId="1ECB8544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051" w:type="dxa"/>
                          <w:tcBorders>
                            <w:top w:val="nil"/>
                            <w:bottom w:val="single" w:sz="12" w:space="0" w:color="auto"/>
                            <w:right w:val="nil"/>
                          </w:tcBorders>
                          <w:shd w:val="clear" w:color="auto" w:fill="FFFFFF" w:themeFill="background1"/>
                        </w:tcPr>
                        <w:p w14:paraId="4D3FBA00" w14:textId="77777777" w:rsidR="0067022E" w:rsidRDefault="0067022E" w:rsidP="00B402C4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O Professor:</w:t>
                          </w:r>
                        </w:p>
                        <w:p w14:paraId="00C44FA2" w14:textId="7C59D07D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___________________</w:t>
                          </w:r>
                        </w:p>
                      </w:tc>
                    </w:tr>
                    <w:tr w:rsidR="0067022E" w14:paraId="4F228337" w14:textId="77777777" w:rsidTr="00091331">
                      <w:trPr>
                        <w:trHeight w:val="397"/>
                      </w:trPr>
                      <w:tc>
                        <w:tcPr>
                          <w:tcW w:w="3256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  <w:vAlign w:val="center"/>
                        </w:tcPr>
                        <w:p w14:paraId="2AE3B99E" w14:textId="3FCDCC71" w:rsidR="0067022E" w:rsidRDefault="0067022E" w:rsidP="00146FAC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ENCARREGADO DE EDUCAÇÃO</w:t>
                          </w:r>
                        </w:p>
                      </w:tc>
                      <w:tc>
                        <w:tcPr>
                          <w:tcW w:w="2410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</w:tcPr>
                        <w:p w14:paraId="7D54B378" w14:textId="77777777" w:rsidR="0067022E" w:rsidRDefault="0067022E" w:rsidP="00116C9D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4361" w:type="dxa"/>
                          <w:gridSpan w:val="3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shd w:val="clear" w:color="auto" w:fill="FFFFFF" w:themeFill="background1"/>
                          <w:vAlign w:val="center"/>
                        </w:tcPr>
                        <w:p w14:paraId="7C4DC8EF" w14:textId="65632C4B" w:rsidR="0067022E" w:rsidRDefault="0067022E" w:rsidP="00146FAC">
                          <w:pPr>
                            <w:spacing w:after="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Tomei conhecimento: ____________________________</w:t>
                          </w:r>
                        </w:p>
                      </w:tc>
                    </w:tr>
                  </w:tbl>
                  <w:p w14:paraId="7EE8EC49" w14:textId="77777777" w:rsidR="0067022E" w:rsidRPr="00440DBE" w:rsidRDefault="0067022E" w:rsidP="00D7349B">
                    <w:pPr>
                      <w:ind w:left="708" w:firstLine="412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/>
            </v:shape>
          </w:pict>
        </mc:Fallback>
      </mc:AlternateContent>
    </w:r>
    <w:r w:rsidRPr="008649A5">
      <w:rPr>
        <w:rFonts w:ascii="Arial" w:hAnsi="Arial" w:cs="Arial"/>
        <w:b/>
        <w:bCs/>
        <w:sz w:val="18"/>
        <w:szCs w:val="18"/>
      </w:rPr>
      <w:t xml:space="preserve">Utiliza apenas caneta ou esferográfica de tinta azul ou preta. </w:t>
    </w:r>
  </w:p>
  <w:p w14:paraId="6D3AC6F4" w14:textId="2D51BA1D" w:rsidR="0067022E" w:rsidRDefault="0067022E" w:rsidP="00A1536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corretor. Risca aquilo que pretendes que não seja classificado.</w:t>
    </w:r>
  </w:p>
  <w:p w14:paraId="2EED2C6E" w14:textId="4370B0C5" w:rsidR="0067022E" w:rsidRDefault="0067022E" w:rsidP="00A15361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É permitido o uso de calculadora científica.</w:t>
    </w:r>
  </w:p>
  <w:p w14:paraId="7EFE7D7D" w14:textId="528176BF" w:rsidR="0067022E" w:rsidRPr="00BB60D1" w:rsidRDefault="0067022E" w:rsidP="00612F59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 w:rsidRPr="00BB60D1">
      <w:rPr>
        <w:rFonts w:ascii="Arial" w:hAnsi="Arial" w:cs="Arial"/>
        <w:b/>
        <w:bCs/>
        <w:sz w:val="18"/>
        <w:szCs w:val="18"/>
      </w:rPr>
      <w:t>Nas questões de escolha múltipla assinala</w:t>
    </w:r>
    <w:r>
      <w:rPr>
        <w:rFonts w:ascii="Arial" w:hAnsi="Arial" w:cs="Arial"/>
        <w:b/>
        <w:bCs/>
        <w:sz w:val="18"/>
        <w:szCs w:val="18"/>
      </w:rPr>
      <w:t xml:space="preserve"> apenas</w:t>
    </w:r>
    <w:r w:rsidRPr="00BB60D1">
      <w:rPr>
        <w:rFonts w:ascii="Arial" w:hAnsi="Arial" w:cs="Arial"/>
        <w:b/>
        <w:bCs/>
        <w:sz w:val="18"/>
        <w:szCs w:val="18"/>
      </w:rPr>
      <w:t xml:space="preserve"> com X a resposta corret</w:t>
    </w:r>
    <w:r w:rsidRPr="006055D0">
      <w:rPr>
        <w:rFonts w:ascii="Arial" w:hAnsi="Arial" w:cs="Arial"/>
        <w:b/>
        <w:bCs/>
        <w:sz w:val="18"/>
        <w:szCs w:val="18"/>
      </w:rPr>
      <w:t>a.</w:t>
    </w:r>
  </w:p>
  <w:p w14:paraId="778122B9" w14:textId="3E7655B4" w:rsidR="0067022E" w:rsidRPr="008649A5" w:rsidRDefault="0067022E" w:rsidP="001A01FC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 xml:space="preserve">Apresenta o teu raciocínio de forma legível e claro, </w:t>
    </w:r>
    <w:r w:rsidRPr="00BB60D1">
      <w:rPr>
        <w:rFonts w:ascii="Arial" w:hAnsi="Arial" w:cs="Arial"/>
        <w:b/>
        <w:bCs/>
        <w:sz w:val="18"/>
        <w:szCs w:val="18"/>
      </w:rPr>
      <w:t>indicando todos os cálculos que tiveres de efetuar e todas as justificações necessárias.</w:t>
    </w:r>
  </w:p>
  <w:p w14:paraId="24CCC099" w14:textId="77777777" w:rsidR="004317FB" w:rsidRDefault="004317FB" w:rsidP="00CB4007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5E056687" w14:textId="77777777" w:rsidR="004317FB" w:rsidRDefault="004317FB" w:rsidP="00CB4007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103B24AF" w14:textId="77777777" w:rsidR="004317FB" w:rsidRDefault="004317FB" w:rsidP="00CB4007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47FB06AB" w14:textId="77777777" w:rsidR="004317FB" w:rsidRDefault="004317FB" w:rsidP="00CB4007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043BB7B3" w14:textId="77777777" w:rsidR="004317FB" w:rsidRDefault="004317FB" w:rsidP="00CB4007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</w:p>
  <w:p w14:paraId="0202FEE2" w14:textId="77777777" w:rsidR="004317FB" w:rsidRDefault="004317FB" w:rsidP="004317FB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U</w:t>
    </w:r>
    <w:r w:rsidRPr="008649A5">
      <w:rPr>
        <w:rFonts w:ascii="Arial" w:hAnsi="Arial" w:cs="Arial"/>
        <w:b/>
        <w:bCs/>
        <w:sz w:val="18"/>
        <w:szCs w:val="18"/>
      </w:rPr>
      <w:t xml:space="preserve">tiliza apenas caneta ou esferográfica de tinta azul ou preta. </w:t>
    </w:r>
  </w:p>
  <w:p w14:paraId="47F8E810" w14:textId="77777777" w:rsidR="004317FB" w:rsidRDefault="004317FB" w:rsidP="004317FB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corretor. Risca aquilo que pretendes que não seja classificado.</w:t>
    </w:r>
  </w:p>
  <w:p w14:paraId="32EB7DFD" w14:textId="77777777" w:rsidR="004317FB" w:rsidRDefault="004317FB" w:rsidP="004317FB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sz w:val="18"/>
        <w:szCs w:val="18"/>
      </w:rPr>
      <w:t>Não é permitido o uso de calculadora científica.</w:t>
    </w:r>
    <w:r w:rsidRPr="0059661C">
      <w:rPr>
        <w:noProof/>
        <w:lang w:eastAsia="pt-PT"/>
      </w:rPr>
      <w:t xml:space="preserve"> </w:t>
    </w:r>
  </w:p>
  <w:p w14:paraId="0F4D2B07" w14:textId="77777777" w:rsidR="004317FB" w:rsidRPr="00BB60D1" w:rsidRDefault="004317FB" w:rsidP="004317FB">
    <w:pPr>
      <w:spacing w:after="0"/>
      <w:ind w:left="-142" w:right="-255"/>
      <w:rPr>
        <w:rFonts w:ascii="Arial" w:hAnsi="Arial" w:cs="Arial"/>
        <w:b/>
        <w:bCs/>
        <w:sz w:val="18"/>
        <w:szCs w:val="18"/>
      </w:rPr>
    </w:pPr>
    <w:r w:rsidRPr="00BB60D1">
      <w:rPr>
        <w:rFonts w:ascii="Arial" w:hAnsi="Arial" w:cs="Arial"/>
        <w:b/>
        <w:bCs/>
        <w:sz w:val="18"/>
        <w:szCs w:val="18"/>
      </w:rPr>
      <w:t>Nas questões de escolha múltipla assinala</w:t>
    </w:r>
    <w:r>
      <w:rPr>
        <w:rFonts w:ascii="Arial" w:hAnsi="Arial" w:cs="Arial"/>
        <w:b/>
        <w:bCs/>
        <w:sz w:val="18"/>
        <w:szCs w:val="18"/>
      </w:rPr>
      <w:t xml:space="preserve"> apenas</w:t>
    </w:r>
    <w:r w:rsidRPr="00BB60D1">
      <w:rPr>
        <w:rFonts w:ascii="Arial" w:hAnsi="Arial" w:cs="Arial"/>
        <w:b/>
        <w:bCs/>
        <w:sz w:val="18"/>
        <w:szCs w:val="18"/>
      </w:rPr>
      <w:t xml:space="preserve"> com X a resposta corret</w:t>
    </w:r>
    <w:r w:rsidRPr="006055D0">
      <w:rPr>
        <w:rFonts w:ascii="Arial" w:hAnsi="Arial" w:cs="Arial"/>
        <w:b/>
        <w:bCs/>
        <w:sz w:val="18"/>
        <w:szCs w:val="18"/>
      </w:rPr>
      <w:t>a.</w:t>
    </w:r>
  </w:p>
  <w:p w14:paraId="1E787666" w14:textId="77777777" w:rsidR="004317FB" w:rsidRPr="00384AF3" w:rsidRDefault="004317FB" w:rsidP="004317FB">
    <w:pPr>
      <w:spacing w:after="0"/>
      <w:ind w:left="-142" w:right="-255"/>
    </w:pPr>
    <w:r>
      <w:rPr>
        <w:rFonts w:ascii="Arial" w:hAnsi="Arial" w:cs="Arial"/>
        <w:b/>
        <w:bCs/>
        <w:sz w:val="18"/>
        <w:szCs w:val="18"/>
      </w:rPr>
      <w:t xml:space="preserve">Apresenta o teu raciocínio de forma legível e claro, </w:t>
    </w:r>
    <w:r w:rsidRPr="00BB60D1">
      <w:rPr>
        <w:rFonts w:ascii="Arial" w:hAnsi="Arial" w:cs="Arial"/>
        <w:b/>
        <w:bCs/>
        <w:sz w:val="18"/>
        <w:szCs w:val="18"/>
      </w:rPr>
      <w:t>indicando todos os cálculos que tiveres de efetuar e todas as justificações necessárias.</w:t>
    </w:r>
  </w:p>
  <w:p w14:paraId="439823D2" w14:textId="476754AA" w:rsidR="0067022E" w:rsidRPr="00BB60D1" w:rsidRDefault="0067022E" w:rsidP="00670AD3">
    <w:pPr>
      <w:spacing w:after="0"/>
      <w:ind w:right="-255"/>
      <w:rPr>
        <w:rFonts w:ascii="Arial" w:hAnsi="Arial" w:cs="Arial"/>
        <w:b/>
        <w:bCs/>
        <w:sz w:val="18"/>
        <w:szCs w:val="18"/>
      </w:rPr>
    </w:pPr>
    <w:r>
      <w:rPr>
        <w:rFonts w:ascii="Arial" w:hAnsi="Arial" w:cs="Arial"/>
        <w:b/>
        <w:bCs/>
        <w:noProof/>
        <w:sz w:val="18"/>
        <w:szCs w:val="18"/>
        <w:lang w:eastAsia="pt-PT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71765BE" wp14:editId="7AB9B02D">
              <wp:simplePos x="0" y="0"/>
              <wp:positionH relativeFrom="column">
                <wp:posOffset>-667547</wp:posOffset>
              </wp:positionH>
              <wp:positionV relativeFrom="paragraph">
                <wp:posOffset>41910</wp:posOffset>
              </wp:positionV>
              <wp:extent cx="7259320" cy="0"/>
              <wp:effectExtent l="0" t="0" r="0" b="0"/>
              <wp:wrapNone/>
              <wp:docPr id="233428132" name="Conexão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59320" cy="0"/>
                      </a:xfrm>
                      <a:prstGeom prst="line">
                        <a:avLst/>
                      </a:prstGeom>
                      <a:ln>
                        <a:prstDash val="sysDash"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D70167" id="Conexão reta 2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55pt,3.3pt" to="519.0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" strokecolor="black [3040]">
              <v:stroke dashstyle="3 1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AC3F" w14:textId="05560123" w:rsidR="0067022E" w:rsidRPr="00617151" w:rsidRDefault="0067022E" w:rsidP="00617151">
    <w:pPr>
      <w:pStyle w:val="TITULOFICHAS"/>
      <w:spacing w:before="120"/>
      <w:rPr>
        <w:spacing w:val="0"/>
        <w:sz w:val="22"/>
        <w:szCs w:val="22"/>
        <w:lang w:val="pt-PT"/>
      </w:rPr>
    </w:pPr>
    <w:r w:rsidRPr="000C3D16">
      <w:rPr>
        <w:noProof/>
        <w:spacing w:val="0"/>
        <w:sz w:val="22"/>
        <w:szCs w:val="22"/>
        <w:lang w:val="pt-PT" w:eastAsia="pt-PT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2360944" wp14:editId="4F764560">
              <wp:simplePos x="0" y="0"/>
              <wp:positionH relativeFrom="column">
                <wp:posOffset>-862965</wp:posOffset>
              </wp:positionH>
              <wp:positionV relativeFrom="paragraph">
                <wp:posOffset>-431800</wp:posOffset>
              </wp:positionV>
              <wp:extent cx="7646400" cy="360000"/>
              <wp:effectExtent l="0" t="0" r="0" b="2540"/>
              <wp:wrapSquare wrapText="bothSides"/>
              <wp:docPr id="9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46400" cy="36000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6AE0D2" w14:textId="77777777" w:rsidR="0067022E" w:rsidRPr="000C3D16" w:rsidRDefault="0067022E" w:rsidP="00617151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36094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67.95pt;margin-top:-34pt;width:602.1pt;height:28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" fillcolor="#daeef3 [664]" stroked="f">
              <v:textbox>
                <w:txbxContent>
                  <w:p w14:paraId="516AE0D2" w14:textId="77777777" w:rsidR="0067022E" w:rsidRPr="000C3D16" w:rsidRDefault="0067022E" w:rsidP="00617151">
                    <w:pPr>
                      <w:rPr>
                        <w:lang w:val="en-US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spacing w:val="0"/>
        <w:sz w:val="22"/>
        <w:szCs w:val="22"/>
        <w:lang w:val="pt-PT"/>
      </w:rPr>
      <w:t>Proposta de teste de avaliação – Matemática 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5EED"/>
    <w:multiLevelType w:val="hybridMultilevel"/>
    <w:tmpl w:val="AA864DBC"/>
    <w:lvl w:ilvl="0" w:tplc="FFFFFFFF">
      <w:start w:val="1"/>
      <w:numFmt w:val="upperLetter"/>
      <w:lvlText w:val="(%1)"/>
      <w:lvlJc w:val="left"/>
      <w:pPr>
        <w:ind w:left="720" w:hanging="360"/>
      </w:pPr>
      <w:rPr>
        <w:rFonts w:hint="default"/>
        <w:b/>
        <w:i w:val="0"/>
        <w:i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F94"/>
    <w:multiLevelType w:val="hybridMultilevel"/>
    <w:tmpl w:val="B79663F6"/>
    <w:lvl w:ilvl="0" w:tplc="08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 w15:restartNumberingAfterBreak="0">
    <w:nsid w:val="07462EC4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3" w15:restartNumberingAfterBreak="0">
    <w:nsid w:val="0A6A254A"/>
    <w:multiLevelType w:val="hybridMultilevel"/>
    <w:tmpl w:val="84E0EE20"/>
    <w:lvl w:ilvl="0" w:tplc="1F2C1F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F22D0"/>
    <w:multiLevelType w:val="hybridMultilevel"/>
    <w:tmpl w:val="61A21D88"/>
    <w:lvl w:ilvl="0" w:tplc="1F2C1F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86DF2"/>
    <w:multiLevelType w:val="hybridMultilevel"/>
    <w:tmpl w:val="5F9663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338F4"/>
    <w:multiLevelType w:val="multilevel"/>
    <w:tmpl w:val="B2CA9CF0"/>
    <w:lvl w:ilvl="0">
      <w:start w:val="1"/>
      <w:numFmt w:val="decimal"/>
      <w:lvlText w:val="%1."/>
      <w:lvlJc w:val="left"/>
      <w:pPr>
        <w:ind w:left="502" w:hanging="360"/>
      </w:pPr>
      <w:rPr>
        <w:b/>
        <w:color w:val="auto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CF7470"/>
    <w:multiLevelType w:val="hybridMultilevel"/>
    <w:tmpl w:val="79EE0A2E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95621E3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9" w15:restartNumberingAfterBreak="0">
    <w:nsid w:val="20F0413B"/>
    <w:multiLevelType w:val="multilevel"/>
    <w:tmpl w:val="5446909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  <w:bCs/>
        <w:sz w:val="22"/>
        <w:szCs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BE823BE"/>
    <w:multiLevelType w:val="hybridMultilevel"/>
    <w:tmpl w:val="2A1E4D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Trebuchet MS" w:hAnsi="Trebuchet MS"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11499F"/>
    <w:multiLevelType w:val="multilevel"/>
    <w:tmpl w:val="0BEE1BC8"/>
    <w:lvl w:ilvl="0">
      <w:start w:val="6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1"/>
      <w:numFmt w:val="decimal"/>
      <w:lvlText w:val="%1.%2"/>
      <w:lvlJc w:val="left"/>
      <w:pPr>
        <w:ind w:left="768" w:hanging="4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0002559"/>
    <w:multiLevelType w:val="multilevel"/>
    <w:tmpl w:val="3EDAA992"/>
    <w:lvl w:ilvl="0">
      <w:start w:val="1"/>
      <w:numFmt w:val="decimal"/>
      <w:pStyle w:val="Aenunciadoprincipal1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Cenunciado11"/>
      <w:isLgl/>
      <w:lvlText w:val="%1.%2."/>
      <w:lvlJc w:val="left"/>
      <w:pPr>
        <w:ind w:left="492" w:hanging="420"/>
      </w:pPr>
      <w:rPr>
        <w:rFonts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86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936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3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94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016" w:hanging="1440"/>
      </w:pPr>
      <w:rPr>
        <w:rFonts w:hint="default"/>
        <w:b/>
      </w:rPr>
    </w:lvl>
  </w:abstractNum>
  <w:abstractNum w:abstractNumId="13" w15:restartNumberingAfterBreak="0">
    <w:nsid w:val="31F24249"/>
    <w:multiLevelType w:val="multilevel"/>
    <w:tmpl w:val="449C7966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7903D3F"/>
    <w:multiLevelType w:val="hybridMultilevel"/>
    <w:tmpl w:val="F794ACFA"/>
    <w:lvl w:ilvl="0" w:tplc="08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3A3071F3"/>
    <w:multiLevelType w:val="hybridMultilevel"/>
    <w:tmpl w:val="A0568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C377D4"/>
    <w:multiLevelType w:val="multilevel"/>
    <w:tmpl w:val="FF3669A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BA26544"/>
    <w:multiLevelType w:val="multilevel"/>
    <w:tmpl w:val="8B28F724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48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2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04" w:hanging="2160"/>
      </w:pPr>
      <w:rPr>
        <w:rFonts w:hint="default"/>
      </w:rPr>
    </w:lvl>
  </w:abstractNum>
  <w:abstractNum w:abstractNumId="18" w15:restartNumberingAfterBreak="0">
    <w:nsid w:val="3CBE11AD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19" w15:restartNumberingAfterBreak="0">
    <w:nsid w:val="3EA32E1A"/>
    <w:multiLevelType w:val="hybridMultilevel"/>
    <w:tmpl w:val="BC4C43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264B4F"/>
    <w:multiLevelType w:val="hybridMultilevel"/>
    <w:tmpl w:val="C16A8E9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424A6526"/>
    <w:multiLevelType w:val="hybridMultilevel"/>
    <w:tmpl w:val="494E8F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916A5F"/>
    <w:multiLevelType w:val="hybridMultilevel"/>
    <w:tmpl w:val="2CF4F03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AE7A46"/>
    <w:multiLevelType w:val="multilevel"/>
    <w:tmpl w:val="AFD893D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ECD52FC"/>
    <w:multiLevelType w:val="multilevel"/>
    <w:tmpl w:val="FF3669A4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color w:val="auto"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42F4D60"/>
    <w:multiLevelType w:val="hybridMultilevel"/>
    <w:tmpl w:val="AB14C7A0"/>
    <w:lvl w:ilvl="0" w:tplc="1CF406E0">
      <w:numFmt w:val="bullet"/>
      <w:lvlText w:val="•"/>
      <w:lvlJc w:val="left"/>
      <w:pPr>
        <w:ind w:left="1004" w:hanging="360"/>
      </w:pPr>
      <w:rPr>
        <w:rFonts w:ascii="Calibri" w:eastAsiaTheme="minorHAnsi" w:hAnsi="Calibri" w:cs="Calibri-Bold" w:hint="default"/>
        <w:b w:val="0"/>
        <w:color w:val="00B050"/>
        <w:sz w:val="20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4477FF2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27" w15:restartNumberingAfterBreak="0">
    <w:nsid w:val="5BE10622"/>
    <w:multiLevelType w:val="hybridMultilevel"/>
    <w:tmpl w:val="D1704B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A7055E"/>
    <w:multiLevelType w:val="multilevel"/>
    <w:tmpl w:val="9514A330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i w:val="0"/>
        <w:i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15D796B"/>
    <w:multiLevelType w:val="multilevel"/>
    <w:tmpl w:val="34B671D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2"/>
        <w:szCs w:val="22"/>
      </w:rPr>
    </w:lvl>
    <w:lvl w:ilvl="1">
      <w:start w:val="3"/>
      <w:numFmt w:val="decimal"/>
      <w:lvlText w:val="%1.%2"/>
      <w:lvlJc w:val="left"/>
      <w:pPr>
        <w:ind w:left="768" w:hanging="408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1CB05CA"/>
    <w:multiLevelType w:val="multilevel"/>
    <w:tmpl w:val="698CBB0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Arial" w:hAnsi="Arial" w:cs="Arial" w:hint="default"/>
        <w:b/>
        <w:sz w:val="22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32B23B0"/>
    <w:multiLevelType w:val="multilevel"/>
    <w:tmpl w:val="FE5251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B05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00B05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color w:val="00B05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b/>
        <w:bCs/>
        <w:color w:val="00B05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5E3318"/>
    <w:multiLevelType w:val="multilevel"/>
    <w:tmpl w:val="A746D38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7F8575B"/>
    <w:multiLevelType w:val="hybridMultilevel"/>
    <w:tmpl w:val="155A5AD6"/>
    <w:lvl w:ilvl="0" w:tplc="0816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34" w15:restartNumberingAfterBreak="0">
    <w:nsid w:val="6B3B159F"/>
    <w:multiLevelType w:val="hybridMultilevel"/>
    <w:tmpl w:val="F4F647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806665"/>
    <w:multiLevelType w:val="multilevel"/>
    <w:tmpl w:val="7610B84A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36" w15:restartNumberingAfterBreak="0">
    <w:nsid w:val="6E0A4FC0"/>
    <w:multiLevelType w:val="multilevel"/>
    <w:tmpl w:val="B20AAE9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Arial" w:hAnsi="Arial" w:cs="Arial"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0CE6610"/>
    <w:multiLevelType w:val="hybridMultilevel"/>
    <w:tmpl w:val="9286A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EB57DF"/>
    <w:multiLevelType w:val="multilevel"/>
    <w:tmpl w:val="D750A680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833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5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913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63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993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71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07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433" w:hanging="1440"/>
      </w:pPr>
      <w:rPr>
        <w:rFonts w:hint="default"/>
        <w:b/>
      </w:rPr>
    </w:lvl>
  </w:abstractNum>
  <w:abstractNum w:abstractNumId="39" w15:restartNumberingAfterBreak="0">
    <w:nsid w:val="77C21AC5"/>
    <w:multiLevelType w:val="multilevel"/>
    <w:tmpl w:val="B1D49F3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CA05A9D"/>
    <w:multiLevelType w:val="hybridMultilevel"/>
    <w:tmpl w:val="FCF0397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66214533">
    <w:abstractNumId w:val="30"/>
  </w:num>
  <w:num w:numId="2" w16cid:durableId="499933074">
    <w:abstractNumId w:val="12"/>
  </w:num>
  <w:num w:numId="3" w16cid:durableId="1586918979">
    <w:abstractNumId w:val="33"/>
  </w:num>
  <w:num w:numId="4" w16cid:durableId="273944958">
    <w:abstractNumId w:val="16"/>
  </w:num>
  <w:num w:numId="5" w16cid:durableId="360865812">
    <w:abstractNumId w:val="6"/>
  </w:num>
  <w:num w:numId="6" w16cid:durableId="788351339">
    <w:abstractNumId w:val="21"/>
  </w:num>
  <w:num w:numId="7" w16cid:durableId="1256666971">
    <w:abstractNumId w:val="37"/>
  </w:num>
  <w:num w:numId="8" w16cid:durableId="363797383">
    <w:abstractNumId w:val="19"/>
  </w:num>
  <w:num w:numId="9" w16cid:durableId="1497917280">
    <w:abstractNumId w:val="15"/>
  </w:num>
  <w:num w:numId="10" w16cid:durableId="1999721219">
    <w:abstractNumId w:val="28"/>
  </w:num>
  <w:num w:numId="11" w16cid:durableId="1197352036">
    <w:abstractNumId w:val="0"/>
  </w:num>
  <w:num w:numId="12" w16cid:durableId="514031405">
    <w:abstractNumId w:val="31"/>
  </w:num>
  <w:num w:numId="13" w16cid:durableId="1209225435">
    <w:abstractNumId w:val="25"/>
  </w:num>
  <w:num w:numId="14" w16cid:durableId="1608536034">
    <w:abstractNumId w:val="1"/>
  </w:num>
  <w:num w:numId="15" w16cid:durableId="841160644">
    <w:abstractNumId w:val="34"/>
  </w:num>
  <w:num w:numId="16" w16cid:durableId="265695868">
    <w:abstractNumId w:val="24"/>
  </w:num>
  <w:num w:numId="17" w16cid:durableId="1634562317">
    <w:abstractNumId w:val="8"/>
  </w:num>
  <w:num w:numId="18" w16cid:durableId="1175414405">
    <w:abstractNumId w:val="38"/>
  </w:num>
  <w:num w:numId="19" w16cid:durableId="1348096646">
    <w:abstractNumId w:val="35"/>
  </w:num>
  <w:num w:numId="20" w16cid:durableId="451947299">
    <w:abstractNumId w:val="18"/>
  </w:num>
  <w:num w:numId="21" w16cid:durableId="929432717">
    <w:abstractNumId w:val="40"/>
  </w:num>
  <w:num w:numId="22" w16cid:durableId="1007975357">
    <w:abstractNumId w:val="27"/>
  </w:num>
  <w:num w:numId="23" w16cid:durableId="1813406272">
    <w:abstractNumId w:val="2"/>
  </w:num>
  <w:num w:numId="24" w16cid:durableId="1921913106">
    <w:abstractNumId w:val="26"/>
  </w:num>
  <w:num w:numId="25" w16cid:durableId="1274049497">
    <w:abstractNumId w:val="3"/>
  </w:num>
  <w:num w:numId="26" w16cid:durableId="1317225650">
    <w:abstractNumId w:val="4"/>
  </w:num>
  <w:num w:numId="27" w16cid:durableId="444354081">
    <w:abstractNumId w:val="23"/>
  </w:num>
  <w:num w:numId="28" w16cid:durableId="478772111">
    <w:abstractNumId w:val="20"/>
  </w:num>
  <w:num w:numId="29" w16cid:durableId="685909975">
    <w:abstractNumId w:val="5"/>
  </w:num>
  <w:num w:numId="30" w16cid:durableId="720903530">
    <w:abstractNumId w:val="7"/>
  </w:num>
  <w:num w:numId="31" w16cid:durableId="1739287251">
    <w:abstractNumId w:val="29"/>
  </w:num>
  <w:num w:numId="32" w16cid:durableId="487480628">
    <w:abstractNumId w:val="36"/>
  </w:num>
  <w:num w:numId="33" w16cid:durableId="1187257377">
    <w:abstractNumId w:val="39"/>
  </w:num>
  <w:num w:numId="34" w16cid:durableId="61493258">
    <w:abstractNumId w:val="10"/>
  </w:num>
  <w:num w:numId="35" w16cid:durableId="291592891">
    <w:abstractNumId w:val="17"/>
  </w:num>
  <w:num w:numId="36" w16cid:durableId="588150928">
    <w:abstractNumId w:val="14"/>
  </w:num>
  <w:num w:numId="37" w16cid:durableId="1221556065">
    <w:abstractNumId w:val="11"/>
  </w:num>
  <w:num w:numId="38" w16cid:durableId="923956816">
    <w:abstractNumId w:val="32"/>
  </w:num>
  <w:num w:numId="39" w16cid:durableId="892934208">
    <w:abstractNumId w:val="9"/>
  </w:num>
  <w:num w:numId="40" w16cid:durableId="656685115">
    <w:abstractNumId w:val="22"/>
  </w:num>
  <w:num w:numId="41" w16cid:durableId="1865051946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PubVPasteboard_" w:val="7"/>
    <w:docVar w:name="OpenInPublishingView" w:val="0"/>
    <w:docVar w:name="PublishingViewTables" w:val="0"/>
  </w:docVars>
  <w:rsids>
    <w:rsidRoot w:val="00B55532"/>
    <w:rsid w:val="00000C62"/>
    <w:rsid w:val="00001C30"/>
    <w:rsid w:val="0000208F"/>
    <w:rsid w:val="0000253A"/>
    <w:rsid w:val="00002BAA"/>
    <w:rsid w:val="000049EA"/>
    <w:rsid w:val="00005FEF"/>
    <w:rsid w:val="00006BC6"/>
    <w:rsid w:val="000071B8"/>
    <w:rsid w:val="00012C76"/>
    <w:rsid w:val="00013C5C"/>
    <w:rsid w:val="000167AA"/>
    <w:rsid w:val="0001690D"/>
    <w:rsid w:val="00016958"/>
    <w:rsid w:val="00016FB5"/>
    <w:rsid w:val="00020898"/>
    <w:rsid w:val="00021292"/>
    <w:rsid w:val="0002202C"/>
    <w:rsid w:val="000226E8"/>
    <w:rsid w:val="0002323C"/>
    <w:rsid w:val="00023776"/>
    <w:rsid w:val="000238DC"/>
    <w:rsid w:val="000246D1"/>
    <w:rsid w:val="00024987"/>
    <w:rsid w:val="00024E96"/>
    <w:rsid w:val="00026816"/>
    <w:rsid w:val="00032FF1"/>
    <w:rsid w:val="00033691"/>
    <w:rsid w:val="00033918"/>
    <w:rsid w:val="00033F07"/>
    <w:rsid w:val="00034128"/>
    <w:rsid w:val="00035B30"/>
    <w:rsid w:val="00035DAD"/>
    <w:rsid w:val="000361F2"/>
    <w:rsid w:val="00036DF3"/>
    <w:rsid w:val="000379D4"/>
    <w:rsid w:val="00040332"/>
    <w:rsid w:val="00042865"/>
    <w:rsid w:val="000431D7"/>
    <w:rsid w:val="00044BA8"/>
    <w:rsid w:val="00044E13"/>
    <w:rsid w:val="00045AC6"/>
    <w:rsid w:val="00046619"/>
    <w:rsid w:val="000505F9"/>
    <w:rsid w:val="00051C1F"/>
    <w:rsid w:val="00051E6B"/>
    <w:rsid w:val="000528A2"/>
    <w:rsid w:val="00053B67"/>
    <w:rsid w:val="0005505F"/>
    <w:rsid w:val="00055767"/>
    <w:rsid w:val="0005622D"/>
    <w:rsid w:val="00056BB5"/>
    <w:rsid w:val="000618B1"/>
    <w:rsid w:val="00062C1F"/>
    <w:rsid w:val="00062F74"/>
    <w:rsid w:val="00064E35"/>
    <w:rsid w:val="00065997"/>
    <w:rsid w:val="0006620D"/>
    <w:rsid w:val="0006631F"/>
    <w:rsid w:val="00066800"/>
    <w:rsid w:val="00066BA2"/>
    <w:rsid w:val="00067296"/>
    <w:rsid w:val="000674FE"/>
    <w:rsid w:val="00071021"/>
    <w:rsid w:val="0007177B"/>
    <w:rsid w:val="00071C57"/>
    <w:rsid w:val="00072347"/>
    <w:rsid w:val="00073175"/>
    <w:rsid w:val="00074023"/>
    <w:rsid w:val="00076A9C"/>
    <w:rsid w:val="0007701F"/>
    <w:rsid w:val="0007715A"/>
    <w:rsid w:val="00077242"/>
    <w:rsid w:val="000813CC"/>
    <w:rsid w:val="0008189E"/>
    <w:rsid w:val="00081F0B"/>
    <w:rsid w:val="00085C82"/>
    <w:rsid w:val="00086ABE"/>
    <w:rsid w:val="00086CA8"/>
    <w:rsid w:val="000870BA"/>
    <w:rsid w:val="00087EC2"/>
    <w:rsid w:val="00090495"/>
    <w:rsid w:val="000906E5"/>
    <w:rsid w:val="00090AEA"/>
    <w:rsid w:val="00091331"/>
    <w:rsid w:val="00091691"/>
    <w:rsid w:val="000916E5"/>
    <w:rsid w:val="00091ADA"/>
    <w:rsid w:val="000922EA"/>
    <w:rsid w:val="00093133"/>
    <w:rsid w:val="00093209"/>
    <w:rsid w:val="00093457"/>
    <w:rsid w:val="0009378F"/>
    <w:rsid w:val="00093C99"/>
    <w:rsid w:val="00094F18"/>
    <w:rsid w:val="00095813"/>
    <w:rsid w:val="000958DB"/>
    <w:rsid w:val="0009742D"/>
    <w:rsid w:val="00097523"/>
    <w:rsid w:val="00097D82"/>
    <w:rsid w:val="000A06B1"/>
    <w:rsid w:val="000A074C"/>
    <w:rsid w:val="000A0E49"/>
    <w:rsid w:val="000A3932"/>
    <w:rsid w:val="000A4DB5"/>
    <w:rsid w:val="000A563A"/>
    <w:rsid w:val="000A59A7"/>
    <w:rsid w:val="000A60EA"/>
    <w:rsid w:val="000B00A8"/>
    <w:rsid w:val="000B1511"/>
    <w:rsid w:val="000B2E74"/>
    <w:rsid w:val="000B30C7"/>
    <w:rsid w:val="000B37CF"/>
    <w:rsid w:val="000B48EF"/>
    <w:rsid w:val="000B4AD8"/>
    <w:rsid w:val="000B5D70"/>
    <w:rsid w:val="000B608F"/>
    <w:rsid w:val="000B71CB"/>
    <w:rsid w:val="000B72F2"/>
    <w:rsid w:val="000B771C"/>
    <w:rsid w:val="000B77A6"/>
    <w:rsid w:val="000C23FE"/>
    <w:rsid w:val="000C2717"/>
    <w:rsid w:val="000C37B1"/>
    <w:rsid w:val="000C4FFD"/>
    <w:rsid w:val="000C7A82"/>
    <w:rsid w:val="000C7D8B"/>
    <w:rsid w:val="000D0D73"/>
    <w:rsid w:val="000D0FD6"/>
    <w:rsid w:val="000D15A7"/>
    <w:rsid w:val="000D161C"/>
    <w:rsid w:val="000D2446"/>
    <w:rsid w:val="000D30B0"/>
    <w:rsid w:val="000D51BB"/>
    <w:rsid w:val="000D5904"/>
    <w:rsid w:val="000D5F6F"/>
    <w:rsid w:val="000D731B"/>
    <w:rsid w:val="000D75A6"/>
    <w:rsid w:val="000D7826"/>
    <w:rsid w:val="000E1D9E"/>
    <w:rsid w:val="000E296C"/>
    <w:rsid w:val="000E4D4B"/>
    <w:rsid w:val="000E4DF4"/>
    <w:rsid w:val="000E50F7"/>
    <w:rsid w:val="000E5B4F"/>
    <w:rsid w:val="000E7FDA"/>
    <w:rsid w:val="000F0716"/>
    <w:rsid w:val="000F1E03"/>
    <w:rsid w:val="000F24E9"/>
    <w:rsid w:val="000F3178"/>
    <w:rsid w:val="000F3806"/>
    <w:rsid w:val="000F5C16"/>
    <w:rsid w:val="000F5D78"/>
    <w:rsid w:val="000F654E"/>
    <w:rsid w:val="000F67AE"/>
    <w:rsid w:val="000F6B65"/>
    <w:rsid w:val="000F779C"/>
    <w:rsid w:val="000F78AA"/>
    <w:rsid w:val="00101DB7"/>
    <w:rsid w:val="001022BE"/>
    <w:rsid w:val="00103384"/>
    <w:rsid w:val="001037F4"/>
    <w:rsid w:val="00104193"/>
    <w:rsid w:val="00104FF4"/>
    <w:rsid w:val="001104F9"/>
    <w:rsid w:val="0011112D"/>
    <w:rsid w:val="00111388"/>
    <w:rsid w:val="0011167D"/>
    <w:rsid w:val="00111C45"/>
    <w:rsid w:val="00112249"/>
    <w:rsid w:val="001122D9"/>
    <w:rsid w:val="0011271C"/>
    <w:rsid w:val="00112C54"/>
    <w:rsid w:val="00112DBC"/>
    <w:rsid w:val="00112F74"/>
    <w:rsid w:val="001132C2"/>
    <w:rsid w:val="00113CA4"/>
    <w:rsid w:val="00113E56"/>
    <w:rsid w:val="001140FF"/>
    <w:rsid w:val="001150CC"/>
    <w:rsid w:val="00115948"/>
    <w:rsid w:val="00116A7A"/>
    <w:rsid w:val="00116B13"/>
    <w:rsid w:val="00116C9D"/>
    <w:rsid w:val="00116F0A"/>
    <w:rsid w:val="001176FA"/>
    <w:rsid w:val="00117D84"/>
    <w:rsid w:val="00120292"/>
    <w:rsid w:val="00120310"/>
    <w:rsid w:val="001206A1"/>
    <w:rsid w:val="00120CD0"/>
    <w:rsid w:val="00121687"/>
    <w:rsid w:val="001218A5"/>
    <w:rsid w:val="00121C3B"/>
    <w:rsid w:val="0012307A"/>
    <w:rsid w:val="0012394A"/>
    <w:rsid w:val="00130205"/>
    <w:rsid w:val="00130517"/>
    <w:rsid w:val="00130D8E"/>
    <w:rsid w:val="00130FB8"/>
    <w:rsid w:val="00131D60"/>
    <w:rsid w:val="00132B8E"/>
    <w:rsid w:val="00132C35"/>
    <w:rsid w:val="0013326A"/>
    <w:rsid w:val="00133D52"/>
    <w:rsid w:val="001341C6"/>
    <w:rsid w:val="00134610"/>
    <w:rsid w:val="00134FEF"/>
    <w:rsid w:val="0013557F"/>
    <w:rsid w:val="0014088C"/>
    <w:rsid w:val="00141505"/>
    <w:rsid w:val="00143A7D"/>
    <w:rsid w:val="00144345"/>
    <w:rsid w:val="00144A58"/>
    <w:rsid w:val="00144F12"/>
    <w:rsid w:val="00146FAC"/>
    <w:rsid w:val="00146FFC"/>
    <w:rsid w:val="0014795E"/>
    <w:rsid w:val="00147FCA"/>
    <w:rsid w:val="00151B6E"/>
    <w:rsid w:val="0015261B"/>
    <w:rsid w:val="0015396B"/>
    <w:rsid w:val="001542ED"/>
    <w:rsid w:val="00156031"/>
    <w:rsid w:val="00156B52"/>
    <w:rsid w:val="00157B18"/>
    <w:rsid w:val="0016050B"/>
    <w:rsid w:val="001617DC"/>
    <w:rsid w:val="001622E2"/>
    <w:rsid w:val="001660DA"/>
    <w:rsid w:val="00166596"/>
    <w:rsid w:val="00167166"/>
    <w:rsid w:val="001673EB"/>
    <w:rsid w:val="0017107C"/>
    <w:rsid w:val="00171898"/>
    <w:rsid w:val="00171BD1"/>
    <w:rsid w:val="001722A0"/>
    <w:rsid w:val="001724DE"/>
    <w:rsid w:val="001733F0"/>
    <w:rsid w:val="0017376F"/>
    <w:rsid w:val="00173FBF"/>
    <w:rsid w:val="00174425"/>
    <w:rsid w:val="00174E19"/>
    <w:rsid w:val="0017566D"/>
    <w:rsid w:val="00175CF4"/>
    <w:rsid w:val="001778AE"/>
    <w:rsid w:val="00177901"/>
    <w:rsid w:val="0018016D"/>
    <w:rsid w:val="001803BE"/>
    <w:rsid w:val="001806B9"/>
    <w:rsid w:val="00180EF0"/>
    <w:rsid w:val="001814FA"/>
    <w:rsid w:val="00183713"/>
    <w:rsid w:val="0018382C"/>
    <w:rsid w:val="001840E7"/>
    <w:rsid w:val="00184279"/>
    <w:rsid w:val="00185278"/>
    <w:rsid w:val="00185615"/>
    <w:rsid w:val="00185747"/>
    <w:rsid w:val="00185879"/>
    <w:rsid w:val="00185892"/>
    <w:rsid w:val="00186C6C"/>
    <w:rsid w:val="00190B6E"/>
    <w:rsid w:val="0019303A"/>
    <w:rsid w:val="00193CD8"/>
    <w:rsid w:val="00194CB1"/>
    <w:rsid w:val="00194EFE"/>
    <w:rsid w:val="001A01FC"/>
    <w:rsid w:val="001A18A2"/>
    <w:rsid w:val="001A22DD"/>
    <w:rsid w:val="001A23A2"/>
    <w:rsid w:val="001A5C9C"/>
    <w:rsid w:val="001A5E5D"/>
    <w:rsid w:val="001A61CE"/>
    <w:rsid w:val="001A76F0"/>
    <w:rsid w:val="001B07AB"/>
    <w:rsid w:val="001B0AEF"/>
    <w:rsid w:val="001B25A2"/>
    <w:rsid w:val="001B3AF5"/>
    <w:rsid w:val="001B3AFA"/>
    <w:rsid w:val="001B442F"/>
    <w:rsid w:val="001B6559"/>
    <w:rsid w:val="001B7161"/>
    <w:rsid w:val="001B7771"/>
    <w:rsid w:val="001B7938"/>
    <w:rsid w:val="001C0B4C"/>
    <w:rsid w:val="001C0BB4"/>
    <w:rsid w:val="001C19BB"/>
    <w:rsid w:val="001C1B53"/>
    <w:rsid w:val="001C1D12"/>
    <w:rsid w:val="001C2744"/>
    <w:rsid w:val="001C31F8"/>
    <w:rsid w:val="001C33D5"/>
    <w:rsid w:val="001C4697"/>
    <w:rsid w:val="001C635B"/>
    <w:rsid w:val="001C6A38"/>
    <w:rsid w:val="001C72A7"/>
    <w:rsid w:val="001C74ED"/>
    <w:rsid w:val="001C7EF9"/>
    <w:rsid w:val="001D2549"/>
    <w:rsid w:val="001D3ECB"/>
    <w:rsid w:val="001D4223"/>
    <w:rsid w:val="001D490B"/>
    <w:rsid w:val="001D61D9"/>
    <w:rsid w:val="001D6412"/>
    <w:rsid w:val="001D6FA5"/>
    <w:rsid w:val="001E121F"/>
    <w:rsid w:val="001E1263"/>
    <w:rsid w:val="001E5023"/>
    <w:rsid w:val="001E5CDF"/>
    <w:rsid w:val="001F1108"/>
    <w:rsid w:val="001F11F9"/>
    <w:rsid w:val="001F124D"/>
    <w:rsid w:val="001F12CA"/>
    <w:rsid w:val="001F1F75"/>
    <w:rsid w:val="001F230E"/>
    <w:rsid w:val="001F25DE"/>
    <w:rsid w:val="001F2C26"/>
    <w:rsid w:val="001F427E"/>
    <w:rsid w:val="001F4830"/>
    <w:rsid w:val="001F4F7C"/>
    <w:rsid w:val="001F5565"/>
    <w:rsid w:val="001F5730"/>
    <w:rsid w:val="001F5B70"/>
    <w:rsid w:val="001F6BAA"/>
    <w:rsid w:val="002017F7"/>
    <w:rsid w:val="002018A9"/>
    <w:rsid w:val="00201CC9"/>
    <w:rsid w:val="00202D4E"/>
    <w:rsid w:val="00204C74"/>
    <w:rsid w:val="00204E9D"/>
    <w:rsid w:val="00205E1D"/>
    <w:rsid w:val="0020644B"/>
    <w:rsid w:val="00206E06"/>
    <w:rsid w:val="00207013"/>
    <w:rsid w:val="002074F5"/>
    <w:rsid w:val="00210BB2"/>
    <w:rsid w:val="0021253A"/>
    <w:rsid w:val="00213050"/>
    <w:rsid w:val="00215ADB"/>
    <w:rsid w:val="002163C4"/>
    <w:rsid w:val="002164FC"/>
    <w:rsid w:val="002165D0"/>
    <w:rsid w:val="002166DB"/>
    <w:rsid w:val="00216CF9"/>
    <w:rsid w:val="002175CE"/>
    <w:rsid w:val="00220638"/>
    <w:rsid w:val="002206D1"/>
    <w:rsid w:val="002208C3"/>
    <w:rsid w:val="002209B4"/>
    <w:rsid w:val="002216BB"/>
    <w:rsid w:val="00222AB5"/>
    <w:rsid w:val="00222C74"/>
    <w:rsid w:val="00223C9F"/>
    <w:rsid w:val="00223D7A"/>
    <w:rsid w:val="00224064"/>
    <w:rsid w:val="002242DD"/>
    <w:rsid w:val="00224F32"/>
    <w:rsid w:val="002262A3"/>
    <w:rsid w:val="0022632B"/>
    <w:rsid w:val="00230454"/>
    <w:rsid w:val="00231654"/>
    <w:rsid w:val="00231B61"/>
    <w:rsid w:val="00232BCE"/>
    <w:rsid w:val="002330F8"/>
    <w:rsid w:val="002332F0"/>
    <w:rsid w:val="00234751"/>
    <w:rsid w:val="0023676C"/>
    <w:rsid w:val="00236801"/>
    <w:rsid w:val="00237A1C"/>
    <w:rsid w:val="00241938"/>
    <w:rsid w:val="00241C97"/>
    <w:rsid w:val="0024400B"/>
    <w:rsid w:val="0024470E"/>
    <w:rsid w:val="002455A1"/>
    <w:rsid w:val="002463C0"/>
    <w:rsid w:val="00247686"/>
    <w:rsid w:val="002477C0"/>
    <w:rsid w:val="00247A34"/>
    <w:rsid w:val="0025123A"/>
    <w:rsid w:val="00252F3F"/>
    <w:rsid w:val="0025314E"/>
    <w:rsid w:val="00253FAF"/>
    <w:rsid w:val="00255CD2"/>
    <w:rsid w:val="002563AF"/>
    <w:rsid w:val="0025716A"/>
    <w:rsid w:val="00260C8C"/>
    <w:rsid w:val="002622EF"/>
    <w:rsid w:val="002632A4"/>
    <w:rsid w:val="00263638"/>
    <w:rsid w:val="002637F9"/>
    <w:rsid w:val="00263E9C"/>
    <w:rsid w:val="002651C0"/>
    <w:rsid w:val="002653A1"/>
    <w:rsid w:val="00265B07"/>
    <w:rsid w:val="00266005"/>
    <w:rsid w:val="002662FE"/>
    <w:rsid w:val="00266D72"/>
    <w:rsid w:val="0027002B"/>
    <w:rsid w:val="00271364"/>
    <w:rsid w:val="00271F71"/>
    <w:rsid w:val="00274E06"/>
    <w:rsid w:val="0027602A"/>
    <w:rsid w:val="00276083"/>
    <w:rsid w:val="002768DC"/>
    <w:rsid w:val="002777E4"/>
    <w:rsid w:val="00277A0A"/>
    <w:rsid w:val="00280E3A"/>
    <w:rsid w:val="002811FE"/>
    <w:rsid w:val="00282679"/>
    <w:rsid w:val="00282FB2"/>
    <w:rsid w:val="0028381C"/>
    <w:rsid w:val="00284EC5"/>
    <w:rsid w:val="00284F38"/>
    <w:rsid w:val="002857B2"/>
    <w:rsid w:val="00286ADE"/>
    <w:rsid w:val="0028755B"/>
    <w:rsid w:val="00290DFE"/>
    <w:rsid w:val="00291572"/>
    <w:rsid w:val="002915AE"/>
    <w:rsid w:val="00293140"/>
    <w:rsid w:val="0029438E"/>
    <w:rsid w:val="00295E75"/>
    <w:rsid w:val="002964D4"/>
    <w:rsid w:val="002A0047"/>
    <w:rsid w:val="002A0AE0"/>
    <w:rsid w:val="002A1042"/>
    <w:rsid w:val="002A12AB"/>
    <w:rsid w:val="002A12F4"/>
    <w:rsid w:val="002A2377"/>
    <w:rsid w:val="002A2779"/>
    <w:rsid w:val="002A2FB3"/>
    <w:rsid w:val="002A39A2"/>
    <w:rsid w:val="002A3DA1"/>
    <w:rsid w:val="002A4DEA"/>
    <w:rsid w:val="002A4E1F"/>
    <w:rsid w:val="002A5F19"/>
    <w:rsid w:val="002A6260"/>
    <w:rsid w:val="002A687A"/>
    <w:rsid w:val="002A7514"/>
    <w:rsid w:val="002A7625"/>
    <w:rsid w:val="002B0273"/>
    <w:rsid w:val="002B1025"/>
    <w:rsid w:val="002B14FE"/>
    <w:rsid w:val="002B2ED3"/>
    <w:rsid w:val="002B4271"/>
    <w:rsid w:val="002B4814"/>
    <w:rsid w:val="002B48CC"/>
    <w:rsid w:val="002B5D3A"/>
    <w:rsid w:val="002B5D48"/>
    <w:rsid w:val="002B72B0"/>
    <w:rsid w:val="002C1450"/>
    <w:rsid w:val="002C2170"/>
    <w:rsid w:val="002C2AF8"/>
    <w:rsid w:val="002C2BE3"/>
    <w:rsid w:val="002C3E9A"/>
    <w:rsid w:val="002C448F"/>
    <w:rsid w:val="002C4556"/>
    <w:rsid w:val="002C45C7"/>
    <w:rsid w:val="002C4C04"/>
    <w:rsid w:val="002C5DC8"/>
    <w:rsid w:val="002C66CC"/>
    <w:rsid w:val="002D0DC3"/>
    <w:rsid w:val="002D2492"/>
    <w:rsid w:val="002D57D7"/>
    <w:rsid w:val="002D663E"/>
    <w:rsid w:val="002D75F3"/>
    <w:rsid w:val="002E025F"/>
    <w:rsid w:val="002E0858"/>
    <w:rsid w:val="002E1520"/>
    <w:rsid w:val="002E2382"/>
    <w:rsid w:val="002E26C1"/>
    <w:rsid w:val="002E2AAF"/>
    <w:rsid w:val="002E3C99"/>
    <w:rsid w:val="002E4070"/>
    <w:rsid w:val="002E53E3"/>
    <w:rsid w:val="002E6A94"/>
    <w:rsid w:val="002E7A3F"/>
    <w:rsid w:val="002F05E7"/>
    <w:rsid w:val="002F157C"/>
    <w:rsid w:val="002F5A14"/>
    <w:rsid w:val="002F5C23"/>
    <w:rsid w:val="003010EC"/>
    <w:rsid w:val="003012AD"/>
    <w:rsid w:val="00301E7D"/>
    <w:rsid w:val="00302CC6"/>
    <w:rsid w:val="003052EA"/>
    <w:rsid w:val="00306186"/>
    <w:rsid w:val="00306742"/>
    <w:rsid w:val="0030715C"/>
    <w:rsid w:val="003102EE"/>
    <w:rsid w:val="0031145D"/>
    <w:rsid w:val="00312E2D"/>
    <w:rsid w:val="00312F0A"/>
    <w:rsid w:val="003143FA"/>
    <w:rsid w:val="00314571"/>
    <w:rsid w:val="0031459B"/>
    <w:rsid w:val="003158BD"/>
    <w:rsid w:val="00315B32"/>
    <w:rsid w:val="003160F2"/>
    <w:rsid w:val="0031633D"/>
    <w:rsid w:val="0031710B"/>
    <w:rsid w:val="0031777A"/>
    <w:rsid w:val="00317BDF"/>
    <w:rsid w:val="00317D52"/>
    <w:rsid w:val="00320239"/>
    <w:rsid w:val="00322798"/>
    <w:rsid w:val="00323CFB"/>
    <w:rsid w:val="0032519B"/>
    <w:rsid w:val="00325528"/>
    <w:rsid w:val="00326D38"/>
    <w:rsid w:val="00330319"/>
    <w:rsid w:val="00331681"/>
    <w:rsid w:val="00331826"/>
    <w:rsid w:val="00331DB6"/>
    <w:rsid w:val="0033283F"/>
    <w:rsid w:val="00332903"/>
    <w:rsid w:val="00332EFE"/>
    <w:rsid w:val="003338B0"/>
    <w:rsid w:val="00333A09"/>
    <w:rsid w:val="00334423"/>
    <w:rsid w:val="00334930"/>
    <w:rsid w:val="00336803"/>
    <w:rsid w:val="003379DE"/>
    <w:rsid w:val="00340BCF"/>
    <w:rsid w:val="00344682"/>
    <w:rsid w:val="00346A4F"/>
    <w:rsid w:val="0035220D"/>
    <w:rsid w:val="00353602"/>
    <w:rsid w:val="00355C52"/>
    <w:rsid w:val="00356008"/>
    <w:rsid w:val="00360303"/>
    <w:rsid w:val="0036039C"/>
    <w:rsid w:val="00360BC9"/>
    <w:rsid w:val="0036106A"/>
    <w:rsid w:val="003614AA"/>
    <w:rsid w:val="0036406B"/>
    <w:rsid w:val="003642A9"/>
    <w:rsid w:val="003653C4"/>
    <w:rsid w:val="003655DB"/>
    <w:rsid w:val="003660B8"/>
    <w:rsid w:val="00367E56"/>
    <w:rsid w:val="00367FAC"/>
    <w:rsid w:val="00374306"/>
    <w:rsid w:val="00374DFD"/>
    <w:rsid w:val="00376260"/>
    <w:rsid w:val="00376AE6"/>
    <w:rsid w:val="00376D50"/>
    <w:rsid w:val="00380AFD"/>
    <w:rsid w:val="0038100F"/>
    <w:rsid w:val="0038171D"/>
    <w:rsid w:val="00384916"/>
    <w:rsid w:val="00384D94"/>
    <w:rsid w:val="003858E4"/>
    <w:rsid w:val="00385D5A"/>
    <w:rsid w:val="003860DE"/>
    <w:rsid w:val="00390155"/>
    <w:rsid w:val="00390190"/>
    <w:rsid w:val="0039035E"/>
    <w:rsid w:val="003904F4"/>
    <w:rsid w:val="0039074E"/>
    <w:rsid w:val="003917BD"/>
    <w:rsid w:val="00391AF6"/>
    <w:rsid w:val="00391D57"/>
    <w:rsid w:val="00393BB9"/>
    <w:rsid w:val="00393DA0"/>
    <w:rsid w:val="00394794"/>
    <w:rsid w:val="003951A7"/>
    <w:rsid w:val="00396DD5"/>
    <w:rsid w:val="00397543"/>
    <w:rsid w:val="003978D2"/>
    <w:rsid w:val="003A0E38"/>
    <w:rsid w:val="003A32DE"/>
    <w:rsid w:val="003A43F0"/>
    <w:rsid w:val="003A4D51"/>
    <w:rsid w:val="003A5803"/>
    <w:rsid w:val="003A5A2D"/>
    <w:rsid w:val="003A6156"/>
    <w:rsid w:val="003A7D97"/>
    <w:rsid w:val="003B070C"/>
    <w:rsid w:val="003B1CEE"/>
    <w:rsid w:val="003B2C86"/>
    <w:rsid w:val="003B4167"/>
    <w:rsid w:val="003B4EA5"/>
    <w:rsid w:val="003B5AB1"/>
    <w:rsid w:val="003B6479"/>
    <w:rsid w:val="003B79A6"/>
    <w:rsid w:val="003C0155"/>
    <w:rsid w:val="003C0E6C"/>
    <w:rsid w:val="003C2A6F"/>
    <w:rsid w:val="003C333E"/>
    <w:rsid w:val="003C35F3"/>
    <w:rsid w:val="003C3B9A"/>
    <w:rsid w:val="003C4601"/>
    <w:rsid w:val="003C558D"/>
    <w:rsid w:val="003C63C1"/>
    <w:rsid w:val="003C69B2"/>
    <w:rsid w:val="003D1729"/>
    <w:rsid w:val="003D246B"/>
    <w:rsid w:val="003D2AEB"/>
    <w:rsid w:val="003D3134"/>
    <w:rsid w:val="003D341E"/>
    <w:rsid w:val="003D37EC"/>
    <w:rsid w:val="003D6923"/>
    <w:rsid w:val="003D6C7F"/>
    <w:rsid w:val="003D7B13"/>
    <w:rsid w:val="003E0D5A"/>
    <w:rsid w:val="003E117F"/>
    <w:rsid w:val="003E218B"/>
    <w:rsid w:val="003E293C"/>
    <w:rsid w:val="003E31FF"/>
    <w:rsid w:val="003E3AFA"/>
    <w:rsid w:val="003E48F4"/>
    <w:rsid w:val="003E4E1F"/>
    <w:rsid w:val="003E5ABE"/>
    <w:rsid w:val="003E696D"/>
    <w:rsid w:val="003E6A94"/>
    <w:rsid w:val="003E6AA3"/>
    <w:rsid w:val="003E74C4"/>
    <w:rsid w:val="003E7529"/>
    <w:rsid w:val="003E754C"/>
    <w:rsid w:val="003E7F82"/>
    <w:rsid w:val="003F00D9"/>
    <w:rsid w:val="003F0235"/>
    <w:rsid w:val="003F0FCE"/>
    <w:rsid w:val="003F112B"/>
    <w:rsid w:val="003F136D"/>
    <w:rsid w:val="003F18F8"/>
    <w:rsid w:val="003F2062"/>
    <w:rsid w:val="003F2521"/>
    <w:rsid w:val="003F4840"/>
    <w:rsid w:val="003F5A65"/>
    <w:rsid w:val="003F5D95"/>
    <w:rsid w:val="003F72E1"/>
    <w:rsid w:val="003F7944"/>
    <w:rsid w:val="004003C9"/>
    <w:rsid w:val="004006D9"/>
    <w:rsid w:val="00400BD1"/>
    <w:rsid w:val="00401322"/>
    <w:rsid w:val="00401C92"/>
    <w:rsid w:val="004030A3"/>
    <w:rsid w:val="004045FD"/>
    <w:rsid w:val="00404ADF"/>
    <w:rsid w:val="0040597E"/>
    <w:rsid w:val="004072CC"/>
    <w:rsid w:val="00407891"/>
    <w:rsid w:val="00407E94"/>
    <w:rsid w:val="0041242F"/>
    <w:rsid w:val="004125B7"/>
    <w:rsid w:val="004139DE"/>
    <w:rsid w:val="00414140"/>
    <w:rsid w:val="00414702"/>
    <w:rsid w:val="004149D3"/>
    <w:rsid w:val="004149F6"/>
    <w:rsid w:val="00414DFF"/>
    <w:rsid w:val="00415688"/>
    <w:rsid w:val="00415961"/>
    <w:rsid w:val="00416820"/>
    <w:rsid w:val="0041785F"/>
    <w:rsid w:val="00420C3E"/>
    <w:rsid w:val="00420F56"/>
    <w:rsid w:val="004221AB"/>
    <w:rsid w:val="0042262E"/>
    <w:rsid w:val="00422F2D"/>
    <w:rsid w:val="0042355B"/>
    <w:rsid w:val="00423582"/>
    <w:rsid w:val="00423CF4"/>
    <w:rsid w:val="00423F17"/>
    <w:rsid w:val="0042462D"/>
    <w:rsid w:val="00424797"/>
    <w:rsid w:val="00425265"/>
    <w:rsid w:val="00425305"/>
    <w:rsid w:val="00427583"/>
    <w:rsid w:val="004276A2"/>
    <w:rsid w:val="0043047B"/>
    <w:rsid w:val="0043085C"/>
    <w:rsid w:val="004317FB"/>
    <w:rsid w:val="00431AFB"/>
    <w:rsid w:val="00431E46"/>
    <w:rsid w:val="00431F91"/>
    <w:rsid w:val="00432BAF"/>
    <w:rsid w:val="00433136"/>
    <w:rsid w:val="00433744"/>
    <w:rsid w:val="004337B3"/>
    <w:rsid w:val="004349A6"/>
    <w:rsid w:val="0043619B"/>
    <w:rsid w:val="0043675D"/>
    <w:rsid w:val="00436BCD"/>
    <w:rsid w:val="00436FBF"/>
    <w:rsid w:val="00440A59"/>
    <w:rsid w:val="00440DBE"/>
    <w:rsid w:val="00441536"/>
    <w:rsid w:val="0044324D"/>
    <w:rsid w:val="0044402B"/>
    <w:rsid w:val="00444320"/>
    <w:rsid w:val="004446CF"/>
    <w:rsid w:val="00444A4D"/>
    <w:rsid w:val="00444D5C"/>
    <w:rsid w:val="004461C6"/>
    <w:rsid w:val="00446989"/>
    <w:rsid w:val="00447A5D"/>
    <w:rsid w:val="00451252"/>
    <w:rsid w:val="00451AA1"/>
    <w:rsid w:val="00451BD4"/>
    <w:rsid w:val="004530BE"/>
    <w:rsid w:val="00454158"/>
    <w:rsid w:val="00455229"/>
    <w:rsid w:val="00457BAC"/>
    <w:rsid w:val="004602AB"/>
    <w:rsid w:val="0046073A"/>
    <w:rsid w:val="00460AD3"/>
    <w:rsid w:val="00461B34"/>
    <w:rsid w:val="00461F86"/>
    <w:rsid w:val="0046236E"/>
    <w:rsid w:val="0046246C"/>
    <w:rsid w:val="00464364"/>
    <w:rsid w:val="00464BC0"/>
    <w:rsid w:val="004655E9"/>
    <w:rsid w:val="00470B60"/>
    <w:rsid w:val="00471238"/>
    <w:rsid w:val="00473192"/>
    <w:rsid w:val="00473CC3"/>
    <w:rsid w:val="00474304"/>
    <w:rsid w:val="00474A15"/>
    <w:rsid w:val="00474C8B"/>
    <w:rsid w:val="00476446"/>
    <w:rsid w:val="00477324"/>
    <w:rsid w:val="004800D2"/>
    <w:rsid w:val="00481D71"/>
    <w:rsid w:val="00481DE1"/>
    <w:rsid w:val="0048383B"/>
    <w:rsid w:val="00484CDF"/>
    <w:rsid w:val="00484EA2"/>
    <w:rsid w:val="00487D2B"/>
    <w:rsid w:val="004903CC"/>
    <w:rsid w:val="004911A0"/>
    <w:rsid w:val="004939C8"/>
    <w:rsid w:val="00493AFC"/>
    <w:rsid w:val="00493BAA"/>
    <w:rsid w:val="004951F3"/>
    <w:rsid w:val="00495E1C"/>
    <w:rsid w:val="004A08F1"/>
    <w:rsid w:val="004A1077"/>
    <w:rsid w:val="004A14FF"/>
    <w:rsid w:val="004A16EF"/>
    <w:rsid w:val="004A35C2"/>
    <w:rsid w:val="004A3E07"/>
    <w:rsid w:val="004A4CDC"/>
    <w:rsid w:val="004A56E6"/>
    <w:rsid w:val="004A59C3"/>
    <w:rsid w:val="004A68BC"/>
    <w:rsid w:val="004B088A"/>
    <w:rsid w:val="004B1675"/>
    <w:rsid w:val="004B1E95"/>
    <w:rsid w:val="004B2829"/>
    <w:rsid w:val="004B299F"/>
    <w:rsid w:val="004B3309"/>
    <w:rsid w:val="004B481B"/>
    <w:rsid w:val="004B69A8"/>
    <w:rsid w:val="004B717F"/>
    <w:rsid w:val="004B7377"/>
    <w:rsid w:val="004C02C0"/>
    <w:rsid w:val="004C1054"/>
    <w:rsid w:val="004C2BA4"/>
    <w:rsid w:val="004C3380"/>
    <w:rsid w:val="004C34D8"/>
    <w:rsid w:val="004C44FD"/>
    <w:rsid w:val="004C4B1B"/>
    <w:rsid w:val="004C500B"/>
    <w:rsid w:val="004C6407"/>
    <w:rsid w:val="004C7A6A"/>
    <w:rsid w:val="004D0850"/>
    <w:rsid w:val="004D0B7B"/>
    <w:rsid w:val="004D1052"/>
    <w:rsid w:val="004D23F5"/>
    <w:rsid w:val="004D4FC1"/>
    <w:rsid w:val="004D59BE"/>
    <w:rsid w:val="004D5CE8"/>
    <w:rsid w:val="004D5EA5"/>
    <w:rsid w:val="004D6609"/>
    <w:rsid w:val="004D670F"/>
    <w:rsid w:val="004E1245"/>
    <w:rsid w:val="004E1FEC"/>
    <w:rsid w:val="004E3475"/>
    <w:rsid w:val="004E35F8"/>
    <w:rsid w:val="004E3FFE"/>
    <w:rsid w:val="004E4369"/>
    <w:rsid w:val="004E4592"/>
    <w:rsid w:val="004E4D92"/>
    <w:rsid w:val="004E648D"/>
    <w:rsid w:val="004F0193"/>
    <w:rsid w:val="004F1778"/>
    <w:rsid w:val="004F2040"/>
    <w:rsid w:val="004F3F92"/>
    <w:rsid w:val="004F4AC1"/>
    <w:rsid w:val="004F4FB4"/>
    <w:rsid w:val="004F5C6C"/>
    <w:rsid w:val="004F6829"/>
    <w:rsid w:val="004F7045"/>
    <w:rsid w:val="0050059E"/>
    <w:rsid w:val="00501E79"/>
    <w:rsid w:val="00503099"/>
    <w:rsid w:val="0050479D"/>
    <w:rsid w:val="005108DB"/>
    <w:rsid w:val="005122FB"/>
    <w:rsid w:val="00513BA9"/>
    <w:rsid w:val="00513E66"/>
    <w:rsid w:val="00513E68"/>
    <w:rsid w:val="00513E97"/>
    <w:rsid w:val="005149A1"/>
    <w:rsid w:val="0051517F"/>
    <w:rsid w:val="00515500"/>
    <w:rsid w:val="005168D7"/>
    <w:rsid w:val="00516CEB"/>
    <w:rsid w:val="00520F94"/>
    <w:rsid w:val="00521ED3"/>
    <w:rsid w:val="0052210E"/>
    <w:rsid w:val="00522559"/>
    <w:rsid w:val="00523397"/>
    <w:rsid w:val="00523507"/>
    <w:rsid w:val="00523A8D"/>
    <w:rsid w:val="00523BB7"/>
    <w:rsid w:val="00524C1C"/>
    <w:rsid w:val="00525012"/>
    <w:rsid w:val="00525459"/>
    <w:rsid w:val="00525F1B"/>
    <w:rsid w:val="00526B18"/>
    <w:rsid w:val="00531093"/>
    <w:rsid w:val="00532553"/>
    <w:rsid w:val="00532BE3"/>
    <w:rsid w:val="0053325E"/>
    <w:rsid w:val="00535203"/>
    <w:rsid w:val="005354AE"/>
    <w:rsid w:val="00535DD2"/>
    <w:rsid w:val="0053619B"/>
    <w:rsid w:val="0053621C"/>
    <w:rsid w:val="00536465"/>
    <w:rsid w:val="00541534"/>
    <w:rsid w:val="005424B8"/>
    <w:rsid w:val="00544FAD"/>
    <w:rsid w:val="00545317"/>
    <w:rsid w:val="00545B0E"/>
    <w:rsid w:val="0054643C"/>
    <w:rsid w:val="00546C91"/>
    <w:rsid w:val="005500E2"/>
    <w:rsid w:val="005505A3"/>
    <w:rsid w:val="00551405"/>
    <w:rsid w:val="00551CA6"/>
    <w:rsid w:val="0055212B"/>
    <w:rsid w:val="00554318"/>
    <w:rsid w:val="00554D41"/>
    <w:rsid w:val="00554E76"/>
    <w:rsid w:val="00555444"/>
    <w:rsid w:val="00555D23"/>
    <w:rsid w:val="005567D8"/>
    <w:rsid w:val="00560481"/>
    <w:rsid w:val="00560DBF"/>
    <w:rsid w:val="00560EC5"/>
    <w:rsid w:val="00564AE2"/>
    <w:rsid w:val="00564E74"/>
    <w:rsid w:val="00564EBA"/>
    <w:rsid w:val="005668DD"/>
    <w:rsid w:val="00566B6D"/>
    <w:rsid w:val="00570B58"/>
    <w:rsid w:val="00570F3E"/>
    <w:rsid w:val="00573E4D"/>
    <w:rsid w:val="005740E8"/>
    <w:rsid w:val="00577661"/>
    <w:rsid w:val="00577F2F"/>
    <w:rsid w:val="00582BBE"/>
    <w:rsid w:val="00582E93"/>
    <w:rsid w:val="00584921"/>
    <w:rsid w:val="005856F0"/>
    <w:rsid w:val="00585EE7"/>
    <w:rsid w:val="00587ABA"/>
    <w:rsid w:val="00587FEB"/>
    <w:rsid w:val="00590D50"/>
    <w:rsid w:val="00590E79"/>
    <w:rsid w:val="0059164F"/>
    <w:rsid w:val="00592713"/>
    <w:rsid w:val="00592C16"/>
    <w:rsid w:val="00592F01"/>
    <w:rsid w:val="00593572"/>
    <w:rsid w:val="0059629D"/>
    <w:rsid w:val="00596566"/>
    <w:rsid w:val="00596B3D"/>
    <w:rsid w:val="0059708B"/>
    <w:rsid w:val="00597777"/>
    <w:rsid w:val="005A021B"/>
    <w:rsid w:val="005A0D62"/>
    <w:rsid w:val="005A0F53"/>
    <w:rsid w:val="005A0F7F"/>
    <w:rsid w:val="005A1FD3"/>
    <w:rsid w:val="005A2607"/>
    <w:rsid w:val="005A28D0"/>
    <w:rsid w:val="005A30E5"/>
    <w:rsid w:val="005A32D2"/>
    <w:rsid w:val="005A38A0"/>
    <w:rsid w:val="005A5FB7"/>
    <w:rsid w:val="005A6552"/>
    <w:rsid w:val="005A6D41"/>
    <w:rsid w:val="005B2419"/>
    <w:rsid w:val="005B25C5"/>
    <w:rsid w:val="005B30B4"/>
    <w:rsid w:val="005B30D3"/>
    <w:rsid w:val="005B515F"/>
    <w:rsid w:val="005B595D"/>
    <w:rsid w:val="005B691B"/>
    <w:rsid w:val="005B6961"/>
    <w:rsid w:val="005B7FDF"/>
    <w:rsid w:val="005C1456"/>
    <w:rsid w:val="005C3A0F"/>
    <w:rsid w:val="005C3F80"/>
    <w:rsid w:val="005C3FF4"/>
    <w:rsid w:val="005C5179"/>
    <w:rsid w:val="005C5D61"/>
    <w:rsid w:val="005C5EF8"/>
    <w:rsid w:val="005D00C9"/>
    <w:rsid w:val="005D07FA"/>
    <w:rsid w:val="005D0C94"/>
    <w:rsid w:val="005D2C25"/>
    <w:rsid w:val="005D3616"/>
    <w:rsid w:val="005D3F31"/>
    <w:rsid w:val="005D4081"/>
    <w:rsid w:val="005E05B0"/>
    <w:rsid w:val="005E0CA4"/>
    <w:rsid w:val="005E0E92"/>
    <w:rsid w:val="005E0ECD"/>
    <w:rsid w:val="005E1CF5"/>
    <w:rsid w:val="005E3194"/>
    <w:rsid w:val="005E33CB"/>
    <w:rsid w:val="005E5037"/>
    <w:rsid w:val="005E54F8"/>
    <w:rsid w:val="005E59D2"/>
    <w:rsid w:val="005E62F0"/>
    <w:rsid w:val="005E68EF"/>
    <w:rsid w:val="005E6F3F"/>
    <w:rsid w:val="005E7116"/>
    <w:rsid w:val="005E76B1"/>
    <w:rsid w:val="005F00FF"/>
    <w:rsid w:val="005F016A"/>
    <w:rsid w:val="005F0D1C"/>
    <w:rsid w:val="005F1E6B"/>
    <w:rsid w:val="005F45AE"/>
    <w:rsid w:val="005F5962"/>
    <w:rsid w:val="005F634C"/>
    <w:rsid w:val="005F65AC"/>
    <w:rsid w:val="005F6EFE"/>
    <w:rsid w:val="006007F1"/>
    <w:rsid w:val="00601834"/>
    <w:rsid w:val="00601A13"/>
    <w:rsid w:val="0060213F"/>
    <w:rsid w:val="00602DB7"/>
    <w:rsid w:val="00602EF2"/>
    <w:rsid w:val="00603127"/>
    <w:rsid w:val="0060353E"/>
    <w:rsid w:val="00603949"/>
    <w:rsid w:val="00603E7F"/>
    <w:rsid w:val="006050BE"/>
    <w:rsid w:val="0060535B"/>
    <w:rsid w:val="0060549D"/>
    <w:rsid w:val="006055D0"/>
    <w:rsid w:val="00605FC4"/>
    <w:rsid w:val="006071F0"/>
    <w:rsid w:val="006074BF"/>
    <w:rsid w:val="006112D4"/>
    <w:rsid w:val="006115DB"/>
    <w:rsid w:val="00611810"/>
    <w:rsid w:val="00612D5E"/>
    <w:rsid w:val="00612F59"/>
    <w:rsid w:val="006151A1"/>
    <w:rsid w:val="006152A9"/>
    <w:rsid w:val="00617151"/>
    <w:rsid w:val="006172CB"/>
    <w:rsid w:val="006216F1"/>
    <w:rsid w:val="00623CC1"/>
    <w:rsid w:val="00625CD8"/>
    <w:rsid w:val="006263A0"/>
    <w:rsid w:val="00627293"/>
    <w:rsid w:val="006304D0"/>
    <w:rsid w:val="00630F60"/>
    <w:rsid w:val="006313AB"/>
    <w:rsid w:val="00633682"/>
    <w:rsid w:val="006337BF"/>
    <w:rsid w:val="00635E82"/>
    <w:rsid w:val="0063763A"/>
    <w:rsid w:val="00641515"/>
    <w:rsid w:val="00643E74"/>
    <w:rsid w:val="00645F08"/>
    <w:rsid w:val="00646E5C"/>
    <w:rsid w:val="00647161"/>
    <w:rsid w:val="00647A8D"/>
    <w:rsid w:val="00650AEF"/>
    <w:rsid w:val="006512CB"/>
    <w:rsid w:val="00651FEE"/>
    <w:rsid w:val="00652644"/>
    <w:rsid w:val="00652822"/>
    <w:rsid w:val="0065316A"/>
    <w:rsid w:val="00653546"/>
    <w:rsid w:val="00655129"/>
    <w:rsid w:val="00655686"/>
    <w:rsid w:val="0065628E"/>
    <w:rsid w:val="006609CD"/>
    <w:rsid w:val="00661622"/>
    <w:rsid w:val="00661D61"/>
    <w:rsid w:val="00661DD4"/>
    <w:rsid w:val="00663609"/>
    <w:rsid w:val="006637D1"/>
    <w:rsid w:val="00664D64"/>
    <w:rsid w:val="00665A29"/>
    <w:rsid w:val="00666295"/>
    <w:rsid w:val="00666317"/>
    <w:rsid w:val="006669A0"/>
    <w:rsid w:val="00666AB0"/>
    <w:rsid w:val="00666F61"/>
    <w:rsid w:val="00667714"/>
    <w:rsid w:val="0067022E"/>
    <w:rsid w:val="0067065F"/>
    <w:rsid w:val="00670AD3"/>
    <w:rsid w:val="0067182A"/>
    <w:rsid w:val="006720A9"/>
    <w:rsid w:val="00673301"/>
    <w:rsid w:val="00673B76"/>
    <w:rsid w:val="00673B8E"/>
    <w:rsid w:val="006746A0"/>
    <w:rsid w:val="006759CD"/>
    <w:rsid w:val="00675BC0"/>
    <w:rsid w:val="00676186"/>
    <w:rsid w:val="00676E60"/>
    <w:rsid w:val="00677347"/>
    <w:rsid w:val="0068034A"/>
    <w:rsid w:val="00680B83"/>
    <w:rsid w:val="00680D82"/>
    <w:rsid w:val="0068139F"/>
    <w:rsid w:val="006829B1"/>
    <w:rsid w:val="006836A4"/>
    <w:rsid w:val="00683F84"/>
    <w:rsid w:val="006846A9"/>
    <w:rsid w:val="00684B98"/>
    <w:rsid w:val="006856EF"/>
    <w:rsid w:val="00685C8E"/>
    <w:rsid w:val="00686811"/>
    <w:rsid w:val="00686C4F"/>
    <w:rsid w:val="00687321"/>
    <w:rsid w:val="00690554"/>
    <w:rsid w:val="00690788"/>
    <w:rsid w:val="00690E19"/>
    <w:rsid w:val="0069147C"/>
    <w:rsid w:val="00691888"/>
    <w:rsid w:val="00691CE6"/>
    <w:rsid w:val="0069293E"/>
    <w:rsid w:val="006939F1"/>
    <w:rsid w:val="00693CEE"/>
    <w:rsid w:val="00694106"/>
    <w:rsid w:val="0069457C"/>
    <w:rsid w:val="00696058"/>
    <w:rsid w:val="00696D04"/>
    <w:rsid w:val="00696DA3"/>
    <w:rsid w:val="006973DE"/>
    <w:rsid w:val="006A07E3"/>
    <w:rsid w:val="006A0858"/>
    <w:rsid w:val="006A0D6E"/>
    <w:rsid w:val="006A0DC3"/>
    <w:rsid w:val="006A1B9C"/>
    <w:rsid w:val="006A2458"/>
    <w:rsid w:val="006A339C"/>
    <w:rsid w:val="006A37D8"/>
    <w:rsid w:val="006A50CF"/>
    <w:rsid w:val="006A5617"/>
    <w:rsid w:val="006A59C6"/>
    <w:rsid w:val="006A6783"/>
    <w:rsid w:val="006A6C0E"/>
    <w:rsid w:val="006A72E2"/>
    <w:rsid w:val="006A7B0C"/>
    <w:rsid w:val="006B05EA"/>
    <w:rsid w:val="006B13FE"/>
    <w:rsid w:val="006B1765"/>
    <w:rsid w:val="006B2179"/>
    <w:rsid w:val="006B2BE2"/>
    <w:rsid w:val="006B3D79"/>
    <w:rsid w:val="006B3FEB"/>
    <w:rsid w:val="006B42E1"/>
    <w:rsid w:val="006B4F0A"/>
    <w:rsid w:val="006B562F"/>
    <w:rsid w:val="006B59A3"/>
    <w:rsid w:val="006B5B2B"/>
    <w:rsid w:val="006B6BAD"/>
    <w:rsid w:val="006B79BF"/>
    <w:rsid w:val="006C1963"/>
    <w:rsid w:val="006C34B7"/>
    <w:rsid w:val="006C3C18"/>
    <w:rsid w:val="006C3CF3"/>
    <w:rsid w:val="006C3D1B"/>
    <w:rsid w:val="006C6DED"/>
    <w:rsid w:val="006C702B"/>
    <w:rsid w:val="006D0959"/>
    <w:rsid w:val="006D1FCC"/>
    <w:rsid w:val="006D299A"/>
    <w:rsid w:val="006D2DA3"/>
    <w:rsid w:val="006D44D9"/>
    <w:rsid w:val="006D4D88"/>
    <w:rsid w:val="006D578D"/>
    <w:rsid w:val="006D6717"/>
    <w:rsid w:val="006D6A50"/>
    <w:rsid w:val="006D7CA3"/>
    <w:rsid w:val="006D7D4F"/>
    <w:rsid w:val="006E1D88"/>
    <w:rsid w:val="006E35F1"/>
    <w:rsid w:val="006E3AED"/>
    <w:rsid w:val="006E3CA7"/>
    <w:rsid w:val="006E5C01"/>
    <w:rsid w:val="006E62F7"/>
    <w:rsid w:val="006E7876"/>
    <w:rsid w:val="006F0C51"/>
    <w:rsid w:val="006F1442"/>
    <w:rsid w:val="006F1F0E"/>
    <w:rsid w:val="006F1FE0"/>
    <w:rsid w:val="006F2DA1"/>
    <w:rsid w:val="006F300F"/>
    <w:rsid w:val="006F3158"/>
    <w:rsid w:val="006F328B"/>
    <w:rsid w:val="006F360C"/>
    <w:rsid w:val="006F383A"/>
    <w:rsid w:val="006F45F3"/>
    <w:rsid w:val="006F4C99"/>
    <w:rsid w:val="006F5D85"/>
    <w:rsid w:val="006F5F53"/>
    <w:rsid w:val="006F71FB"/>
    <w:rsid w:val="006F7989"/>
    <w:rsid w:val="0070115B"/>
    <w:rsid w:val="00701E0F"/>
    <w:rsid w:val="00702014"/>
    <w:rsid w:val="00703DF9"/>
    <w:rsid w:val="0070429C"/>
    <w:rsid w:val="00704A4D"/>
    <w:rsid w:val="00705289"/>
    <w:rsid w:val="00705604"/>
    <w:rsid w:val="0070579E"/>
    <w:rsid w:val="007068EE"/>
    <w:rsid w:val="00706AC7"/>
    <w:rsid w:val="007075AE"/>
    <w:rsid w:val="00707ED6"/>
    <w:rsid w:val="0071010C"/>
    <w:rsid w:val="0071047B"/>
    <w:rsid w:val="00710B4F"/>
    <w:rsid w:val="007126ED"/>
    <w:rsid w:val="00712A6F"/>
    <w:rsid w:val="00713129"/>
    <w:rsid w:val="00714B10"/>
    <w:rsid w:val="00714CA7"/>
    <w:rsid w:val="00715D47"/>
    <w:rsid w:val="007174DF"/>
    <w:rsid w:val="007209A5"/>
    <w:rsid w:val="00720E4C"/>
    <w:rsid w:val="00721783"/>
    <w:rsid w:val="00721CB2"/>
    <w:rsid w:val="007233D6"/>
    <w:rsid w:val="007237F9"/>
    <w:rsid w:val="00723CE0"/>
    <w:rsid w:val="007249C1"/>
    <w:rsid w:val="00724C5A"/>
    <w:rsid w:val="00725699"/>
    <w:rsid w:val="00725E10"/>
    <w:rsid w:val="00725F5A"/>
    <w:rsid w:val="007263D2"/>
    <w:rsid w:val="0072657D"/>
    <w:rsid w:val="00726C31"/>
    <w:rsid w:val="007273BB"/>
    <w:rsid w:val="007276E2"/>
    <w:rsid w:val="00727752"/>
    <w:rsid w:val="00727F35"/>
    <w:rsid w:val="0073049F"/>
    <w:rsid w:val="0073142B"/>
    <w:rsid w:val="00731947"/>
    <w:rsid w:val="00731B18"/>
    <w:rsid w:val="00731C23"/>
    <w:rsid w:val="00733B7D"/>
    <w:rsid w:val="00735333"/>
    <w:rsid w:val="0074045D"/>
    <w:rsid w:val="00740B8C"/>
    <w:rsid w:val="00742275"/>
    <w:rsid w:val="00743CF8"/>
    <w:rsid w:val="0074488A"/>
    <w:rsid w:val="00744FB0"/>
    <w:rsid w:val="0074523F"/>
    <w:rsid w:val="00745424"/>
    <w:rsid w:val="00751290"/>
    <w:rsid w:val="00751EFB"/>
    <w:rsid w:val="007521CD"/>
    <w:rsid w:val="007539B3"/>
    <w:rsid w:val="00753BF7"/>
    <w:rsid w:val="007545C0"/>
    <w:rsid w:val="00756489"/>
    <w:rsid w:val="00756CFA"/>
    <w:rsid w:val="007604E7"/>
    <w:rsid w:val="00760B67"/>
    <w:rsid w:val="00760B88"/>
    <w:rsid w:val="0076259D"/>
    <w:rsid w:val="007628A9"/>
    <w:rsid w:val="0076300C"/>
    <w:rsid w:val="0076319A"/>
    <w:rsid w:val="007634A7"/>
    <w:rsid w:val="00764799"/>
    <w:rsid w:val="0076514B"/>
    <w:rsid w:val="00766076"/>
    <w:rsid w:val="0077228D"/>
    <w:rsid w:val="00772D65"/>
    <w:rsid w:val="00773333"/>
    <w:rsid w:val="0077348A"/>
    <w:rsid w:val="00773ADD"/>
    <w:rsid w:val="00775FAF"/>
    <w:rsid w:val="00776CFE"/>
    <w:rsid w:val="00780096"/>
    <w:rsid w:val="00780C5D"/>
    <w:rsid w:val="00781D4B"/>
    <w:rsid w:val="00782B32"/>
    <w:rsid w:val="00782B6B"/>
    <w:rsid w:val="00786102"/>
    <w:rsid w:val="007875A6"/>
    <w:rsid w:val="00787E38"/>
    <w:rsid w:val="00787FD3"/>
    <w:rsid w:val="00790DB4"/>
    <w:rsid w:val="00791153"/>
    <w:rsid w:val="00791979"/>
    <w:rsid w:val="00791A0C"/>
    <w:rsid w:val="00791CE2"/>
    <w:rsid w:val="00791D4F"/>
    <w:rsid w:val="007933EA"/>
    <w:rsid w:val="007935B7"/>
    <w:rsid w:val="00794D89"/>
    <w:rsid w:val="00794E5D"/>
    <w:rsid w:val="00795168"/>
    <w:rsid w:val="00795446"/>
    <w:rsid w:val="007968CE"/>
    <w:rsid w:val="0079768B"/>
    <w:rsid w:val="00797E24"/>
    <w:rsid w:val="007A16F0"/>
    <w:rsid w:val="007A17C1"/>
    <w:rsid w:val="007A2D51"/>
    <w:rsid w:val="007A3ED8"/>
    <w:rsid w:val="007A4E0C"/>
    <w:rsid w:val="007A4FCF"/>
    <w:rsid w:val="007A50DD"/>
    <w:rsid w:val="007A5DAC"/>
    <w:rsid w:val="007A7A63"/>
    <w:rsid w:val="007B03B3"/>
    <w:rsid w:val="007B1BAC"/>
    <w:rsid w:val="007B1D4F"/>
    <w:rsid w:val="007B2FE6"/>
    <w:rsid w:val="007B519B"/>
    <w:rsid w:val="007B66B9"/>
    <w:rsid w:val="007C0634"/>
    <w:rsid w:val="007C077E"/>
    <w:rsid w:val="007C226F"/>
    <w:rsid w:val="007C29CC"/>
    <w:rsid w:val="007C302F"/>
    <w:rsid w:val="007C335B"/>
    <w:rsid w:val="007C6572"/>
    <w:rsid w:val="007D1DCA"/>
    <w:rsid w:val="007D26A4"/>
    <w:rsid w:val="007D301E"/>
    <w:rsid w:val="007D30B8"/>
    <w:rsid w:val="007D317D"/>
    <w:rsid w:val="007D513C"/>
    <w:rsid w:val="007D556E"/>
    <w:rsid w:val="007D58C9"/>
    <w:rsid w:val="007D5D46"/>
    <w:rsid w:val="007D6A4F"/>
    <w:rsid w:val="007D749A"/>
    <w:rsid w:val="007E0EE3"/>
    <w:rsid w:val="007E1636"/>
    <w:rsid w:val="007E1D75"/>
    <w:rsid w:val="007E2CA0"/>
    <w:rsid w:val="007E3016"/>
    <w:rsid w:val="007E4D91"/>
    <w:rsid w:val="007E542D"/>
    <w:rsid w:val="007E571D"/>
    <w:rsid w:val="007E6453"/>
    <w:rsid w:val="007E653D"/>
    <w:rsid w:val="007E6E22"/>
    <w:rsid w:val="007E709E"/>
    <w:rsid w:val="007F07B8"/>
    <w:rsid w:val="007F13CA"/>
    <w:rsid w:val="007F18FA"/>
    <w:rsid w:val="007F28CE"/>
    <w:rsid w:val="007F305B"/>
    <w:rsid w:val="007F333D"/>
    <w:rsid w:val="007F3797"/>
    <w:rsid w:val="007F41B4"/>
    <w:rsid w:val="007F48CF"/>
    <w:rsid w:val="007F4B51"/>
    <w:rsid w:val="007F4F31"/>
    <w:rsid w:val="007F6BB4"/>
    <w:rsid w:val="00800F7D"/>
    <w:rsid w:val="00800FC2"/>
    <w:rsid w:val="00801F8F"/>
    <w:rsid w:val="00802CC0"/>
    <w:rsid w:val="008036C0"/>
    <w:rsid w:val="0080697F"/>
    <w:rsid w:val="0080722D"/>
    <w:rsid w:val="0081010C"/>
    <w:rsid w:val="00810ADF"/>
    <w:rsid w:val="00810C81"/>
    <w:rsid w:val="008115B4"/>
    <w:rsid w:val="008135D4"/>
    <w:rsid w:val="0081414B"/>
    <w:rsid w:val="0081474B"/>
    <w:rsid w:val="00814D0C"/>
    <w:rsid w:val="008151AC"/>
    <w:rsid w:val="008152C7"/>
    <w:rsid w:val="00816CE0"/>
    <w:rsid w:val="00816DC9"/>
    <w:rsid w:val="00817456"/>
    <w:rsid w:val="008200C0"/>
    <w:rsid w:val="0082157C"/>
    <w:rsid w:val="0082311C"/>
    <w:rsid w:val="00823C41"/>
    <w:rsid w:val="00825784"/>
    <w:rsid w:val="00825C8C"/>
    <w:rsid w:val="00827814"/>
    <w:rsid w:val="00827DA9"/>
    <w:rsid w:val="008308E6"/>
    <w:rsid w:val="0083494A"/>
    <w:rsid w:val="00835603"/>
    <w:rsid w:val="00836052"/>
    <w:rsid w:val="00837691"/>
    <w:rsid w:val="0083793A"/>
    <w:rsid w:val="00841450"/>
    <w:rsid w:val="00841906"/>
    <w:rsid w:val="00841E06"/>
    <w:rsid w:val="00844597"/>
    <w:rsid w:val="008446CB"/>
    <w:rsid w:val="00846236"/>
    <w:rsid w:val="00847190"/>
    <w:rsid w:val="008504DD"/>
    <w:rsid w:val="0085219B"/>
    <w:rsid w:val="00853AE2"/>
    <w:rsid w:val="00853CE5"/>
    <w:rsid w:val="00854053"/>
    <w:rsid w:val="008550B7"/>
    <w:rsid w:val="008564F4"/>
    <w:rsid w:val="00856825"/>
    <w:rsid w:val="008572EA"/>
    <w:rsid w:val="00860146"/>
    <w:rsid w:val="00860927"/>
    <w:rsid w:val="00860D59"/>
    <w:rsid w:val="00861033"/>
    <w:rsid w:val="008614D3"/>
    <w:rsid w:val="00861F1D"/>
    <w:rsid w:val="008638B3"/>
    <w:rsid w:val="00863A76"/>
    <w:rsid w:val="00863BE0"/>
    <w:rsid w:val="00864F91"/>
    <w:rsid w:val="008655ED"/>
    <w:rsid w:val="008667DF"/>
    <w:rsid w:val="00866F9C"/>
    <w:rsid w:val="00867A2C"/>
    <w:rsid w:val="00870ACF"/>
    <w:rsid w:val="00871045"/>
    <w:rsid w:val="00871744"/>
    <w:rsid w:val="00872312"/>
    <w:rsid w:val="008730CF"/>
    <w:rsid w:val="0087393E"/>
    <w:rsid w:val="00875D8E"/>
    <w:rsid w:val="0087607E"/>
    <w:rsid w:val="008760E3"/>
    <w:rsid w:val="008761A6"/>
    <w:rsid w:val="0087728C"/>
    <w:rsid w:val="0087771F"/>
    <w:rsid w:val="00877AF8"/>
    <w:rsid w:val="008800B0"/>
    <w:rsid w:val="008805B8"/>
    <w:rsid w:val="00880F9C"/>
    <w:rsid w:val="008813D5"/>
    <w:rsid w:val="00881797"/>
    <w:rsid w:val="00882A3D"/>
    <w:rsid w:val="008845B8"/>
    <w:rsid w:val="008858DC"/>
    <w:rsid w:val="0088637F"/>
    <w:rsid w:val="00886548"/>
    <w:rsid w:val="00890722"/>
    <w:rsid w:val="00891816"/>
    <w:rsid w:val="00891DC4"/>
    <w:rsid w:val="00892155"/>
    <w:rsid w:val="008922E4"/>
    <w:rsid w:val="00892A07"/>
    <w:rsid w:val="00892D33"/>
    <w:rsid w:val="008937D1"/>
    <w:rsid w:val="00893EBE"/>
    <w:rsid w:val="00893F5E"/>
    <w:rsid w:val="00895718"/>
    <w:rsid w:val="008958E6"/>
    <w:rsid w:val="00896BFC"/>
    <w:rsid w:val="008A01E3"/>
    <w:rsid w:val="008A0CBD"/>
    <w:rsid w:val="008A10D9"/>
    <w:rsid w:val="008A2AB8"/>
    <w:rsid w:val="008A2E22"/>
    <w:rsid w:val="008A3F43"/>
    <w:rsid w:val="008A4206"/>
    <w:rsid w:val="008A43AE"/>
    <w:rsid w:val="008A44A9"/>
    <w:rsid w:val="008A4541"/>
    <w:rsid w:val="008A512B"/>
    <w:rsid w:val="008A5CA3"/>
    <w:rsid w:val="008B133D"/>
    <w:rsid w:val="008B27EF"/>
    <w:rsid w:val="008B420C"/>
    <w:rsid w:val="008B4EB0"/>
    <w:rsid w:val="008B586E"/>
    <w:rsid w:val="008B67E0"/>
    <w:rsid w:val="008C0311"/>
    <w:rsid w:val="008C0BCD"/>
    <w:rsid w:val="008C1A82"/>
    <w:rsid w:val="008C1B36"/>
    <w:rsid w:val="008C28F7"/>
    <w:rsid w:val="008C5D0D"/>
    <w:rsid w:val="008C6B74"/>
    <w:rsid w:val="008D1634"/>
    <w:rsid w:val="008D19F8"/>
    <w:rsid w:val="008D3D78"/>
    <w:rsid w:val="008D557C"/>
    <w:rsid w:val="008D61B5"/>
    <w:rsid w:val="008D72A3"/>
    <w:rsid w:val="008E1F28"/>
    <w:rsid w:val="008E566C"/>
    <w:rsid w:val="008E6680"/>
    <w:rsid w:val="008E77E6"/>
    <w:rsid w:val="008E7A08"/>
    <w:rsid w:val="008F119D"/>
    <w:rsid w:val="008F203F"/>
    <w:rsid w:val="008F23E5"/>
    <w:rsid w:val="008F3909"/>
    <w:rsid w:val="008F561D"/>
    <w:rsid w:val="008F680B"/>
    <w:rsid w:val="008F712E"/>
    <w:rsid w:val="008F7A68"/>
    <w:rsid w:val="00900CBA"/>
    <w:rsid w:val="009017E5"/>
    <w:rsid w:val="0090199B"/>
    <w:rsid w:val="0090200B"/>
    <w:rsid w:val="0090219D"/>
    <w:rsid w:val="0090279B"/>
    <w:rsid w:val="00903262"/>
    <w:rsid w:val="009058CD"/>
    <w:rsid w:val="00905A33"/>
    <w:rsid w:val="009102A9"/>
    <w:rsid w:val="009106EC"/>
    <w:rsid w:val="00911CEA"/>
    <w:rsid w:val="00912106"/>
    <w:rsid w:val="00912645"/>
    <w:rsid w:val="00912C60"/>
    <w:rsid w:val="00913A62"/>
    <w:rsid w:val="009141D6"/>
    <w:rsid w:val="009141F5"/>
    <w:rsid w:val="009154CC"/>
    <w:rsid w:val="00915541"/>
    <w:rsid w:val="00915EF4"/>
    <w:rsid w:val="009166BF"/>
    <w:rsid w:val="0092002D"/>
    <w:rsid w:val="00921A06"/>
    <w:rsid w:val="009224C6"/>
    <w:rsid w:val="0092358A"/>
    <w:rsid w:val="00923BED"/>
    <w:rsid w:val="00925ECA"/>
    <w:rsid w:val="00926A43"/>
    <w:rsid w:val="009271F1"/>
    <w:rsid w:val="009279FC"/>
    <w:rsid w:val="00927AB3"/>
    <w:rsid w:val="0093049A"/>
    <w:rsid w:val="00931E5F"/>
    <w:rsid w:val="00932E15"/>
    <w:rsid w:val="0093353D"/>
    <w:rsid w:val="009343E4"/>
    <w:rsid w:val="00934B13"/>
    <w:rsid w:val="00935E71"/>
    <w:rsid w:val="009368D7"/>
    <w:rsid w:val="00937B36"/>
    <w:rsid w:val="00941FD9"/>
    <w:rsid w:val="00942046"/>
    <w:rsid w:val="009438D7"/>
    <w:rsid w:val="009465EA"/>
    <w:rsid w:val="00947149"/>
    <w:rsid w:val="009519C0"/>
    <w:rsid w:val="009519F9"/>
    <w:rsid w:val="00952B09"/>
    <w:rsid w:val="0095361F"/>
    <w:rsid w:val="009559C7"/>
    <w:rsid w:val="009568A9"/>
    <w:rsid w:val="00960310"/>
    <w:rsid w:val="00960394"/>
    <w:rsid w:val="00961A1E"/>
    <w:rsid w:val="00962FA7"/>
    <w:rsid w:val="009641E8"/>
    <w:rsid w:val="00964A02"/>
    <w:rsid w:val="00966593"/>
    <w:rsid w:val="0096662C"/>
    <w:rsid w:val="00971207"/>
    <w:rsid w:val="00971725"/>
    <w:rsid w:val="00972CEA"/>
    <w:rsid w:val="00973DF0"/>
    <w:rsid w:val="00975727"/>
    <w:rsid w:val="00975C87"/>
    <w:rsid w:val="0098206F"/>
    <w:rsid w:val="0098255B"/>
    <w:rsid w:val="00982A2D"/>
    <w:rsid w:val="0098445B"/>
    <w:rsid w:val="009850FC"/>
    <w:rsid w:val="00985D6E"/>
    <w:rsid w:val="0098633F"/>
    <w:rsid w:val="00986D5C"/>
    <w:rsid w:val="0099021E"/>
    <w:rsid w:val="00991A84"/>
    <w:rsid w:val="0099229D"/>
    <w:rsid w:val="00994313"/>
    <w:rsid w:val="00994531"/>
    <w:rsid w:val="0099486B"/>
    <w:rsid w:val="00995333"/>
    <w:rsid w:val="0099584B"/>
    <w:rsid w:val="0099609C"/>
    <w:rsid w:val="009961CD"/>
    <w:rsid w:val="009975F2"/>
    <w:rsid w:val="009A082F"/>
    <w:rsid w:val="009A0FB7"/>
    <w:rsid w:val="009A1369"/>
    <w:rsid w:val="009A1A6F"/>
    <w:rsid w:val="009A2216"/>
    <w:rsid w:val="009A24BB"/>
    <w:rsid w:val="009A4165"/>
    <w:rsid w:val="009A49E5"/>
    <w:rsid w:val="009A4EAD"/>
    <w:rsid w:val="009A4F53"/>
    <w:rsid w:val="009A53E5"/>
    <w:rsid w:val="009A5773"/>
    <w:rsid w:val="009A5BD1"/>
    <w:rsid w:val="009A5BE2"/>
    <w:rsid w:val="009A6E55"/>
    <w:rsid w:val="009A708E"/>
    <w:rsid w:val="009B061B"/>
    <w:rsid w:val="009B2229"/>
    <w:rsid w:val="009B24E5"/>
    <w:rsid w:val="009B264D"/>
    <w:rsid w:val="009B2B2A"/>
    <w:rsid w:val="009B2FFD"/>
    <w:rsid w:val="009B4382"/>
    <w:rsid w:val="009B4E8E"/>
    <w:rsid w:val="009B4FB7"/>
    <w:rsid w:val="009B6D93"/>
    <w:rsid w:val="009B7392"/>
    <w:rsid w:val="009B7F7F"/>
    <w:rsid w:val="009C06B3"/>
    <w:rsid w:val="009C1E24"/>
    <w:rsid w:val="009C2ABF"/>
    <w:rsid w:val="009C30AB"/>
    <w:rsid w:val="009C578A"/>
    <w:rsid w:val="009C5F79"/>
    <w:rsid w:val="009C66CC"/>
    <w:rsid w:val="009C6A35"/>
    <w:rsid w:val="009C70D9"/>
    <w:rsid w:val="009C7177"/>
    <w:rsid w:val="009C7515"/>
    <w:rsid w:val="009D07DF"/>
    <w:rsid w:val="009D20E1"/>
    <w:rsid w:val="009D24C8"/>
    <w:rsid w:val="009D2C6E"/>
    <w:rsid w:val="009D453B"/>
    <w:rsid w:val="009D4A0C"/>
    <w:rsid w:val="009D59E3"/>
    <w:rsid w:val="009D6D18"/>
    <w:rsid w:val="009E028A"/>
    <w:rsid w:val="009E04ED"/>
    <w:rsid w:val="009E0940"/>
    <w:rsid w:val="009E09E2"/>
    <w:rsid w:val="009E160C"/>
    <w:rsid w:val="009E27C9"/>
    <w:rsid w:val="009E32A9"/>
    <w:rsid w:val="009E399C"/>
    <w:rsid w:val="009E3BDD"/>
    <w:rsid w:val="009E5092"/>
    <w:rsid w:val="009E5A88"/>
    <w:rsid w:val="009E6468"/>
    <w:rsid w:val="009E6481"/>
    <w:rsid w:val="009E6631"/>
    <w:rsid w:val="009E66B6"/>
    <w:rsid w:val="009E6DFB"/>
    <w:rsid w:val="009E7339"/>
    <w:rsid w:val="009F2309"/>
    <w:rsid w:val="009F45D8"/>
    <w:rsid w:val="009F5AB2"/>
    <w:rsid w:val="009F65A9"/>
    <w:rsid w:val="00A014D1"/>
    <w:rsid w:val="00A02BA3"/>
    <w:rsid w:val="00A039A7"/>
    <w:rsid w:val="00A05E55"/>
    <w:rsid w:val="00A062A9"/>
    <w:rsid w:val="00A065B0"/>
    <w:rsid w:val="00A069D7"/>
    <w:rsid w:val="00A07DFC"/>
    <w:rsid w:val="00A07E08"/>
    <w:rsid w:val="00A10055"/>
    <w:rsid w:val="00A10908"/>
    <w:rsid w:val="00A10E25"/>
    <w:rsid w:val="00A10EA9"/>
    <w:rsid w:val="00A111E1"/>
    <w:rsid w:val="00A115C4"/>
    <w:rsid w:val="00A11622"/>
    <w:rsid w:val="00A11CC9"/>
    <w:rsid w:val="00A11EB8"/>
    <w:rsid w:val="00A1278E"/>
    <w:rsid w:val="00A12D5C"/>
    <w:rsid w:val="00A13E0D"/>
    <w:rsid w:val="00A15361"/>
    <w:rsid w:val="00A15D1F"/>
    <w:rsid w:val="00A16A31"/>
    <w:rsid w:val="00A17A9D"/>
    <w:rsid w:val="00A17E06"/>
    <w:rsid w:val="00A20CDA"/>
    <w:rsid w:val="00A20F5C"/>
    <w:rsid w:val="00A2235F"/>
    <w:rsid w:val="00A23074"/>
    <w:rsid w:val="00A23426"/>
    <w:rsid w:val="00A237DA"/>
    <w:rsid w:val="00A23B70"/>
    <w:rsid w:val="00A24F99"/>
    <w:rsid w:val="00A25439"/>
    <w:rsid w:val="00A25732"/>
    <w:rsid w:val="00A258F6"/>
    <w:rsid w:val="00A314B4"/>
    <w:rsid w:val="00A31F2F"/>
    <w:rsid w:val="00A32987"/>
    <w:rsid w:val="00A37619"/>
    <w:rsid w:val="00A4385D"/>
    <w:rsid w:val="00A43E56"/>
    <w:rsid w:val="00A45D0A"/>
    <w:rsid w:val="00A506D9"/>
    <w:rsid w:val="00A50DF2"/>
    <w:rsid w:val="00A5121F"/>
    <w:rsid w:val="00A53376"/>
    <w:rsid w:val="00A5338B"/>
    <w:rsid w:val="00A53E1A"/>
    <w:rsid w:val="00A565A1"/>
    <w:rsid w:val="00A57829"/>
    <w:rsid w:val="00A61C6D"/>
    <w:rsid w:val="00A6309E"/>
    <w:rsid w:val="00A64E88"/>
    <w:rsid w:val="00A65808"/>
    <w:rsid w:val="00A66436"/>
    <w:rsid w:val="00A66F7A"/>
    <w:rsid w:val="00A67181"/>
    <w:rsid w:val="00A67905"/>
    <w:rsid w:val="00A708E6"/>
    <w:rsid w:val="00A71694"/>
    <w:rsid w:val="00A71901"/>
    <w:rsid w:val="00A71C7E"/>
    <w:rsid w:val="00A72343"/>
    <w:rsid w:val="00A74718"/>
    <w:rsid w:val="00A76385"/>
    <w:rsid w:val="00A76584"/>
    <w:rsid w:val="00A7796B"/>
    <w:rsid w:val="00A805D9"/>
    <w:rsid w:val="00A811BA"/>
    <w:rsid w:val="00A81259"/>
    <w:rsid w:val="00A815B6"/>
    <w:rsid w:val="00A830CB"/>
    <w:rsid w:val="00A83E86"/>
    <w:rsid w:val="00A842D0"/>
    <w:rsid w:val="00A84377"/>
    <w:rsid w:val="00A847BF"/>
    <w:rsid w:val="00A8499D"/>
    <w:rsid w:val="00A85D1F"/>
    <w:rsid w:val="00A85EE1"/>
    <w:rsid w:val="00A86C5A"/>
    <w:rsid w:val="00A879FE"/>
    <w:rsid w:val="00A90B40"/>
    <w:rsid w:val="00A91030"/>
    <w:rsid w:val="00A911DE"/>
    <w:rsid w:val="00A9232A"/>
    <w:rsid w:val="00A930C0"/>
    <w:rsid w:val="00A9318B"/>
    <w:rsid w:val="00A94C7C"/>
    <w:rsid w:val="00A94D7E"/>
    <w:rsid w:val="00A94DFF"/>
    <w:rsid w:val="00A95585"/>
    <w:rsid w:val="00A957B8"/>
    <w:rsid w:val="00A95931"/>
    <w:rsid w:val="00A95993"/>
    <w:rsid w:val="00A9627F"/>
    <w:rsid w:val="00A97CA5"/>
    <w:rsid w:val="00AA063B"/>
    <w:rsid w:val="00AA08CA"/>
    <w:rsid w:val="00AA2BF0"/>
    <w:rsid w:val="00AA33E6"/>
    <w:rsid w:val="00AA36AA"/>
    <w:rsid w:val="00AA56E5"/>
    <w:rsid w:val="00AA5C03"/>
    <w:rsid w:val="00AA6732"/>
    <w:rsid w:val="00AB02C3"/>
    <w:rsid w:val="00AB14E5"/>
    <w:rsid w:val="00AB25EE"/>
    <w:rsid w:val="00AB4EC7"/>
    <w:rsid w:val="00AB4EFC"/>
    <w:rsid w:val="00AB4FF3"/>
    <w:rsid w:val="00AB510D"/>
    <w:rsid w:val="00AB6066"/>
    <w:rsid w:val="00AB6C43"/>
    <w:rsid w:val="00AB783E"/>
    <w:rsid w:val="00AC10C4"/>
    <w:rsid w:val="00AC1D73"/>
    <w:rsid w:val="00AC3C92"/>
    <w:rsid w:val="00AC48C9"/>
    <w:rsid w:val="00AC4A00"/>
    <w:rsid w:val="00AC4F0E"/>
    <w:rsid w:val="00AC74EF"/>
    <w:rsid w:val="00AC7F46"/>
    <w:rsid w:val="00AD0779"/>
    <w:rsid w:val="00AD08D7"/>
    <w:rsid w:val="00AD09B3"/>
    <w:rsid w:val="00AD1B36"/>
    <w:rsid w:val="00AD1E78"/>
    <w:rsid w:val="00AD38AF"/>
    <w:rsid w:val="00AD3EF0"/>
    <w:rsid w:val="00AD53F7"/>
    <w:rsid w:val="00AD5825"/>
    <w:rsid w:val="00AD717C"/>
    <w:rsid w:val="00AE1236"/>
    <w:rsid w:val="00AE178F"/>
    <w:rsid w:val="00AE2A8A"/>
    <w:rsid w:val="00AE317A"/>
    <w:rsid w:val="00AE4879"/>
    <w:rsid w:val="00AE48BB"/>
    <w:rsid w:val="00AE5754"/>
    <w:rsid w:val="00AE5F9F"/>
    <w:rsid w:val="00AE690C"/>
    <w:rsid w:val="00AE7A9B"/>
    <w:rsid w:val="00AE7DBF"/>
    <w:rsid w:val="00AE7E9D"/>
    <w:rsid w:val="00AF051E"/>
    <w:rsid w:val="00AF0745"/>
    <w:rsid w:val="00AF0AD5"/>
    <w:rsid w:val="00AF1140"/>
    <w:rsid w:val="00AF1430"/>
    <w:rsid w:val="00AF1EBD"/>
    <w:rsid w:val="00AF247A"/>
    <w:rsid w:val="00AF2C77"/>
    <w:rsid w:val="00AF52AB"/>
    <w:rsid w:val="00AF648D"/>
    <w:rsid w:val="00AF69A2"/>
    <w:rsid w:val="00AF6B12"/>
    <w:rsid w:val="00AF6BEC"/>
    <w:rsid w:val="00B000F5"/>
    <w:rsid w:val="00B00A2F"/>
    <w:rsid w:val="00B01339"/>
    <w:rsid w:val="00B01CB0"/>
    <w:rsid w:val="00B02126"/>
    <w:rsid w:val="00B0296D"/>
    <w:rsid w:val="00B03047"/>
    <w:rsid w:val="00B0334F"/>
    <w:rsid w:val="00B04A4C"/>
    <w:rsid w:val="00B04B3F"/>
    <w:rsid w:val="00B0728C"/>
    <w:rsid w:val="00B1045E"/>
    <w:rsid w:val="00B108B4"/>
    <w:rsid w:val="00B11852"/>
    <w:rsid w:val="00B13CA7"/>
    <w:rsid w:val="00B13D7E"/>
    <w:rsid w:val="00B15E8A"/>
    <w:rsid w:val="00B16415"/>
    <w:rsid w:val="00B1741B"/>
    <w:rsid w:val="00B17683"/>
    <w:rsid w:val="00B177A4"/>
    <w:rsid w:val="00B210F0"/>
    <w:rsid w:val="00B2118B"/>
    <w:rsid w:val="00B217D3"/>
    <w:rsid w:val="00B218EA"/>
    <w:rsid w:val="00B21DB2"/>
    <w:rsid w:val="00B22563"/>
    <w:rsid w:val="00B22D69"/>
    <w:rsid w:val="00B22DF6"/>
    <w:rsid w:val="00B23E30"/>
    <w:rsid w:val="00B27135"/>
    <w:rsid w:val="00B274DE"/>
    <w:rsid w:val="00B3257F"/>
    <w:rsid w:val="00B34D07"/>
    <w:rsid w:val="00B34D0B"/>
    <w:rsid w:val="00B35244"/>
    <w:rsid w:val="00B35391"/>
    <w:rsid w:val="00B35DE9"/>
    <w:rsid w:val="00B37830"/>
    <w:rsid w:val="00B402C4"/>
    <w:rsid w:val="00B41349"/>
    <w:rsid w:val="00B41EEC"/>
    <w:rsid w:val="00B421B3"/>
    <w:rsid w:val="00B431DA"/>
    <w:rsid w:val="00B43FCC"/>
    <w:rsid w:val="00B44286"/>
    <w:rsid w:val="00B44849"/>
    <w:rsid w:val="00B44D04"/>
    <w:rsid w:val="00B46C07"/>
    <w:rsid w:val="00B47BDB"/>
    <w:rsid w:val="00B47FF7"/>
    <w:rsid w:val="00B50C52"/>
    <w:rsid w:val="00B514FB"/>
    <w:rsid w:val="00B51703"/>
    <w:rsid w:val="00B51ACA"/>
    <w:rsid w:val="00B54AB7"/>
    <w:rsid w:val="00B54D56"/>
    <w:rsid w:val="00B5536C"/>
    <w:rsid w:val="00B55532"/>
    <w:rsid w:val="00B56F7B"/>
    <w:rsid w:val="00B5768C"/>
    <w:rsid w:val="00B57C1C"/>
    <w:rsid w:val="00B57C93"/>
    <w:rsid w:val="00B622FF"/>
    <w:rsid w:val="00B6311E"/>
    <w:rsid w:val="00B63B89"/>
    <w:rsid w:val="00B645B3"/>
    <w:rsid w:val="00B64A8D"/>
    <w:rsid w:val="00B67801"/>
    <w:rsid w:val="00B708BA"/>
    <w:rsid w:val="00B711FD"/>
    <w:rsid w:val="00B7121E"/>
    <w:rsid w:val="00B732B4"/>
    <w:rsid w:val="00B73475"/>
    <w:rsid w:val="00B73680"/>
    <w:rsid w:val="00B74216"/>
    <w:rsid w:val="00B7426F"/>
    <w:rsid w:val="00B74BA9"/>
    <w:rsid w:val="00B754A4"/>
    <w:rsid w:val="00B76519"/>
    <w:rsid w:val="00B77295"/>
    <w:rsid w:val="00B8035B"/>
    <w:rsid w:val="00B81568"/>
    <w:rsid w:val="00B81602"/>
    <w:rsid w:val="00B81D17"/>
    <w:rsid w:val="00B84C42"/>
    <w:rsid w:val="00B85249"/>
    <w:rsid w:val="00B85478"/>
    <w:rsid w:val="00B8732E"/>
    <w:rsid w:val="00B90BAD"/>
    <w:rsid w:val="00B91B5B"/>
    <w:rsid w:val="00B922D9"/>
    <w:rsid w:val="00B92369"/>
    <w:rsid w:val="00B93726"/>
    <w:rsid w:val="00B950E4"/>
    <w:rsid w:val="00B95A43"/>
    <w:rsid w:val="00B96565"/>
    <w:rsid w:val="00B96FFF"/>
    <w:rsid w:val="00B970DB"/>
    <w:rsid w:val="00B97155"/>
    <w:rsid w:val="00B974EB"/>
    <w:rsid w:val="00B9784B"/>
    <w:rsid w:val="00BA1400"/>
    <w:rsid w:val="00BA2430"/>
    <w:rsid w:val="00BA395D"/>
    <w:rsid w:val="00BA4754"/>
    <w:rsid w:val="00BA4776"/>
    <w:rsid w:val="00BA5B78"/>
    <w:rsid w:val="00BA66D8"/>
    <w:rsid w:val="00BB0C35"/>
    <w:rsid w:val="00BB0ED3"/>
    <w:rsid w:val="00BB2354"/>
    <w:rsid w:val="00BB244C"/>
    <w:rsid w:val="00BB299E"/>
    <w:rsid w:val="00BB41E3"/>
    <w:rsid w:val="00BB57A9"/>
    <w:rsid w:val="00BB60D1"/>
    <w:rsid w:val="00BB6DC5"/>
    <w:rsid w:val="00BB71DF"/>
    <w:rsid w:val="00BB77A9"/>
    <w:rsid w:val="00BB7F22"/>
    <w:rsid w:val="00BC0553"/>
    <w:rsid w:val="00BC0992"/>
    <w:rsid w:val="00BC4888"/>
    <w:rsid w:val="00BC665F"/>
    <w:rsid w:val="00BD06D7"/>
    <w:rsid w:val="00BD17EA"/>
    <w:rsid w:val="00BD2264"/>
    <w:rsid w:val="00BD3628"/>
    <w:rsid w:val="00BD3EB3"/>
    <w:rsid w:val="00BD41AE"/>
    <w:rsid w:val="00BD5712"/>
    <w:rsid w:val="00BD5756"/>
    <w:rsid w:val="00BD5FCC"/>
    <w:rsid w:val="00BD6B39"/>
    <w:rsid w:val="00BD7C29"/>
    <w:rsid w:val="00BE0675"/>
    <w:rsid w:val="00BE0AAD"/>
    <w:rsid w:val="00BE138C"/>
    <w:rsid w:val="00BE18BB"/>
    <w:rsid w:val="00BE27F4"/>
    <w:rsid w:val="00BE2FAE"/>
    <w:rsid w:val="00BE37AC"/>
    <w:rsid w:val="00BE438F"/>
    <w:rsid w:val="00BE48E1"/>
    <w:rsid w:val="00BE5005"/>
    <w:rsid w:val="00BE5843"/>
    <w:rsid w:val="00BE62E6"/>
    <w:rsid w:val="00BE6B05"/>
    <w:rsid w:val="00BE6E70"/>
    <w:rsid w:val="00BF0894"/>
    <w:rsid w:val="00BF1E21"/>
    <w:rsid w:val="00BF2527"/>
    <w:rsid w:val="00BF2D64"/>
    <w:rsid w:val="00BF5DA5"/>
    <w:rsid w:val="00BF6488"/>
    <w:rsid w:val="00BF6585"/>
    <w:rsid w:val="00BF667C"/>
    <w:rsid w:val="00BF78DF"/>
    <w:rsid w:val="00BF7F42"/>
    <w:rsid w:val="00C0148D"/>
    <w:rsid w:val="00C01818"/>
    <w:rsid w:val="00C0197D"/>
    <w:rsid w:val="00C019B1"/>
    <w:rsid w:val="00C0227B"/>
    <w:rsid w:val="00C0465C"/>
    <w:rsid w:val="00C060AC"/>
    <w:rsid w:val="00C10672"/>
    <w:rsid w:val="00C124C5"/>
    <w:rsid w:val="00C13130"/>
    <w:rsid w:val="00C13629"/>
    <w:rsid w:val="00C13736"/>
    <w:rsid w:val="00C1402A"/>
    <w:rsid w:val="00C15D38"/>
    <w:rsid w:val="00C16CFC"/>
    <w:rsid w:val="00C2181B"/>
    <w:rsid w:val="00C21A62"/>
    <w:rsid w:val="00C21C02"/>
    <w:rsid w:val="00C23320"/>
    <w:rsid w:val="00C2345F"/>
    <w:rsid w:val="00C23682"/>
    <w:rsid w:val="00C23E66"/>
    <w:rsid w:val="00C2477D"/>
    <w:rsid w:val="00C24914"/>
    <w:rsid w:val="00C24C42"/>
    <w:rsid w:val="00C2586D"/>
    <w:rsid w:val="00C264CE"/>
    <w:rsid w:val="00C306FB"/>
    <w:rsid w:val="00C316D3"/>
    <w:rsid w:val="00C32995"/>
    <w:rsid w:val="00C32D9D"/>
    <w:rsid w:val="00C32F91"/>
    <w:rsid w:val="00C3302C"/>
    <w:rsid w:val="00C3465B"/>
    <w:rsid w:val="00C34871"/>
    <w:rsid w:val="00C4047C"/>
    <w:rsid w:val="00C4151C"/>
    <w:rsid w:val="00C4260F"/>
    <w:rsid w:val="00C438A2"/>
    <w:rsid w:val="00C43D00"/>
    <w:rsid w:val="00C43FFB"/>
    <w:rsid w:val="00C44C3F"/>
    <w:rsid w:val="00C47063"/>
    <w:rsid w:val="00C5001F"/>
    <w:rsid w:val="00C52894"/>
    <w:rsid w:val="00C53379"/>
    <w:rsid w:val="00C539E3"/>
    <w:rsid w:val="00C54C23"/>
    <w:rsid w:val="00C559A8"/>
    <w:rsid w:val="00C55A2D"/>
    <w:rsid w:val="00C55DCA"/>
    <w:rsid w:val="00C56308"/>
    <w:rsid w:val="00C56C3A"/>
    <w:rsid w:val="00C6033B"/>
    <w:rsid w:val="00C6154D"/>
    <w:rsid w:val="00C615BE"/>
    <w:rsid w:val="00C6163C"/>
    <w:rsid w:val="00C61EF9"/>
    <w:rsid w:val="00C62384"/>
    <w:rsid w:val="00C62538"/>
    <w:rsid w:val="00C6398D"/>
    <w:rsid w:val="00C63998"/>
    <w:rsid w:val="00C64AD7"/>
    <w:rsid w:val="00C64E48"/>
    <w:rsid w:val="00C700F6"/>
    <w:rsid w:val="00C72709"/>
    <w:rsid w:val="00C730AD"/>
    <w:rsid w:val="00C731F3"/>
    <w:rsid w:val="00C745D0"/>
    <w:rsid w:val="00C75082"/>
    <w:rsid w:val="00C754C5"/>
    <w:rsid w:val="00C758E0"/>
    <w:rsid w:val="00C75A2E"/>
    <w:rsid w:val="00C75B6A"/>
    <w:rsid w:val="00C764A8"/>
    <w:rsid w:val="00C770F5"/>
    <w:rsid w:val="00C801E1"/>
    <w:rsid w:val="00C826B2"/>
    <w:rsid w:val="00C83FD9"/>
    <w:rsid w:val="00C8683A"/>
    <w:rsid w:val="00C9014A"/>
    <w:rsid w:val="00C90AD2"/>
    <w:rsid w:val="00C91666"/>
    <w:rsid w:val="00C92787"/>
    <w:rsid w:val="00C92E83"/>
    <w:rsid w:val="00C92FE2"/>
    <w:rsid w:val="00C94DF5"/>
    <w:rsid w:val="00C96BAC"/>
    <w:rsid w:val="00C970E0"/>
    <w:rsid w:val="00C973B2"/>
    <w:rsid w:val="00C97503"/>
    <w:rsid w:val="00C976DA"/>
    <w:rsid w:val="00CA026B"/>
    <w:rsid w:val="00CA03DF"/>
    <w:rsid w:val="00CA0515"/>
    <w:rsid w:val="00CA0E8D"/>
    <w:rsid w:val="00CA2744"/>
    <w:rsid w:val="00CA33D8"/>
    <w:rsid w:val="00CA53BC"/>
    <w:rsid w:val="00CA5B6F"/>
    <w:rsid w:val="00CA6331"/>
    <w:rsid w:val="00CB0CCB"/>
    <w:rsid w:val="00CB116D"/>
    <w:rsid w:val="00CB1680"/>
    <w:rsid w:val="00CB186A"/>
    <w:rsid w:val="00CB25EF"/>
    <w:rsid w:val="00CB3E81"/>
    <w:rsid w:val="00CB3FBE"/>
    <w:rsid w:val="00CB4007"/>
    <w:rsid w:val="00CB40F4"/>
    <w:rsid w:val="00CB4ADF"/>
    <w:rsid w:val="00CB56A5"/>
    <w:rsid w:val="00CB571F"/>
    <w:rsid w:val="00CB6747"/>
    <w:rsid w:val="00CC05E3"/>
    <w:rsid w:val="00CC1C90"/>
    <w:rsid w:val="00CC2148"/>
    <w:rsid w:val="00CC2F28"/>
    <w:rsid w:val="00CC6822"/>
    <w:rsid w:val="00CC6ECB"/>
    <w:rsid w:val="00CD0908"/>
    <w:rsid w:val="00CD167A"/>
    <w:rsid w:val="00CD1D7B"/>
    <w:rsid w:val="00CD250C"/>
    <w:rsid w:val="00CD2519"/>
    <w:rsid w:val="00CD2952"/>
    <w:rsid w:val="00CD404A"/>
    <w:rsid w:val="00CD6F85"/>
    <w:rsid w:val="00CD7BC3"/>
    <w:rsid w:val="00CE0164"/>
    <w:rsid w:val="00CE0503"/>
    <w:rsid w:val="00CE05FC"/>
    <w:rsid w:val="00CE0654"/>
    <w:rsid w:val="00CE0E8A"/>
    <w:rsid w:val="00CE1412"/>
    <w:rsid w:val="00CE1845"/>
    <w:rsid w:val="00CE22C2"/>
    <w:rsid w:val="00CE3B22"/>
    <w:rsid w:val="00CE3CE5"/>
    <w:rsid w:val="00CE4137"/>
    <w:rsid w:val="00CE5C46"/>
    <w:rsid w:val="00CE67F4"/>
    <w:rsid w:val="00CE67FC"/>
    <w:rsid w:val="00CF06E6"/>
    <w:rsid w:val="00CF0C20"/>
    <w:rsid w:val="00CF1B74"/>
    <w:rsid w:val="00CF1D4A"/>
    <w:rsid w:val="00CF1EDA"/>
    <w:rsid w:val="00CF3164"/>
    <w:rsid w:val="00CF409F"/>
    <w:rsid w:val="00CF56A2"/>
    <w:rsid w:val="00CF5CD4"/>
    <w:rsid w:val="00CF686E"/>
    <w:rsid w:val="00CF6E83"/>
    <w:rsid w:val="00CF755D"/>
    <w:rsid w:val="00D000E5"/>
    <w:rsid w:val="00D02E6B"/>
    <w:rsid w:val="00D041D6"/>
    <w:rsid w:val="00D042E2"/>
    <w:rsid w:val="00D04A53"/>
    <w:rsid w:val="00D051C8"/>
    <w:rsid w:val="00D05434"/>
    <w:rsid w:val="00D0575F"/>
    <w:rsid w:val="00D0706C"/>
    <w:rsid w:val="00D074D0"/>
    <w:rsid w:val="00D076A9"/>
    <w:rsid w:val="00D12DB6"/>
    <w:rsid w:val="00D14B28"/>
    <w:rsid w:val="00D15EFD"/>
    <w:rsid w:val="00D17555"/>
    <w:rsid w:val="00D177B5"/>
    <w:rsid w:val="00D20EB9"/>
    <w:rsid w:val="00D2102D"/>
    <w:rsid w:val="00D22C4E"/>
    <w:rsid w:val="00D232FE"/>
    <w:rsid w:val="00D248BA"/>
    <w:rsid w:val="00D2526F"/>
    <w:rsid w:val="00D258C6"/>
    <w:rsid w:val="00D27762"/>
    <w:rsid w:val="00D27DE7"/>
    <w:rsid w:val="00D30C16"/>
    <w:rsid w:val="00D30FF6"/>
    <w:rsid w:val="00D31800"/>
    <w:rsid w:val="00D31D1E"/>
    <w:rsid w:val="00D324FF"/>
    <w:rsid w:val="00D346F3"/>
    <w:rsid w:val="00D35218"/>
    <w:rsid w:val="00D36170"/>
    <w:rsid w:val="00D366CB"/>
    <w:rsid w:val="00D37CA7"/>
    <w:rsid w:val="00D4011F"/>
    <w:rsid w:val="00D403F5"/>
    <w:rsid w:val="00D40D04"/>
    <w:rsid w:val="00D41C33"/>
    <w:rsid w:val="00D42ACF"/>
    <w:rsid w:val="00D42B55"/>
    <w:rsid w:val="00D439DC"/>
    <w:rsid w:val="00D43E57"/>
    <w:rsid w:val="00D44421"/>
    <w:rsid w:val="00D51416"/>
    <w:rsid w:val="00D51497"/>
    <w:rsid w:val="00D52012"/>
    <w:rsid w:val="00D52701"/>
    <w:rsid w:val="00D533B8"/>
    <w:rsid w:val="00D5526A"/>
    <w:rsid w:val="00D55439"/>
    <w:rsid w:val="00D60207"/>
    <w:rsid w:val="00D61C86"/>
    <w:rsid w:val="00D62E7B"/>
    <w:rsid w:val="00D638C6"/>
    <w:rsid w:val="00D63E63"/>
    <w:rsid w:val="00D65E16"/>
    <w:rsid w:val="00D6652B"/>
    <w:rsid w:val="00D6672F"/>
    <w:rsid w:val="00D66773"/>
    <w:rsid w:val="00D6789A"/>
    <w:rsid w:val="00D67FD9"/>
    <w:rsid w:val="00D712D5"/>
    <w:rsid w:val="00D7145D"/>
    <w:rsid w:val="00D7349B"/>
    <w:rsid w:val="00D73E3D"/>
    <w:rsid w:val="00D74FD4"/>
    <w:rsid w:val="00D7513A"/>
    <w:rsid w:val="00D75791"/>
    <w:rsid w:val="00D75F59"/>
    <w:rsid w:val="00D810E9"/>
    <w:rsid w:val="00D81A33"/>
    <w:rsid w:val="00D82651"/>
    <w:rsid w:val="00D82A79"/>
    <w:rsid w:val="00D82CAD"/>
    <w:rsid w:val="00D855C1"/>
    <w:rsid w:val="00D85E35"/>
    <w:rsid w:val="00D869E7"/>
    <w:rsid w:val="00D86F18"/>
    <w:rsid w:val="00D8742B"/>
    <w:rsid w:val="00D87A8B"/>
    <w:rsid w:val="00D87EC2"/>
    <w:rsid w:val="00D90580"/>
    <w:rsid w:val="00D90BFC"/>
    <w:rsid w:val="00D9658D"/>
    <w:rsid w:val="00D972A6"/>
    <w:rsid w:val="00DA022F"/>
    <w:rsid w:val="00DA1221"/>
    <w:rsid w:val="00DA16A4"/>
    <w:rsid w:val="00DA1A42"/>
    <w:rsid w:val="00DA207D"/>
    <w:rsid w:val="00DA2DF3"/>
    <w:rsid w:val="00DA40B3"/>
    <w:rsid w:val="00DA471F"/>
    <w:rsid w:val="00DA5AE7"/>
    <w:rsid w:val="00DA5B6C"/>
    <w:rsid w:val="00DA5EAE"/>
    <w:rsid w:val="00DA659E"/>
    <w:rsid w:val="00DA6A4D"/>
    <w:rsid w:val="00DA6AC6"/>
    <w:rsid w:val="00DA7B73"/>
    <w:rsid w:val="00DB224D"/>
    <w:rsid w:val="00DB2D17"/>
    <w:rsid w:val="00DB2D52"/>
    <w:rsid w:val="00DB338E"/>
    <w:rsid w:val="00DB3A42"/>
    <w:rsid w:val="00DB40F3"/>
    <w:rsid w:val="00DB45D6"/>
    <w:rsid w:val="00DB4CB2"/>
    <w:rsid w:val="00DB56AE"/>
    <w:rsid w:val="00DB5D95"/>
    <w:rsid w:val="00DC15F2"/>
    <w:rsid w:val="00DC1D4D"/>
    <w:rsid w:val="00DC1FE3"/>
    <w:rsid w:val="00DC23E6"/>
    <w:rsid w:val="00DC2763"/>
    <w:rsid w:val="00DC35BA"/>
    <w:rsid w:val="00DC379F"/>
    <w:rsid w:val="00DC5B66"/>
    <w:rsid w:val="00DC5C91"/>
    <w:rsid w:val="00DD23B3"/>
    <w:rsid w:val="00DD386A"/>
    <w:rsid w:val="00DD4B02"/>
    <w:rsid w:val="00DD4DFF"/>
    <w:rsid w:val="00DD5AD2"/>
    <w:rsid w:val="00DD6DE4"/>
    <w:rsid w:val="00DD6E57"/>
    <w:rsid w:val="00DE05B6"/>
    <w:rsid w:val="00DE0746"/>
    <w:rsid w:val="00DE16D4"/>
    <w:rsid w:val="00DE2214"/>
    <w:rsid w:val="00DE3535"/>
    <w:rsid w:val="00DE5AE4"/>
    <w:rsid w:val="00DE6075"/>
    <w:rsid w:val="00DF08FF"/>
    <w:rsid w:val="00DF18DB"/>
    <w:rsid w:val="00DF28D4"/>
    <w:rsid w:val="00DF509D"/>
    <w:rsid w:val="00DF510E"/>
    <w:rsid w:val="00DF532D"/>
    <w:rsid w:val="00DF75BA"/>
    <w:rsid w:val="00E01388"/>
    <w:rsid w:val="00E041FD"/>
    <w:rsid w:val="00E05257"/>
    <w:rsid w:val="00E053F2"/>
    <w:rsid w:val="00E05B16"/>
    <w:rsid w:val="00E06E52"/>
    <w:rsid w:val="00E07D22"/>
    <w:rsid w:val="00E11F99"/>
    <w:rsid w:val="00E12069"/>
    <w:rsid w:val="00E12568"/>
    <w:rsid w:val="00E13184"/>
    <w:rsid w:val="00E14205"/>
    <w:rsid w:val="00E1456F"/>
    <w:rsid w:val="00E155A2"/>
    <w:rsid w:val="00E1561C"/>
    <w:rsid w:val="00E16725"/>
    <w:rsid w:val="00E173AF"/>
    <w:rsid w:val="00E1747A"/>
    <w:rsid w:val="00E1756B"/>
    <w:rsid w:val="00E21BD4"/>
    <w:rsid w:val="00E22B09"/>
    <w:rsid w:val="00E234C7"/>
    <w:rsid w:val="00E24050"/>
    <w:rsid w:val="00E24704"/>
    <w:rsid w:val="00E24FC7"/>
    <w:rsid w:val="00E25033"/>
    <w:rsid w:val="00E313A7"/>
    <w:rsid w:val="00E317BF"/>
    <w:rsid w:val="00E31D90"/>
    <w:rsid w:val="00E32261"/>
    <w:rsid w:val="00E32D68"/>
    <w:rsid w:val="00E3302B"/>
    <w:rsid w:val="00E33705"/>
    <w:rsid w:val="00E343DD"/>
    <w:rsid w:val="00E352D5"/>
    <w:rsid w:val="00E35746"/>
    <w:rsid w:val="00E361EC"/>
    <w:rsid w:val="00E40D56"/>
    <w:rsid w:val="00E43D85"/>
    <w:rsid w:val="00E4445C"/>
    <w:rsid w:val="00E4507F"/>
    <w:rsid w:val="00E45404"/>
    <w:rsid w:val="00E463AB"/>
    <w:rsid w:val="00E4651D"/>
    <w:rsid w:val="00E47457"/>
    <w:rsid w:val="00E50345"/>
    <w:rsid w:val="00E52B44"/>
    <w:rsid w:val="00E55934"/>
    <w:rsid w:val="00E55A63"/>
    <w:rsid w:val="00E56EC8"/>
    <w:rsid w:val="00E579AD"/>
    <w:rsid w:val="00E579F9"/>
    <w:rsid w:val="00E61BA9"/>
    <w:rsid w:val="00E623FD"/>
    <w:rsid w:val="00E643F4"/>
    <w:rsid w:val="00E66C07"/>
    <w:rsid w:val="00E67B9A"/>
    <w:rsid w:val="00E70E42"/>
    <w:rsid w:val="00E71A39"/>
    <w:rsid w:val="00E733D4"/>
    <w:rsid w:val="00E7383B"/>
    <w:rsid w:val="00E73ACC"/>
    <w:rsid w:val="00E73CE0"/>
    <w:rsid w:val="00E755D9"/>
    <w:rsid w:val="00E756EF"/>
    <w:rsid w:val="00E8033B"/>
    <w:rsid w:val="00E80D2F"/>
    <w:rsid w:val="00E82A06"/>
    <w:rsid w:val="00E839D0"/>
    <w:rsid w:val="00E850E7"/>
    <w:rsid w:val="00E865E1"/>
    <w:rsid w:val="00E87604"/>
    <w:rsid w:val="00E87D93"/>
    <w:rsid w:val="00E90454"/>
    <w:rsid w:val="00E90A4D"/>
    <w:rsid w:val="00E91261"/>
    <w:rsid w:val="00E9147A"/>
    <w:rsid w:val="00E921C9"/>
    <w:rsid w:val="00E94594"/>
    <w:rsid w:val="00EA170D"/>
    <w:rsid w:val="00EA1D31"/>
    <w:rsid w:val="00EA201A"/>
    <w:rsid w:val="00EA2880"/>
    <w:rsid w:val="00EA30FB"/>
    <w:rsid w:val="00EA409A"/>
    <w:rsid w:val="00EA4AF2"/>
    <w:rsid w:val="00EA50B0"/>
    <w:rsid w:val="00EA5769"/>
    <w:rsid w:val="00EA65EB"/>
    <w:rsid w:val="00EA7CC8"/>
    <w:rsid w:val="00EB0E33"/>
    <w:rsid w:val="00EB1B91"/>
    <w:rsid w:val="00EB1EFE"/>
    <w:rsid w:val="00EB43CB"/>
    <w:rsid w:val="00EB6115"/>
    <w:rsid w:val="00EB65D1"/>
    <w:rsid w:val="00EB6AD9"/>
    <w:rsid w:val="00EB6D9F"/>
    <w:rsid w:val="00EC1FDD"/>
    <w:rsid w:val="00EC473B"/>
    <w:rsid w:val="00EC4FB8"/>
    <w:rsid w:val="00EC4FCA"/>
    <w:rsid w:val="00EC561F"/>
    <w:rsid w:val="00ED3773"/>
    <w:rsid w:val="00ED3B4D"/>
    <w:rsid w:val="00ED4306"/>
    <w:rsid w:val="00ED505E"/>
    <w:rsid w:val="00ED582C"/>
    <w:rsid w:val="00ED72D0"/>
    <w:rsid w:val="00EE0B7C"/>
    <w:rsid w:val="00EE0E1E"/>
    <w:rsid w:val="00EE17AE"/>
    <w:rsid w:val="00EE39A9"/>
    <w:rsid w:val="00EE3E57"/>
    <w:rsid w:val="00EE4DD0"/>
    <w:rsid w:val="00EE4EA9"/>
    <w:rsid w:val="00EE739A"/>
    <w:rsid w:val="00EE7421"/>
    <w:rsid w:val="00EF11D9"/>
    <w:rsid w:val="00EF130A"/>
    <w:rsid w:val="00EF4639"/>
    <w:rsid w:val="00EF4EDD"/>
    <w:rsid w:val="00EF6A10"/>
    <w:rsid w:val="00F007C4"/>
    <w:rsid w:val="00F00ACB"/>
    <w:rsid w:val="00F0316C"/>
    <w:rsid w:val="00F042B7"/>
    <w:rsid w:val="00F052F0"/>
    <w:rsid w:val="00F07575"/>
    <w:rsid w:val="00F100FC"/>
    <w:rsid w:val="00F1013F"/>
    <w:rsid w:val="00F1052D"/>
    <w:rsid w:val="00F10682"/>
    <w:rsid w:val="00F10940"/>
    <w:rsid w:val="00F10DED"/>
    <w:rsid w:val="00F11331"/>
    <w:rsid w:val="00F1159D"/>
    <w:rsid w:val="00F11770"/>
    <w:rsid w:val="00F11A4A"/>
    <w:rsid w:val="00F11AA1"/>
    <w:rsid w:val="00F11EC8"/>
    <w:rsid w:val="00F123A5"/>
    <w:rsid w:val="00F12CC5"/>
    <w:rsid w:val="00F15768"/>
    <w:rsid w:val="00F16FB8"/>
    <w:rsid w:val="00F17401"/>
    <w:rsid w:val="00F176D3"/>
    <w:rsid w:val="00F17BBE"/>
    <w:rsid w:val="00F23FE9"/>
    <w:rsid w:val="00F25F79"/>
    <w:rsid w:val="00F264CF"/>
    <w:rsid w:val="00F26CE7"/>
    <w:rsid w:val="00F27DC6"/>
    <w:rsid w:val="00F31425"/>
    <w:rsid w:val="00F31856"/>
    <w:rsid w:val="00F31CBF"/>
    <w:rsid w:val="00F31CCA"/>
    <w:rsid w:val="00F31FA7"/>
    <w:rsid w:val="00F33611"/>
    <w:rsid w:val="00F33990"/>
    <w:rsid w:val="00F3508E"/>
    <w:rsid w:val="00F363B7"/>
    <w:rsid w:val="00F36564"/>
    <w:rsid w:val="00F37F54"/>
    <w:rsid w:val="00F418E7"/>
    <w:rsid w:val="00F45475"/>
    <w:rsid w:val="00F460C1"/>
    <w:rsid w:val="00F50613"/>
    <w:rsid w:val="00F51179"/>
    <w:rsid w:val="00F5198D"/>
    <w:rsid w:val="00F52981"/>
    <w:rsid w:val="00F5346A"/>
    <w:rsid w:val="00F53ED2"/>
    <w:rsid w:val="00F55211"/>
    <w:rsid w:val="00F552AE"/>
    <w:rsid w:val="00F55927"/>
    <w:rsid w:val="00F55B0A"/>
    <w:rsid w:val="00F55BEF"/>
    <w:rsid w:val="00F560D5"/>
    <w:rsid w:val="00F56DFC"/>
    <w:rsid w:val="00F5791C"/>
    <w:rsid w:val="00F630F8"/>
    <w:rsid w:val="00F647F7"/>
    <w:rsid w:val="00F64883"/>
    <w:rsid w:val="00F65703"/>
    <w:rsid w:val="00F65C9E"/>
    <w:rsid w:val="00F67563"/>
    <w:rsid w:val="00F71E17"/>
    <w:rsid w:val="00F72059"/>
    <w:rsid w:val="00F72E01"/>
    <w:rsid w:val="00F73325"/>
    <w:rsid w:val="00F738CC"/>
    <w:rsid w:val="00F748EC"/>
    <w:rsid w:val="00F750AA"/>
    <w:rsid w:val="00F761C7"/>
    <w:rsid w:val="00F76381"/>
    <w:rsid w:val="00F770FE"/>
    <w:rsid w:val="00F775D1"/>
    <w:rsid w:val="00F77632"/>
    <w:rsid w:val="00F778B8"/>
    <w:rsid w:val="00F804DC"/>
    <w:rsid w:val="00F80CF6"/>
    <w:rsid w:val="00F81D75"/>
    <w:rsid w:val="00F82055"/>
    <w:rsid w:val="00F8284C"/>
    <w:rsid w:val="00F82E89"/>
    <w:rsid w:val="00F8360C"/>
    <w:rsid w:val="00F837C1"/>
    <w:rsid w:val="00F83EE4"/>
    <w:rsid w:val="00F862DF"/>
    <w:rsid w:val="00F868AA"/>
    <w:rsid w:val="00F870D5"/>
    <w:rsid w:val="00F90228"/>
    <w:rsid w:val="00F9072B"/>
    <w:rsid w:val="00F92FE8"/>
    <w:rsid w:val="00F940A9"/>
    <w:rsid w:val="00F95E15"/>
    <w:rsid w:val="00FA0027"/>
    <w:rsid w:val="00FA0627"/>
    <w:rsid w:val="00FA0D2C"/>
    <w:rsid w:val="00FA19DC"/>
    <w:rsid w:val="00FA1B21"/>
    <w:rsid w:val="00FA1FAA"/>
    <w:rsid w:val="00FA25DC"/>
    <w:rsid w:val="00FA26C4"/>
    <w:rsid w:val="00FA294E"/>
    <w:rsid w:val="00FA37F5"/>
    <w:rsid w:val="00FA3A7B"/>
    <w:rsid w:val="00FA3E3C"/>
    <w:rsid w:val="00FA50CE"/>
    <w:rsid w:val="00FA7F0A"/>
    <w:rsid w:val="00FB0BC9"/>
    <w:rsid w:val="00FB0C5B"/>
    <w:rsid w:val="00FB0EAC"/>
    <w:rsid w:val="00FB14A2"/>
    <w:rsid w:val="00FB276A"/>
    <w:rsid w:val="00FB3273"/>
    <w:rsid w:val="00FB39A8"/>
    <w:rsid w:val="00FB5BE2"/>
    <w:rsid w:val="00FB6712"/>
    <w:rsid w:val="00FB73E7"/>
    <w:rsid w:val="00FB7617"/>
    <w:rsid w:val="00FC1759"/>
    <w:rsid w:val="00FC195C"/>
    <w:rsid w:val="00FC224F"/>
    <w:rsid w:val="00FC263A"/>
    <w:rsid w:val="00FC33C9"/>
    <w:rsid w:val="00FC44E9"/>
    <w:rsid w:val="00FC4A1E"/>
    <w:rsid w:val="00FC558C"/>
    <w:rsid w:val="00FC5A39"/>
    <w:rsid w:val="00FC5A5C"/>
    <w:rsid w:val="00FC5AF9"/>
    <w:rsid w:val="00FD022B"/>
    <w:rsid w:val="00FD0295"/>
    <w:rsid w:val="00FD26E8"/>
    <w:rsid w:val="00FD2AA0"/>
    <w:rsid w:val="00FD3F82"/>
    <w:rsid w:val="00FD488E"/>
    <w:rsid w:val="00FD63B2"/>
    <w:rsid w:val="00FE0012"/>
    <w:rsid w:val="00FE0106"/>
    <w:rsid w:val="00FE0416"/>
    <w:rsid w:val="00FE0865"/>
    <w:rsid w:val="00FE1335"/>
    <w:rsid w:val="00FE1BA1"/>
    <w:rsid w:val="00FE22AA"/>
    <w:rsid w:val="00FE3267"/>
    <w:rsid w:val="00FE3C2F"/>
    <w:rsid w:val="00FE3ED2"/>
    <w:rsid w:val="00FE4879"/>
    <w:rsid w:val="00FE58FC"/>
    <w:rsid w:val="00FE5902"/>
    <w:rsid w:val="00FE66FC"/>
    <w:rsid w:val="00FE6B7B"/>
    <w:rsid w:val="00FE7905"/>
    <w:rsid w:val="00FE7BA8"/>
    <w:rsid w:val="00FF14D1"/>
    <w:rsid w:val="00FF20D6"/>
    <w:rsid w:val="00FF21A6"/>
    <w:rsid w:val="00FF254F"/>
    <w:rsid w:val="00FF2960"/>
    <w:rsid w:val="00FF45AA"/>
    <w:rsid w:val="00FF483D"/>
    <w:rsid w:val="00FF57E7"/>
    <w:rsid w:val="00FF6469"/>
    <w:rsid w:val="00FF6D1D"/>
    <w:rsid w:val="00FF754C"/>
    <w:rsid w:val="00FF7A86"/>
    <w:rsid w:val="012D1955"/>
    <w:rsid w:val="01C46A7A"/>
    <w:rsid w:val="059D46C1"/>
    <w:rsid w:val="07A4485F"/>
    <w:rsid w:val="08910165"/>
    <w:rsid w:val="08AC7250"/>
    <w:rsid w:val="09617DA4"/>
    <w:rsid w:val="0A4EA144"/>
    <w:rsid w:val="0A7D6E4A"/>
    <w:rsid w:val="0B49EC1B"/>
    <w:rsid w:val="0B71CA31"/>
    <w:rsid w:val="0D093AC4"/>
    <w:rsid w:val="0EBDCC68"/>
    <w:rsid w:val="0F2F5CC2"/>
    <w:rsid w:val="0FAF5A44"/>
    <w:rsid w:val="0FBC504E"/>
    <w:rsid w:val="13DCDD75"/>
    <w:rsid w:val="14A57E7E"/>
    <w:rsid w:val="14E42711"/>
    <w:rsid w:val="14EB9932"/>
    <w:rsid w:val="167FF772"/>
    <w:rsid w:val="17125EBB"/>
    <w:rsid w:val="1760E064"/>
    <w:rsid w:val="185E0E49"/>
    <w:rsid w:val="18B193B3"/>
    <w:rsid w:val="18D2D32E"/>
    <w:rsid w:val="18FCB0C5"/>
    <w:rsid w:val="1951A0E5"/>
    <w:rsid w:val="1D2BABE2"/>
    <w:rsid w:val="1E068D5E"/>
    <w:rsid w:val="1E4C6B5C"/>
    <w:rsid w:val="1FA3979E"/>
    <w:rsid w:val="20CC6582"/>
    <w:rsid w:val="2110F2FF"/>
    <w:rsid w:val="22C0B777"/>
    <w:rsid w:val="22CEC47C"/>
    <w:rsid w:val="22DDFF5D"/>
    <w:rsid w:val="24A65958"/>
    <w:rsid w:val="252368F4"/>
    <w:rsid w:val="259434FA"/>
    <w:rsid w:val="262384BB"/>
    <w:rsid w:val="268F5CA6"/>
    <w:rsid w:val="26F815EA"/>
    <w:rsid w:val="270E5371"/>
    <w:rsid w:val="2B28F7DE"/>
    <w:rsid w:val="2BE2CB4B"/>
    <w:rsid w:val="2C4426F5"/>
    <w:rsid w:val="2F8A0399"/>
    <w:rsid w:val="3079D515"/>
    <w:rsid w:val="30954893"/>
    <w:rsid w:val="318CCF74"/>
    <w:rsid w:val="32C3BF13"/>
    <w:rsid w:val="3884E6FA"/>
    <w:rsid w:val="39AF80E0"/>
    <w:rsid w:val="39E50EB8"/>
    <w:rsid w:val="3A20B75B"/>
    <w:rsid w:val="3B50E1A7"/>
    <w:rsid w:val="3CD389AB"/>
    <w:rsid w:val="3D24F660"/>
    <w:rsid w:val="3E0D6AE5"/>
    <w:rsid w:val="3E9F577E"/>
    <w:rsid w:val="3F62C4D7"/>
    <w:rsid w:val="40CF5032"/>
    <w:rsid w:val="41D6F840"/>
    <w:rsid w:val="42ECD6D2"/>
    <w:rsid w:val="4342CB2F"/>
    <w:rsid w:val="4366008E"/>
    <w:rsid w:val="4372C8A1"/>
    <w:rsid w:val="468FC77C"/>
    <w:rsid w:val="48542AEB"/>
    <w:rsid w:val="4A3B2652"/>
    <w:rsid w:val="4AB218DF"/>
    <w:rsid w:val="4C327636"/>
    <w:rsid w:val="4FDD91CB"/>
    <w:rsid w:val="5149AF7A"/>
    <w:rsid w:val="525EA385"/>
    <w:rsid w:val="5360DC7F"/>
    <w:rsid w:val="54E38483"/>
    <w:rsid w:val="56E7D3CB"/>
    <w:rsid w:val="577A267D"/>
    <w:rsid w:val="5936F824"/>
    <w:rsid w:val="5A14CD76"/>
    <w:rsid w:val="5B5BF289"/>
    <w:rsid w:val="5FF20BD3"/>
    <w:rsid w:val="62010FBB"/>
    <w:rsid w:val="622DADA0"/>
    <w:rsid w:val="6297C1CB"/>
    <w:rsid w:val="62DDDA6A"/>
    <w:rsid w:val="63CD6F78"/>
    <w:rsid w:val="6446F11E"/>
    <w:rsid w:val="66A1B0BF"/>
    <w:rsid w:val="671BA173"/>
    <w:rsid w:val="67C51715"/>
    <w:rsid w:val="67DB54B2"/>
    <w:rsid w:val="68D4EB2F"/>
    <w:rsid w:val="6AF0D9D5"/>
    <w:rsid w:val="6B2C8278"/>
    <w:rsid w:val="6D046EEA"/>
    <w:rsid w:val="6DC158ED"/>
    <w:rsid w:val="6DF87D25"/>
    <w:rsid w:val="702F6AA8"/>
    <w:rsid w:val="7283D23B"/>
    <w:rsid w:val="72851BA3"/>
    <w:rsid w:val="72C2D0AD"/>
    <w:rsid w:val="73452A25"/>
    <w:rsid w:val="7411CA4C"/>
    <w:rsid w:val="747AEA42"/>
    <w:rsid w:val="74945DA4"/>
    <w:rsid w:val="749A90A7"/>
    <w:rsid w:val="75E89532"/>
    <w:rsid w:val="760FC71B"/>
    <w:rsid w:val="7641B00C"/>
    <w:rsid w:val="77D32A0A"/>
    <w:rsid w:val="782CD30E"/>
    <w:rsid w:val="7C0E8BFC"/>
    <w:rsid w:val="7D01C132"/>
    <w:rsid w:val="7D4D6B24"/>
    <w:rsid w:val="7D5786E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77B4B54"/>
  <w15:docId w15:val="{ABC1E8BB-E1BB-4E93-81A1-A538655AC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517"/>
    <w:pPr>
      <w:spacing w:after="200" w:line="276" w:lineRule="auto"/>
    </w:pPr>
    <w:rPr>
      <w:rFonts w:eastAsia="Cambri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0A6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11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D177B5"/>
    <w:pPr>
      <w:tabs>
        <w:tab w:val="center" w:pos="4320"/>
        <w:tab w:val="right" w:pos="8640"/>
      </w:tabs>
      <w:spacing w:after="0" w:line="240" w:lineRule="auto"/>
    </w:pPr>
    <w:rPr>
      <w:rFonts w:eastAsia="MS Mincho"/>
      <w:sz w:val="24"/>
      <w:szCs w:val="24"/>
      <w:lang w:val="en-US" w:eastAsia="ja-JP"/>
    </w:rPr>
  </w:style>
  <w:style w:type="character" w:customStyle="1" w:styleId="CabealhoCarter">
    <w:name w:val="Cabeçalho Caráter"/>
    <w:link w:val="Cabealho"/>
    <w:uiPriority w:val="99"/>
    <w:rsid w:val="00D177B5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D177B5"/>
    <w:pPr>
      <w:tabs>
        <w:tab w:val="center" w:pos="4320"/>
        <w:tab w:val="right" w:pos="8640"/>
      </w:tabs>
      <w:spacing w:after="0" w:line="240" w:lineRule="auto"/>
    </w:pPr>
    <w:rPr>
      <w:rFonts w:eastAsia="MS Mincho"/>
      <w:sz w:val="24"/>
      <w:szCs w:val="24"/>
      <w:lang w:val="en-US" w:eastAsia="ja-JP"/>
    </w:rPr>
  </w:style>
  <w:style w:type="character" w:customStyle="1" w:styleId="RodapCarter">
    <w:name w:val="Rodapé Caráter"/>
    <w:link w:val="Rodap"/>
    <w:uiPriority w:val="99"/>
    <w:rsid w:val="00D177B5"/>
    <w:rPr>
      <w:sz w:val="24"/>
      <w:szCs w:val="24"/>
    </w:rPr>
  </w:style>
  <w:style w:type="table" w:styleId="TabelacomGrelha">
    <w:name w:val="Table Grid"/>
    <w:basedOn w:val="Tabelanormal"/>
    <w:uiPriority w:val="39"/>
    <w:rsid w:val="00130517"/>
    <w:rPr>
      <w:rFonts w:eastAsia="Cambria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DENTIFICACAO">
    <w:name w:val="IDENTIFICACAO"/>
    <w:basedOn w:val="Normal"/>
    <w:autoRedefine/>
    <w:qFormat/>
    <w:rsid w:val="00CD1D7B"/>
    <w:pPr>
      <w:spacing w:after="0" w:line="240" w:lineRule="auto"/>
    </w:pPr>
    <w:rPr>
      <w:rFonts w:ascii="Arial" w:eastAsia="MS Mincho" w:hAnsi="Arial"/>
      <w:bCs/>
      <w:sz w:val="16"/>
      <w:szCs w:val="16"/>
      <w:lang w:val="en-US" w:eastAsia="ja-JP"/>
    </w:rPr>
  </w:style>
  <w:style w:type="paragraph" w:customStyle="1" w:styleId="TITULOFICHAS">
    <w:name w:val="TITULO FICHAS"/>
    <w:basedOn w:val="Normal"/>
    <w:qFormat/>
    <w:rsid w:val="00F1013F"/>
    <w:pPr>
      <w:spacing w:after="0" w:line="240" w:lineRule="auto"/>
      <w:jc w:val="both"/>
    </w:pPr>
    <w:rPr>
      <w:rFonts w:ascii="Arial" w:eastAsia="MS Mincho" w:hAnsi="Arial" w:cs="Arial"/>
      <w:b/>
      <w:bCs/>
      <w:spacing w:val="-12"/>
      <w:sz w:val="32"/>
      <w:szCs w:val="32"/>
      <w:lang w:val="en-US" w:eastAsia="ja-JP"/>
    </w:rPr>
  </w:style>
  <w:style w:type="paragraph" w:customStyle="1" w:styleId="Default">
    <w:name w:val="Default"/>
    <w:rsid w:val="00F1013F"/>
    <w:pPr>
      <w:autoSpaceDE w:val="0"/>
      <w:autoSpaceDN w:val="0"/>
      <w:adjustRightInd w:val="0"/>
    </w:pPr>
    <w:rPr>
      <w:rFonts w:ascii="Arial" w:eastAsia="Cambria" w:hAnsi="Arial" w:cs="Arial"/>
      <w:color w:val="000000"/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1013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link w:val="Textodebalo"/>
    <w:uiPriority w:val="99"/>
    <w:semiHidden/>
    <w:rsid w:val="00F1013F"/>
    <w:rPr>
      <w:rFonts w:ascii="Lucida Grande" w:eastAsia="Cambria" w:hAnsi="Lucida Grande" w:cs="Lucida Grande"/>
      <w:sz w:val="18"/>
      <w:szCs w:val="18"/>
      <w:lang w:val="pt-PT" w:eastAsia="en-US"/>
    </w:rPr>
  </w:style>
  <w:style w:type="paragraph" w:customStyle="1" w:styleId="QUESTAO1">
    <w:name w:val="QUESTAO 1"/>
    <w:basedOn w:val="Default"/>
    <w:link w:val="QUESTAO1Carter"/>
    <w:qFormat/>
    <w:rsid w:val="00C34871"/>
    <w:pPr>
      <w:tabs>
        <w:tab w:val="left" w:pos="113"/>
      </w:tabs>
      <w:spacing w:before="240" w:line="280" w:lineRule="exact"/>
      <w:ind w:hanging="420"/>
    </w:pPr>
    <w:rPr>
      <w:sz w:val="20"/>
      <w:szCs w:val="20"/>
    </w:rPr>
  </w:style>
  <w:style w:type="paragraph" w:customStyle="1" w:styleId="QUESTAO11">
    <w:name w:val="QUESTAO 1.1"/>
    <w:basedOn w:val="Default"/>
    <w:qFormat/>
    <w:rsid w:val="006A50CF"/>
    <w:pPr>
      <w:tabs>
        <w:tab w:val="left" w:pos="113"/>
        <w:tab w:val="left" w:pos="425"/>
      </w:tabs>
      <w:spacing w:before="160" w:line="320" w:lineRule="exact"/>
    </w:pPr>
    <w:rPr>
      <w:bCs/>
      <w:sz w:val="20"/>
      <w:szCs w:val="20"/>
    </w:rPr>
  </w:style>
  <w:style w:type="paragraph" w:customStyle="1" w:styleId="TEXTOS">
    <w:name w:val="TEXTOS"/>
    <w:basedOn w:val="QUESTAO11"/>
    <w:qFormat/>
    <w:rsid w:val="006A50CF"/>
    <w:pPr>
      <w:spacing w:before="0"/>
    </w:pPr>
  </w:style>
  <w:style w:type="paragraph" w:customStyle="1" w:styleId="TITULOTAREFA">
    <w:name w:val="TITULO TAREFA"/>
    <w:basedOn w:val="Normal"/>
    <w:qFormat/>
    <w:rsid w:val="006A50CF"/>
    <w:pPr>
      <w:spacing w:after="0" w:line="360" w:lineRule="auto"/>
      <w:jc w:val="right"/>
    </w:pPr>
    <w:rPr>
      <w:rFonts w:ascii="Arial" w:hAnsi="Arial" w:cs="Arial"/>
      <w:b/>
      <w:sz w:val="18"/>
      <w:szCs w:val="18"/>
    </w:rPr>
  </w:style>
  <w:style w:type="table" w:customStyle="1" w:styleId="TableGrid1">
    <w:name w:val="Table Grid1"/>
    <w:basedOn w:val="Tabelanormal"/>
    <w:next w:val="TabelacomGrelha"/>
    <w:uiPriority w:val="59"/>
    <w:rsid w:val="006007F1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53F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AD09B3"/>
    <w:pPr>
      <w:spacing w:line="240" w:lineRule="auto"/>
    </w:pPr>
    <w:rPr>
      <w:rFonts w:ascii="Arial" w:eastAsiaTheme="minorHAnsi" w:hAnsi="Arial" w:cs="Arial"/>
      <w:b/>
      <w:bCs/>
      <w:color w:val="4F81BD" w:themeColor="accent1"/>
      <w:sz w:val="18"/>
      <w:szCs w:val="18"/>
    </w:rPr>
  </w:style>
  <w:style w:type="paragraph" w:styleId="PargrafodaLista">
    <w:name w:val="List Paragraph"/>
    <w:aliases w:val="Livre"/>
    <w:basedOn w:val="Normal"/>
    <w:link w:val="PargrafodaListaCarter"/>
    <w:uiPriority w:val="34"/>
    <w:qFormat/>
    <w:rsid w:val="00DF08FF"/>
    <w:pPr>
      <w:ind w:left="720"/>
      <w:contextualSpacing/>
    </w:pPr>
    <w:rPr>
      <w:rFonts w:ascii="Arial" w:eastAsiaTheme="minorHAnsi" w:hAnsi="Arial" w:cs="Arial"/>
      <w:color w:val="000000"/>
      <w:sz w:val="24"/>
      <w:szCs w:val="24"/>
    </w:rPr>
  </w:style>
  <w:style w:type="paragraph" w:customStyle="1" w:styleId="2-Corpodetexto">
    <w:name w:val="2 - Corpo de texto"/>
    <w:basedOn w:val="Normal"/>
    <w:link w:val="2-CorpodetextoChar"/>
    <w:qFormat/>
    <w:rsid w:val="00AF6BEC"/>
    <w:pPr>
      <w:tabs>
        <w:tab w:val="left" w:pos="426"/>
      </w:tabs>
      <w:spacing w:after="0" w:line="312" w:lineRule="auto"/>
      <w:jc w:val="both"/>
    </w:pPr>
    <w:rPr>
      <w:rFonts w:ascii="Arial" w:eastAsia="Times New Roman" w:hAnsi="Arial"/>
      <w:noProof/>
      <w:sz w:val="17"/>
      <w:szCs w:val="14"/>
      <w:lang w:eastAsia="pt-PT"/>
    </w:rPr>
  </w:style>
  <w:style w:type="character" w:customStyle="1" w:styleId="2-CorpodetextoChar">
    <w:name w:val="2 - Corpo de texto Char"/>
    <w:link w:val="2-Corpodetexto"/>
    <w:rsid w:val="00AF6BEC"/>
    <w:rPr>
      <w:rFonts w:ascii="Arial" w:eastAsia="Times New Roman" w:hAnsi="Arial"/>
      <w:noProof/>
      <w:sz w:val="17"/>
      <w:szCs w:val="14"/>
    </w:rPr>
  </w:style>
  <w:style w:type="character" w:styleId="Hiperligao">
    <w:name w:val="Hyperlink"/>
    <w:basedOn w:val="Tipodeletrapredefinidodopargrafo"/>
    <w:uiPriority w:val="99"/>
    <w:unhideWhenUsed/>
    <w:rsid w:val="00CC2148"/>
    <w:rPr>
      <w:color w:val="0000FF"/>
      <w:u w:val="single"/>
    </w:rPr>
  </w:style>
  <w:style w:type="paragraph" w:customStyle="1" w:styleId="MTDisplayEquation">
    <w:name w:val="MTDisplayEquation"/>
    <w:basedOn w:val="PargrafodaLista"/>
    <w:link w:val="MTDisplayEquationCarter"/>
    <w:rsid w:val="00423F17"/>
    <w:pPr>
      <w:tabs>
        <w:tab w:val="center" w:pos="5040"/>
        <w:tab w:val="right" w:pos="9520"/>
      </w:tabs>
      <w:spacing w:after="0" w:line="360" w:lineRule="auto"/>
      <w:ind w:left="567" w:hanging="567"/>
    </w:pPr>
    <w:rPr>
      <w:rFonts w:asciiTheme="minorHAnsi" w:hAnsiTheme="minorHAnsi"/>
    </w:rPr>
  </w:style>
  <w:style w:type="character" w:customStyle="1" w:styleId="PargrafodaListaCarter">
    <w:name w:val="Parágrafo da Lista Caráter"/>
    <w:aliases w:val="Livre Caráter"/>
    <w:basedOn w:val="Tipodeletrapredefinidodopargrafo"/>
    <w:link w:val="PargrafodaLista"/>
    <w:uiPriority w:val="34"/>
    <w:rsid w:val="00423F17"/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MTDisplayEquationCarter">
    <w:name w:val="MTDisplayEquation Caráter"/>
    <w:basedOn w:val="PargrafodaListaCarter"/>
    <w:link w:val="MTDisplayEquation"/>
    <w:rsid w:val="00423F17"/>
    <w:rPr>
      <w:rFonts w:asciiTheme="minorHAnsi" w:eastAsiaTheme="minorHAnsi" w:hAnsiTheme="minorHAnsi" w:cs="Arial"/>
      <w:color w:val="000000"/>
      <w:sz w:val="24"/>
      <w:szCs w:val="24"/>
      <w:lang w:eastAsia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7607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87607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7607E"/>
    <w:rPr>
      <w:rFonts w:eastAsia="Cambria"/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607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607E"/>
    <w:rPr>
      <w:rFonts w:eastAsia="Cambria"/>
      <w:b/>
      <w:bCs/>
      <w:lang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87607E"/>
    <w:rPr>
      <w:color w:val="808080"/>
    </w:rPr>
  </w:style>
  <w:style w:type="character" w:customStyle="1" w:styleId="MTConvertedEquation">
    <w:name w:val="MTConvertedEquation"/>
    <w:basedOn w:val="Tipodeletrapredefinidodopargrafo"/>
    <w:rsid w:val="00223D7A"/>
    <w:rPr>
      <w:sz w:val="22"/>
      <w:szCs w:val="22"/>
    </w:rPr>
  </w:style>
  <w:style w:type="paragraph" w:customStyle="1" w:styleId="Pa9">
    <w:name w:val="Pa9"/>
    <w:basedOn w:val="Default"/>
    <w:next w:val="Default"/>
    <w:uiPriority w:val="99"/>
    <w:rsid w:val="005C3A0F"/>
    <w:pPr>
      <w:spacing w:line="201" w:lineRule="atLeast"/>
    </w:pPr>
    <w:rPr>
      <w:rFonts w:eastAsia="MS Mincho"/>
      <w:color w:val="auto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8C1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1A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C1A8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C1A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nfaseDiscreta">
    <w:name w:val="Subtle Emphasis"/>
    <w:basedOn w:val="Tipodeletrapredefinidodopargrafo"/>
    <w:uiPriority w:val="19"/>
    <w:qFormat/>
    <w:rsid w:val="008C1A82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8C1A82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8C1A82"/>
    <w:rPr>
      <w:i/>
      <w:iCs/>
      <w:color w:val="4F81BD" w:themeColor="accent1"/>
    </w:rPr>
  </w:style>
  <w:style w:type="character" w:styleId="Forte">
    <w:name w:val="Strong"/>
    <w:basedOn w:val="Tipodeletrapredefinidodopargrafo"/>
    <w:uiPriority w:val="22"/>
    <w:qFormat/>
    <w:rsid w:val="00277A0A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A60E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1167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customStyle="1" w:styleId="Cenunciado11">
    <w:name w:val="C_enunciado_1.1."/>
    <w:basedOn w:val="PargrafodaLista"/>
    <w:link w:val="Cenunciado11Carter"/>
    <w:qFormat/>
    <w:rsid w:val="004221AB"/>
    <w:pPr>
      <w:numPr>
        <w:ilvl w:val="1"/>
        <w:numId w:val="2"/>
      </w:numPr>
      <w:spacing w:after="160" w:line="259" w:lineRule="auto"/>
    </w:pPr>
    <w:rPr>
      <w:rFonts w:ascii="News Gothic MT" w:hAnsi="News Gothic MT" w:cs="Calibri"/>
      <w:sz w:val="22"/>
      <w:szCs w:val="22"/>
    </w:rPr>
  </w:style>
  <w:style w:type="paragraph" w:customStyle="1" w:styleId="resoluo">
    <w:name w:val="resolução"/>
    <w:basedOn w:val="PargrafodaLista"/>
    <w:link w:val="resoluoCarter"/>
    <w:qFormat/>
    <w:rsid w:val="004221AB"/>
    <w:pPr>
      <w:spacing w:after="160" w:line="259" w:lineRule="auto"/>
      <w:ind w:left="567"/>
    </w:pPr>
    <w:rPr>
      <w:rFonts w:ascii="News Gothic MT" w:eastAsiaTheme="minorEastAsia" w:hAnsi="News Gothic MT" w:cs="Calibri"/>
      <w:color w:val="31849B" w:themeColor="accent5" w:themeShade="BF"/>
      <w:sz w:val="18"/>
      <w:szCs w:val="18"/>
    </w:rPr>
  </w:style>
  <w:style w:type="character" w:customStyle="1" w:styleId="Cenunciado11Carter">
    <w:name w:val="C_enunciado_1.1. Caráter"/>
    <w:basedOn w:val="PargrafodaListaCarter"/>
    <w:link w:val="Cenunciado11"/>
    <w:rsid w:val="004221AB"/>
    <w:rPr>
      <w:rFonts w:ascii="News Gothic MT" w:eastAsiaTheme="minorHAnsi" w:hAnsi="News Gothic MT" w:cs="Calibri"/>
      <w:color w:val="000000"/>
      <w:sz w:val="22"/>
      <w:szCs w:val="22"/>
      <w:lang w:eastAsia="en-US"/>
    </w:rPr>
  </w:style>
  <w:style w:type="character" w:customStyle="1" w:styleId="resoluoCarter">
    <w:name w:val="resolução Caráter"/>
    <w:basedOn w:val="PargrafodaListaCarter"/>
    <w:link w:val="resoluo"/>
    <w:rsid w:val="004221AB"/>
    <w:rPr>
      <w:rFonts w:ascii="News Gothic MT" w:eastAsiaTheme="minorEastAsia" w:hAnsi="News Gothic MT" w:cs="Calibri"/>
      <w:color w:val="31849B" w:themeColor="accent5" w:themeShade="BF"/>
      <w:sz w:val="18"/>
      <w:szCs w:val="18"/>
      <w:lang w:eastAsia="en-US"/>
    </w:rPr>
  </w:style>
  <w:style w:type="paragraph" w:customStyle="1" w:styleId="Aenunciadoprincipal1">
    <w:name w:val="A_enunciado_principal_1"/>
    <w:basedOn w:val="PargrafodaLista"/>
    <w:link w:val="Aenunciadoprincipal1Carter"/>
    <w:qFormat/>
    <w:rsid w:val="004221AB"/>
    <w:pPr>
      <w:numPr>
        <w:numId w:val="2"/>
      </w:numPr>
      <w:spacing w:after="160" w:line="259" w:lineRule="auto"/>
    </w:pPr>
    <w:rPr>
      <w:rFonts w:ascii="News Gothic MT" w:hAnsi="News Gothic MT" w:cs="Calibri"/>
      <w:sz w:val="22"/>
      <w:szCs w:val="18"/>
    </w:rPr>
  </w:style>
  <w:style w:type="character" w:customStyle="1" w:styleId="Aenunciadoprincipal1Carter">
    <w:name w:val="A_enunciado_principal_1 Caráter"/>
    <w:basedOn w:val="PargrafodaListaCarter"/>
    <w:link w:val="Aenunciadoprincipal1"/>
    <w:rsid w:val="004221AB"/>
    <w:rPr>
      <w:rFonts w:ascii="News Gothic MT" w:eastAsiaTheme="minorHAnsi" w:hAnsi="News Gothic MT" w:cs="Calibri"/>
      <w:color w:val="000000"/>
      <w:sz w:val="22"/>
      <w:szCs w:val="18"/>
      <w:lang w:eastAsia="en-US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C63998"/>
    <w:rPr>
      <w:color w:val="605E5C"/>
      <w:shd w:val="clear" w:color="auto" w:fill="E1DFDD"/>
    </w:rPr>
  </w:style>
  <w:style w:type="paragraph" w:customStyle="1" w:styleId="muitypography-root">
    <w:name w:val="muitypography-root"/>
    <w:basedOn w:val="Normal"/>
    <w:rsid w:val="00623CC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F56A2"/>
    <w:rPr>
      <w:color w:val="800080" w:themeColor="followedHyperlink"/>
      <w:u w:val="single"/>
    </w:rPr>
  </w:style>
  <w:style w:type="paragraph" w:customStyle="1" w:styleId="MX75Textonormal">
    <w:name w:val="MX7_5_Texto normal"/>
    <w:autoRedefine/>
    <w:qFormat/>
    <w:rsid w:val="0025123A"/>
    <w:pPr>
      <w:spacing w:line="276" w:lineRule="auto"/>
      <w:ind w:left="284" w:right="227"/>
    </w:pPr>
    <w:rPr>
      <w:rFonts w:ascii="Arial" w:eastAsia="SimSun" w:hAnsi="Arial" w:cs="Arial"/>
      <w:bCs/>
      <w:iCs/>
      <w:sz w:val="18"/>
      <w:szCs w:val="18"/>
      <w:lang w:eastAsia="zh-CN"/>
    </w:rPr>
  </w:style>
  <w:style w:type="paragraph" w:customStyle="1" w:styleId="ExRquestao">
    <w:name w:val="ExR_questao"/>
    <w:uiPriority w:val="99"/>
    <w:rsid w:val="006746A0"/>
    <w:pPr>
      <w:tabs>
        <w:tab w:val="left" w:pos="454"/>
      </w:tabs>
      <w:spacing w:before="120"/>
      <w:ind w:left="850" w:right="113" w:hanging="737"/>
    </w:pPr>
    <w:rPr>
      <w:rFonts w:ascii="Calibri" w:eastAsia="Times New Roman" w:hAnsi="Calibri" w:cs="Calibri"/>
      <w:color w:val="000000"/>
      <w:spacing w:val="-3"/>
      <w:sz w:val="21"/>
      <w:szCs w:val="18"/>
      <w:lang w:val="pt-BR"/>
    </w:rPr>
  </w:style>
  <w:style w:type="character" w:customStyle="1" w:styleId="QUESTAO1Carter">
    <w:name w:val="QUESTAO 1 Caráter"/>
    <w:basedOn w:val="Tipodeletrapredefinidodopargrafo"/>
    <w:link w:val="QUESTAO1"/>
    <w:rsid w:val="001F124D"/>
    <w:rPr>
      <w:rFonts w:ascii="Arial" w:eastAsia="Cambria" w:hAnsi="Arial" w:cs="Arial"/>
      <w:color w:val="000000"/>
      <w:lang w:eastAsia="en-US"/>
    </w:rPr>
  </w:style>
  <w:style w:type="paragraph" w:customStyle="1" w:styleId="fchNumberBox">
    <w:name w:val="fchNumberBox"/>
    <w:basedOn w:val="Normal"/>
    <w:qFormat/>
    <w:rsid w:val="001F124D"/>
    <w:pPr>
      <w:spacing w:after="0" w:line="240" w:lineRule="auto"/>
      <w:jc w:val="center"/>
    </w:pPr>
    <w:rPr>
      <w:rFonts w:asciiTheme="minorHAnsi" w:eastAsiaTheme="minorHAnsi" w:hAnsiTheme="minorHAnsi" w:cstheme="minorBidi"/>
      <w:b/>
      <w:color w:val="FFFFFF" w:themeColor="background1"/>
      <w:sz w:val="20"/>
      <w:szCs w:val="20"/>
      <w:lang w:val="en-US"/>
    </w:rPr>
  </w:style>
  <w:style w:type="paragraph" w:customStyle="1" w:styleId="QuestaoTexto">
    <w:name w:val="QuestaoTexto"/>
    <w:basedOn w:val="QUESTAO1"/>
    <w:qFormat/>
    <w:rsid w:val="003D37EC"/>
    <w:pPr>
      <w:spacing w:before="0" w:line="276" w:lineRule="auto"/>
      <w:ind w:left="454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02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992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44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1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003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10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ya\Desktop\Manual%207.&#186;%20ano%202013\E-Manual\Ficha_Trein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FA3B8E-85BD-43E9-86C8-5DFAFE338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Ficha_Treino.dotx</Template>
  <TotalTime>1045</TotalTime>
  <Pages>6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Teste de Avaliação 7.º ano</vt:lpstr>
    </vt:vector>
  </TitlesOfParts>
  <Company>HP</Company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Avaliação Formativa 9.º ano</dc:title>
  <dc:subject>Novembro 2023</dc:subject>
  <dc:creator>MX9 - Porto Editora</dc:creator>
  <cp:lastPrinted>2023-10-31T17:38:00Z</cp:lastPrinted>
  <dcterms:created xsi:type="dcterms:W3CDTF">2023-11-02T18:47:00Z</dcterms:created>
  <dcterms:modified xsi:type="dcterms:W3CDTF">2023-11-08T11:19:00Z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