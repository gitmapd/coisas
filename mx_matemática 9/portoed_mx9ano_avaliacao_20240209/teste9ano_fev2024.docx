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3759B4" w14:textId="66473448" w:rsidR="005854D1" w:rsidRPr="00667B99" w:rsidRDefault="005854D1" w:rsidP="005854D1">
      <w:pPr>
        <w:pBdr>
          <w:bottom w:val="single" w:sz="4" w:space="1" w:color="auto"/>
        </w:pBdr>
        <w:rPr>
          <w:rFonts w:ascii="Arial" w:hAnsi="Arial" w:cs="Arial"/>
          <w:b/>
          <w:sz w:val="32"/>
          <w:szCs w:val="32"/>
        </w:rPr>
      </w:pPr>
      <w:r w:rsidRPr="00667B99">
        <w:rPr>
          <w:rFonts w:ascii="Arial" w:hAnsi="Arial" w:cs="Arial"/>
          <w:b/>
          <w:sz w:val="32"/>
          <w:szCs w:val="32"/>
        </w:rPr>
        <w:t xml:space="preserve">Formulário </w:t>
      </w:r>
    </w:p>
    <w:p w14:paraId="11792217" w14:textId="77777777" w:rsidR="005854D1" w:rsidRPr="00667B99" w:rsidRDefault="005854D1" w:rsidP="005854D1">
      <w:pPr>
        <w:rPr>
          <w:rFonts w:ascii="Arial" w:hAnsi="Arial" w:cs="Arial"/>
          <w:b/>
          <w:sz w:val="24"/>
          <w:szCs w:val="24"/>
        </w:rPr>
      </w:pPr>
    </w:p>
    <w:p w14:paraId="6F1D7BB5" w14:textId="77777777" w:rsidR="005854D1" w:rsidRPr="00667B99" w:rsidRDefault="005854D1" w:rsidP="005854D1">
      <w:pPr>
        <w:rPr>
          <w:rFonts w:ascii="Arial" w:hAnsi="Arial" w:cs="Arial"/>
          <w:b/>
          <w:sz w:val="24"/>
          <w:szCs w:val="24"/>
        </w:rPr>
      </w:pPr>
      <w:r w:rsidRPr="00667B99">
        <w:rPr>
          <w:rFonts w:ascii="Arial" w:hAnsi="Arial" w:cs="Arial"/>
          <w:b/>
          <w:sz w:val="24"/>
          <w:szCs w:val="24"/>
        </w:rPr>
        <w:t>Números e Operações</w:t>
      </w:r>
    </w:p>
    <w:p w14:paraId="591FC72A" w14:textId="06F00BD9" w:rsidR="005854D1" w:rsidRPr="00A64399" w:rsidRDefault="005854D1" w:rsidP="005854D1">
      <w:pPr>
        <w:tabs>
          <w:tab w:val="left" w:pos="851"/>
        </w:tabs>
        <w:ind w:left="851"/>
        <w:rPr>
          <w:rFonts w:ascii="Arial" w:hAnsi="Arial" w:cs="Arial"/>
          <w:b/>
        </w:rPr>
      </w:pPr>
      <w:r w:rsidRPr="00A64399">
        <w:rPr>
          <w:rFonts w:ascii="Arial" w:hAnsi="Arial" w:cs="Arial"/>
          <w:b/>
        </w:rPr>
        <w:t>Valor aproximado de</w:t>
      </w:r>
      <w:r w:rsidR="00621BEF">
        <w:rPr>
          <w:rFonts w:ascii="Arial" w:hAnsi="Arial" w:cs="Arial"/>
          <w:b/>
        </w:rPr>
        <w:t xml:space="preserve"> </w:t>
      </w:r>
      <w:r w:rsidR="008106E2" w:rsidRPr="008106E2">
        <w:rPr>
          <w:position w:val="-12"/>
        </w:rPr>
        <w:object w:dxaOrig="580" w:dyaOrig="360" w14:anchorId="47AD2AA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pt;height:17.75pt" o:ole="">
            <v:imagedata r:id="rId8" o:title=""/>
          </v:shape>
          <o:OLEObject Type="Embed" ProgID="Equation.DSMT4" ShapeID="_x0000_i1025" DrawAspect="Content" ObjectID="_1768833292" r:id="rId9"/>
        </w:object>
      </w:r>
      <w:r w:rsidRPr="00A64399">
        <w:rPr>
          <w:rFonts w:ascii="Arial" w:hAnsi="Arial" w:cs="Arial"/>
          <w:b/>
        </w:rPr>
        <w:t>:</w:t>
      </w:r>
      <w:r w:rsidRPr="00A64399">
        <w:rPr>
          <w:rFonts w:ascii="Arial" w:hAnsi="Arial" w:cs="Arial"/>
          <w:bCs/>
        </w:rPr>
        <w:t xml:space="preserve"> 3,14159</w:t>
      </w:r>
    </w:p>
    <w:p w14:paraId="33286C34" w14:textId="77777777" w:rsidR="005854D1" w:rsidRPr="00667B99" w:rsidRDefault="005854D1" w:rsidP="005854D1">
      <w:pPr>
        <w:rPr>
          <w:rFonts w:ascii="Arial" w:hAnsi="Arial" w:cs="Arial"/>
          <w:b/>
          <w:sz w:val="24"/>
          <w:szCs w:val="24"/>
        </w:rPr>
      </w:pPr>
    </w:p>
    <w:p w14:paraId="30CBC77B" w14:textId="77777777" w:rsidR="005854D1" w:rsidRPr="00667B99" w:rsidRDefault="005854D1" w:rsidP="005854D1">
      <w:pPr>
        <w:rPr>
          <w:rFonts w:ascii="Arial" w:hAnsi="Arial" w:cs="Arial"/>
          <w:b/>
          <w:sz w:val="24"/>
          <w:szCs w:val="24"/>
        </w:rPr>
      </w:pPr>
      <w:r w:rsidRPr="00667B99">
        <w:rPr>
          <w:rFonts w:ascii="Arial" w:hAnsi="Arial" w:cs="Arial"/>
          <w:b/>
          <w:sz w:val="24"/>
          <w:szCs w:val="24"/>
        </w:rPr>
        <w:t>Geometria e Medida</w:t>
      </w:r>
    </w:p>
    <w:p w14:paraId="14B08331" w14:textId="77777777" w:rsidR="005854D1" w:rsidRPr="001C1D59" w:rsidRDefault="005854D1" w:rsidP="005854D1">
      <w:pPr>
        <w:tabs>
          <w:tab w:val="left" w:pos="142"/>
        </w:tabs>
        <w:ind w:left="567"/>
        <w:rPr>
          <w:rFonts w:ascii="Arial" w:hAnsi="Arial" w:cs="Arial"/>
          <w:bCs/>
          <w:sz w:val="24"/>
          <w:szCs w:val="24"/>
        </w:rPr>
      </w:pPr>
      <w:r w:rsidRPr="001C1D59">
        <w:rPr>
          <w:rFonts w:ascii="Arial" w:hAnsi="Arial" w:cs="Arial"/>
          <w:bCs/>
          <w:sz w:val="24"/>
          <w:szCs w:val="24"/>
        </w:rPr>
        <w:t xml:space="preserve">Áreas </w:t>
      </w:r>
    </w:p>
    <w:p w14:paraId="52A5A98B" w14:textId="015CFA6B" w:rsidR="005854D1" w:rsidRPr="00A64399" w:rsidRDefault="005854D1" w:rsidP="005854D1">
      <w:pPr>
        <w:ind w:left="1134"/>
        <w:rPr>
          <w:rFonts w:ascii="Arial" w:hAnsi="Arial" w:cs="Arial"/>
        </w:rPr>
      </w:pPr>
      <w:r w:rsidRPr="00A64399">
        <w:rPr>
          <w:rFonts w:ascii="Arial" w:hAnsi="Arial" w:cs="Arial"/>
          <w:b/>
          <w:bCs/>
        </w:rPr>
        <w:t>Polígono Regular:</w:t>
      </w:r>
      <w:r w:rsidRPr="00A64399">
        <w:rPr>
          <w:rFonts w:ascii="Arial" w:hAnsi="Arial" w:cs="Arial"/>
        </w:rPr>
        <w:t xml:space="preserve"> </w:t>
      </w:r>
      <w:r w:rsidR="008106E2" w:rsidRPr="008106E2">
        <w:rPr>
          <w:position w:val="-22"/>
        </w:rPr>
        <w:object w:dxaOrig="2160" w:dyaOrig="580" w14:anchorId="2C282640">
          <v:shape id="_x0000_i1026" type="#_x0000_t75" style="width:108.45pt;height:29pt" o:ole="">
            <v:imagedata r:id="rId10" o:title=""/>
          </v:shape>
          <o:OLEObject Type="Embed" ProgID="Equation.DSMT4" ShapeID="_x0000_i1026" DrawAspect="Content" ObjectID="_1768833293" r:id="rId11"/>
        </w:object>
      </w:r>
    </w:p>
    <w:p w14:paraId="386622EC" w14:textId="742810D9" w:rsidR="005854D1" w:rsidRPr="00A64399" w:rsidRDefault="005854D1" w:rsidP="005854D1">
      <w:pPr>
        <w:ind w:left="1134"/>
        <w:rPr>
          <w:rFonts w:ascii="Arial" w:hAnsi="Arial" w:cs="Arial"/>
        </w:rPr>
      </w:pPr>
      <w:r w:rsidRPr="00A64399">
        <w:rPr>
          <w:rFonts w:ascii="Arial" w:hAnsi="Arial" w:cs="Arial"/>
          <w:b/>
          <w:bCs/>
        </w:rPr>
        <w:t xml:space="preserve">Trapézio: </w:t>
      </w:r>
      <w:r w:rsidR="008106E2" w:rsidRPr="008106E2">
        <w:rPr>
          <w:position w:val="-22"/>
        </w:rPr>
        <w:object w:dxaOrig="3500" w:dyaOrig="580" w14:anchorId="62C09590">
          <v:shape id="_x0000_i1027" type="#_x0000_t75" style="width:175.8pt;height:29pt" o:ole="">
            <v:imagedata r:id="rId12" o:title=""/>
          </v:shape>
          <o:OLEObject Type="Embed" ProgID="Equation.DSMT4" ShapeID="_x0000_i1027" DrawAspect="Content" ObjectID="_1768833294" r:id="rId13"/>
        </w:object>
      </w:r>
    </w:p>
    <w:p w14:paraId="41568104" w14:textId="16DD9D86" w:rsidR="005854D1" w:rsidRPr="00A64399" w:rsidRDefault="005854D1" w:rsidP="005854D1">
      <w:pPr>
        <w:ind w:left="1134"/>
        <w:rPr>
          <w:rFonts w:ascii="Arial" w:eastAsiaTheme="minorEastAsia" w:hAnsi="Arial" w:cs="Arial"/>
        </w:rPr>
      </w:pPr>
      <w:r w:rsidRPr="00A64399">
        <w:rPr>
          <w:rFonts w:ascii="Arial" w:hAnsi="Arial" w:cs="Arial"/>
          <w:b/>
          <w:bCs/>
        </w:rPr>
        <w:t>Superfície esférica:</w:t>
      </w:r>
      <w:r w:rsidRPr="00A64399">
        <w:rPr>
          <w:rFonts w:ascii="Arial" w:hAnsi="Arial" w:cs="Arial"/>
        </w:rPr>
        <w:t xml:space="preserve"> </w:t>
      </w:r>
      <w:r w:rsidR="008106E2" w:rsidRPr="008106E2">
        <w:rPr>
          <w:position w:val="-10"/>
        </w:rPr>
        <w:object w:dxaOrig="540" w:dyaOrig="340" w14:anchorId="5028A1CE">
          <v:shape id="_x0000_i1028" type="#_x0000_t75" style="width:27.1pt;height:17.75pt" o:ole="">
            <v:imagedata r:id="rId14" o:title=""/>
          </v:shape>
          <o:OLEObject Type="Embed" ProgID="Equation.DSMT4" ShapeID="_x0000_i1028" DrawAspect="Content" ObjectID="_1768833295" r:id="rId15"/>
        </w:object>
      </w:r>
      <w:r w:rsidRPr="00A64399">
        <w:rPr>
          <w:rFonts w:ascii="Arial" w:eastAsiaTheme="minorEastAsia" w:hAnsi="Arial" w:cs="Arial"/>
        </w:rPr>
        <w:t xml:space="preserve">, sendo </w:t>
      </w:r>
      <w:r w:rsidR="008106E2" w:rsidRPr="00025957">
        <w:rPr>
          <w:position w:val="-4"/>
        </w:rPr>
        <w:object w:dxaOrig="180" w:dyaOrig="200" w14:anchorId="76A537EF">
          <v:shape id="_x0000_i1029" type="#_x0000_t75" style="width:9.35pt;height:9.35pt" o:ole="">
            <v:imagedata r:id="rId16" o:title=""/>
          </v:shape>
          <o:OLEObject Type="Embed" ProgID="Equation.DSMT4" ShapeID="_x0000_i1029" DrawAspect="Content" ObjectID="_1768833296" r:id="rId17"/>
        </w:object>
      </w:r>
      <w:r w:rsidRPr="00A64399">
        <w:rPr>
          <w:rFonts w:ascii="Arial" w:eastAsiaTheme="minorEastAsia" w:hAnsi="Arial" w:cs="Arial"/>
        </w:rPr>
        <w:t xml:space="preserve"> o raio da esfera</w:t>
      </w:r>
    </w:p>
    <w:p w14:paraId="2EA042A8" w14:textId="138C7112" w:rsidR="005854D1" w:rsidRPr="00A64399" w:rsidRDefault="005854D1" w:rsidP="005854D1">
      <w:pPr>
        <w:ind w:left="1134"/>
        <w:rPr>
          <w:rFonts w:ascii="Arial" w:eastAsiaTheme="minorEastAsia" w:hAnsi="Arial" w:cs="Arial"/>
        </w:rPr>
      </w:pPr>
      <w:r w:rsidRPr="00A64399">
        <w:rPr>
          <w:rFonts w:ascii="Arial" w:hAnsi="Arial" w:cs="Arial"/>
          <w:b/>
          <w:bCs/>
        </w:rPr>
        <w:t xml:space="preserve">Superfície lateral do cone: </w:t>
      </w:r>
      <w:r w:rsidR="008106E2" w:rsidRPr="008106E2">
        <w:rPr>
          <w:position w:val="-10"/>
        </w:rPr>
        <w:object w:dxaOrig="499" w:dyaOrig="260" w14:anchorId="74B02385">
          <v:shape id="_x0000_i1030" type="#_x0000_t75" style="width:24.3pt;height:12.15pt" o:ole="">
            <v:imagedata r:id="rId18" o:title=""/>
          </v:shape>
          <o:OLEObject Type="Embed" ProgID="Equation.DSMT4" ShapeID="_x0000_i1030" DrawAspect="Content" ObjectID="_1768833297" r:id="rId19"/>
        </w:object>
      </w:r>
      <w:r w:rsidRPr="00A64399">
        <w:rPr>
          <w:rFonts w:ascii="Arial" w:eastAsiaTheme="minorEastAsia" w:hAnsi="Arial" w:cs="Arial"/>
        </w:rPr>
        <w:t xml:space="preserve">, sendo </w:t>
      </w:r>
      <w:r w:rsidR="008106E2" w:rsidRPr="00025957">
        <w:rPr>
          <w:position w:val="-4"/>
        </w:rPr>
        <w:object w:dxaOrig="180" w:dyaOrig="200" w14:anchorId="16F208EA">
          <v:shape id="_x0000_i1031" type="#_x0000_t75" style="width:9.35pt;height:9.35pt" o:ole="">
            <v:imagedata r:id="rId20" o:title=""/>
          </v:shape>
          <o:OLEObject Type="Embed" ProgID="Equation.DSMT4" ShapeID="_x0000_i1031" DrawAspect="Content" ObjectID="_1768833298" r:id="rId21"/>
        </w:object>
      </w:r>
      <w:r w:rsidRPr="00A64399">
        <w:rPr>
          <w:rFonts w:ascii="Arial" w:eastAsiaTheme="minorEastAsia" w:hAnsi="Arial" w:cs="Arial"/>
        </w:rPr>
        <w:t xml:space="preserve"> o raio da base do cone e </w:t>
      </w:r>
      <w:bookmarkStart w:id="0" w:name="MTBlankEqn"/>
      <w:r w:rsidR="008106E2" w:rsidRPr="008106E2">
        <w:rPr>
          <w:position w:val="-10"/>
        </w:rPr>
        <w:object w:dxaOrig="220" w:dyaOrig="260" w14:anchorId="3AD58F17">
          <v:shape id="_x0000_i1032" type="#_x0000_t75" style="width:11.2pt;height:12.15pt" o:ole="">
            <v:imagedata r:id="rId22" o:title=""/>
          </v:shape>
          <o:OLEObject Type="Embed" ProgID="Equation.DSMT4" ShapeID="_x0000_i1032" DrawAspect="Content" ObjectID="_1768833299" r:id="rId23"/>
        </w:object>
      </w:r>
      <w:bookmarkEnd w:id="0"/>
      <w:r w:rsidRPr="00A64399">
        <w:rPr>
          <w:rFonts w:ascii="Arial" w:eastAsiaTheme="minorEastAsia" w:hAnsi="Arial" w:cs="Arial"/>
        </w:rPr>
        <w:t xml:space="preserve"> a geratriz do cone</w:t>
      </w:r>
    </w:p>
    <w:p w14:paraId="5529F674" w14:textId="77777777" w:rsidR="005854D1" w:rsidRPr="004641E2" w:rsidRDefault="005854D1" w:rsidP="005854D1">
      <w:pPr>
        <w:ind w:left="567"/>
        <w:rPr>
          <w:rFonts w:ascii="Arial" w:hAnsi="Arial" w:cs="Arial"/>
          <w:bCs/>
          <w:sz w:val="24"/>
          <w:szCs w:val="24"/>
        </w:rPr>
      </w:pPr>
      <w:r w:rsidRPr="004641E2">
        <w:rPr>
          <w:rFonts w:ascii="Arial" w:hAnsi="Arial" w:cs="Arial"/>
          <w:bCs/>
          <w:sz w:val="24"/>
          <w:szCs w:val="24"/>
        </w:rPr>
        <w:t>Volumes</w:t>
      </w:r>
    </w:p>
    <w:p w14:paraId="45E0AEA9" w14:textId="5716E80A" w:rsidR="005854D1" w:rsidRPr="00A64399" w:rsidRDefault="005854D1" w:rsidP="005854D1">
      <w:pPr>
        <w:ind w:left="1134"/>
        <w:rPr>
          <w:rFonts w:ascii="Arial" w:eastAsiaTheme="minorEastAsia" w:hAnsi="Arial" w:cs="Arial"/>
        </w:rPr>
      </w:pPr>
      <w:r w:rsidRPr="00A64399">
        <w:rPr>
          <w:rFonts w:ascii="Arial" w:hAnsi="Arial" w:cs="Arial"/>
          <w:b/>
          <w:bCs/>
        </w:rPr>
        <w:t xml:space="preserve">Prisma e cilindro: </w:t>
      </w:r>
      <w:r w:rsidR="008106E2" w:rsidRPr="008106E2">
        <w:rPr>
          <w:position w:val="-6"/>
        </w:rPr>
        <w:object w:dxaOrig="2180" w:dyaOrig="300" w14:anchorId="74CB07A6">
          <v:shape id="_x0000_i1033" type="#_x0000_t75" style="width:108.45pt;height:14.95pt" o:ole="">
            <v:imagedata r:id="rId24" o:title=""/>
          </v:shape>
          <o:OLEObject Type="Embed" ProgID="Equation.DSMT4" ShapeID="_x0000_i1033" DrawAspect="Content" ObjectID="_1768833300" r:id="rId25"/>
        </w:object>
      </w:r>
    </w:p>
    <w:p w14:paraId="57996029" w14:textId="79B8778E" w:rsidR="005854D1" w:rsidRPr="00A64399" w:rsidRDefault="005854D1" w:rsidP="005854D1">
      <w:pPr>
        <w:ind w:left="1134"/>
        <w:rPr>
          <w:rFonts w:ascii="Arial" w:eastAsiaTheme="minorEastAsia" w:hAnsi="Arial" w:cs="Arial"/>
        </w:rPr>
      </w:pPr>
      <w:r w:rsidRPr="00A64399">
        <w:rPr>
          <w:rFonts w:ascii="Arial" w:hAnsi="Arial" w:cs="Arial"/>
          <w:b/>
          <w:bCs/>
        </w:rPr>
        <w:t>Pirâmide e cone:</w:t>
      </w:r>
      <w:r w:rsidRPr="00A64399">
        <w:rPr>
          <w:rFonts w:ascii="Arial" w:hAnsi="Arial" w:cs="Arial"/>
        </w:rPr>
        <w:t xml:space="preserve"> </w:t>
      </w:r>
      <w:r w:rsidR="008106E2" w:rsidRPr="008106E2">
        <w:rPr>
          <w:position w:val="-22"/>
        </w:rPr>
        <w:object w:dxaOrig="2220" w:dyaOrig="600" w14:anchorId="6FF1951C">
          <v:shape id="_x0000_i1034" type="#_x0000_t75" style="width:112.2pt;height:29.9pt" o:ole="">
            <v:imagedata r:id="rId26" o:title=""/>
          </v:shape>
          <o:OLEObject Type="Embed" ProgID="Equation.DSMT4" ShapeID="_x0000_i1034" DrawAspect="Content" ObjectID="_1768833301" r:id="rId27"/>
        </w:object>
      </w:r>
    </w:p>
    <w:p w14:paraId="320AEBC6" w14:textId="1F378C1B" w:rsidR="005854D1" w:rsidRPr="00A64399" w:rsidRDefault="005854D1" w:rsidP="005854D1">
      <w:pPr>
        <w:ind w:left="1134"/>
        <w:rPr>
          <w:rFonts w:ascii="Arial" w:eastAsiaTheme="minorEastAsia" w:hAnsi="Arial" w:cs="Arial"/>
        </w:rPr>
      </w:pPr>
      <w:r w:rsidRPr="00A64399">
        <w:rPr>
          <w:rFonts w:ascii="Arial" w:hAnsi="Arial" w:cs="Arial"/>
          <w:b/>
          <w:bCs/>
        </w:rPr>
        <w:t>Esfera:</w:t>
      </w:r>
      <w:r w:rsidRPr="00A64399">
        <w:rPr>
          <w:rFonts w:ascii="Arial" w:eastAsiaTheme="minorEastAsia" w:hAnsi="Arial" w:cs="Arial"/>
        </w:rPr>
        <w:t xml:space="preserve"> </w:t>
      </w:r>
      <w:r w:rsidR="008106E2" w:rsidRPr="008106E2">
        <w:rPr>
          <w:position w:val="-22"/>
        </w:rPr>
        <w:object w:dxaOrig="600" w:dyaOrig="580" w14:anchorId="37366070">
          <v:shape id="_x0000_i1035" type="#_x0000_t75" style="width:29.9pt;height:29pt" o:ole="">
            <v:imagedata r:id="rId28" o:title=""/>
          </v:shape>
          <o:OLEObject Type="Embed" ProgID="Equation.DSMT4" ShapeID="_x0000_i1035" DrawAspect="Content" ObjectID="_1768833302" r:id="rId29"/>
        </w:object>
      </w:r>
      <w:r w:rsidRPr="00A64399">
        <w:rPr>
          <w:rFonts w:ascii="Arial" w:eastAsiaTheme="minorEastAsia" w:hAnsi="Arial" w:cs="Arial"/>
        </w:rPr>
        <w:t xml:space="preserve">, sendo </w:t>
      </w:r>
      <m:oMath>
        <m:r>
          <w:rPr>
            <w:rFonts w:ascii="Cambria Math"/>
          </w:rPr>
          <m:t>r</m:t>
        </m:r>
      </m:oMath>
      <w:r w:rsidRPr="00A64399">
        <w:rPr>
          <w:rFonts w:ascii="Arial" w:eastAsiaTheme="minorEastAsia" w:hAnsi="Arial" w:cs="Arial"/>
        </w:rPr>
        <w:t xml:space="preserve"> o raio da esfera</w:t>
      </w:r>
    </w:p>
    <w:p w14:paraId="1B86F176" w14:textId="21C925CF" w:rsidR="003E6539" w:rsidRPr="00C542AE" w:rsidRDefault="00F6383B" w:rsidP="00C542AE">
      <w:pPr>
        <w:spacing w:after="0" w:line="240" w:lineRule="auto"/>
      </w:pPr>
      <w:r>
        <w:br w:type="page"/>
      </w:r>
    </w:p>
    <w:p w14:paraId="205FF61E" w14:textId="6D153CE4" w:rsidR="003D7A44" w:rsidRPr="006F23D4" w:rsidRDefault="00FF0594" w:rsidP="003E6539">
      <w:pPr>
        <w:pStyle w:val="PargrafodaLista"/>
        <w:numPr>
          <w:ilvl w:val="0"/>
          <w:numId w:val="31"/>
        </w:numPr>
        <w:tabs>
          <w:tab w:val="left" w:pos="1784"/>
        </w:tabs>
        <w:spacing w:line="360" w:lineRule="auto"/>
        <w:ind w:left="142" w:hanging="284"/>
        <w:contextualSpacing w:val="0"/>
        <w:jc w:val="both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Considera o conjunto </w:t>
      </w:r>
      <w:r w:rsidR="008106E2" w:rsidRPr="008106E2">
        <w:rPr>
          <w:position w:val="-10"/>
        </w:rPr>
        <w:object w:dxaOrig="2920" w:dyaOrig="320" w14:anchorId="7B62E3DD">
          <v:shape id="_x0000_i1036" type="#_x0000_t75" style="width:145.85pt;height:15.9pt" o:ole="">
            <v:imagedata r:id="rId30" o:title=""/>
          </v:shape>
          <o:OLEObject Type="Embed" ProgID="Equation.DSMT4" ShapeID="_x0000_i1036" DrawAspect="Content" ObjectID="_1768833303" r:id="rId31"/>
        </w:object>
      </w:r>
      <w:r w:rsidR="006F23D4">
        <w:rPr>
          <w:rFonts w:eastAsiaTheme="minorEastAsia"/>
          <w:sz w:val="22"/>
          <w:szCs w:val="22"/>
        </w:rPr>
        <w:t>.</w:t>
      </w:r>
    </w:p>
    <w:p w14:paraId="52A15858" w14:textId="4B967A20" w:rsidR="006F23D4" w:rsidRDefault="007742BF" w:rsidP="007742BF">
      <w:pPr>
        <w:pStyle w:val="PargrafodaLista"/>
        <w:tabs>
          <w:tab w:val="left" w:pos="1784"/>
        </w:tabs>
        <w:spacing w:after="0" w:line="360" w:lineRule="auto"/>
        <w:ind w:left="142"/>
        <w:contextualSpacing w:val="0"/>
        <w:jc w:val="both"/>
        <w:rPr>
          <w:rFonts w:eastAsiaTheme="minorEastAsia"/>
          <w:sz w:val="22"/>
          <w:szCs w:val="22"/>
        </w:rPr>
      </w:pPr>
      <w:r>
        <w:rPr>
          <w:rFonts w:eastAsiaTheme="minorEastAsia"/>
          <w:sz w:val="22"/>
          <w:szCs w:val="22"/>
        </w:rPr>
        <w:t xml:space="preserve">Assinala a opção </w:t>
      </w:r>
      <w:r w:rsidR="00D17D04">
        <w:rPr>
          <w:rFonts w:eastAsiaTheme="minorEastAsia"/>
          <w:sz w:val="22"/>
          <w:szCs w:val="22"/>
        </w:rPr>
        <w:t xml:space="preserve">que apresenta o conjunto </w:t>
      </w:r>
      <m:oMath>
        <m:r>
          <w:rPr>
            <w:rFonts w:ascii="Cambria Math" w:eastAsiaTheme="minorEastAsia" w:hAnsi="Cambria Math"/>
            <w:sz w:val="22"/>
            <w:szCs w:val="22"/>
          </w:rPr>
          <m:t>P</m:t>
        </m:r>
      </m:oMath>
      <w:r w:rsidR="00D17D04">
        <w:rPr>
          <w:rFonts w:eastAsiaTheme="minorEastAsia"/>
          <w:sz w:val="22"/>
          <w:szCs w:val="22"/>
        </w:rPr>
        <w:t xml:space="preserve"> na forma de </w:t>
      </w:r>
      <w:r w:rsidR="00956CC9">
        <w:rPr>
          <w:rFonts w:eastAsiaTheme="minorEastAsia"/>
          <w:sz w:val="22"/>
          <w:szCs w:val="22"/>
        </w:rPr>
        <w:t xml:space="preserve">um </w:t>
      </w:r>
      <w:r w:rsidR="00D17D04">
        <w:rPr>
          <w:rFonts w:eastAsiaTheme="minorEastAsia"/>
          <w:sz w:val="22"/>
          <w:szCs w:val="22"/>
        </w:rPr>
        <w:t>intervalo.</w:t>
      </w:r>
    </w:p>
    <w:tbl>
      <w:tblPr>
        <w:tblStyle w:val="TabelacomGrelha"/>
        <w:tblW w:w="9683" w:type="dxa"/>
        <w:tblInd w:w="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6"/>
        <w:gridCol w:w="1984"/>
        <w:gridCol w:w="437"/>
        <w:gridCol w:w="1984"/>
        <w:gridCol w:w="437"/>
        <w:gridCol w:w="1984"/>
        <w:gridCol w:w="437"/>
        <w:gridCol w:w="1984"/>
      </w:tblGrid>
      <w:tr w:rsidR="00D17D04" w:rsidRPr="00827DA9" w14:paraId="55210853" w14:textId="77777777" w:rsidTr="008B1EB0">
        <w:tc>
          <w:tcPr>
            <w:tcW w:w="436" w:type="dxa"/>
            <w:vAlign w:val="center"/>
          </w:tcPr>
          <w:p w14:paraId="390549D7" w14:textId="77777777" w:rsidR="00D17D04" w:rsidRPr="005B2419" w:rsidRDefault="00D17D04" w:rsidP="008B1EB0">
            <w:pPr>
              <w:tabs>
                <w:tab w:val="left" w:pos="1784"/>
              </w:tabs>
              <w:spacing w:before="100" w:beforeAutospacing="1" w:after="100" w:afterAutospacing="1" w:line="360" w:lineRule="auto"/>
              <w:rPr>
                <w:rFonts w:ascii="Arial" w:hAnsi="Arial" w:cs="Arial"/>
                <w:b/>
                <w:bCs/>
              </w:rPr>
            </w:pPr>
            <w:r w:rsidRPr="005B2419">
              <w:rPr>
                <w:rFonts w:ascii="Arial" w:hAnsi="Arial" w:cs="Arial"/>
                <w:b/>
                <w:bCs/>
              </w:rPr>
              <w:t>A.</w:t>
            </w:r>
          </w:p>
        </w:tc>
        <w:tc>
          <w:tcPr>
            <w:tcW w:w="1984" w:type="dxa"/>
            <w:vAlign w:val="center"/>
          </w:tcPr>
          <w:p w14:paraId="1AEE7E85" w14:textId="53FD6AAF" w:rsidR="00D17D04" w:rsidRPr="00827DA9" w:rsidRDefault="00064AC1" w:rsidP="00E63CDB">
            <w:pPr>
              <w:tabs>
                <w:tab w:val="center" w:pos="880"/>
                <w:tab w:val="right" w:pos="1760"/>
              </w:tabs>
              <w:spacing w:before="100" w:beforeAutospacing="1" w:after="100" w:afterAutospacing="1" w:line="360" w:lineRule="auto"/>
              <w:rPr>
                <w:rFonts w:ascii="Arial" w:hAnsi="Arial" w:cs="Arial"/>
              </w:rPr>
            </w:pPr>
            <w:r w:rsidRPr="008106E2">
              <w:rPr>
                <w:position w:val="-14"/>
              </w:rPr>
              <w:object w:dxaOrig="1280" w:dyaOrig="400" w14:anchorId="7843D05D">
                <v:shape id="_x0000_i1037" type="#_x0000_t75" style="width:63.6pt;height:20.55pt" o:ole="">
                  <v:imagedata r:id="rId32" o:title=""/>
                </v:shape>
                <o:OLEObject Type="Embed" ProgID="Equation.DSMT4" ShapeID="_x0000_i1037" DrawAspect="Content" ObjectID="_1768833304" r:id="rId33"/>
              </w:object>
            </w:r>
          </w:p>
        </w:tc>
        <w:tc>
          <w:tcPr>
            <w:tcW w:w="437" w:type="dxa"/>
            <w:vAlign w:val="center"/>
          </w:tcPr>
          <w:p w14:paraId="4A787DBF" w14:textId="77777777" w:rsidR="00D17D04" w:rsidRPr="00827DA9" w:rsidRDefault="00D17D04" w:rsidP="008B1EB0">
            <w:pPr>
              <w:tabs>
                <w:tab w:val="left" w:pos="1784"/>
              </w:tabs>
              <w:spacing w:before="100" w:beforeAutospacing="1" w:after="100" w:afterAutospacing="1"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B</w:t>
            </w:r>
            <w:r w:rsidRPr="005B2419">
              <w:rPr>
                <w:rFonts w:ascii="Arial" w:hAnsi="Arial" w:cs="Arial"/>
                <w:b/>
                <w:bCs/>
              </w:rPr>
              <w:t>.</w:t>
            </w:r>
          </w:p>
        </w:tc>
        <w:tc>
          <w:tcPr>
            <w:tcW w:w="1984" w:type="dxa"/>
            <w:vAlign w:val="center"/>
          </w:tcPr>
          <w:p w14:paraId="0B7CE287" w14:textId="2FD31066" w:rsidR="00D17D04" w:rsidRPr="00827DA9" w:rsidRDefault="00064AC1" w:rsidP="00E63CDB">
            <w:pPr>
              <w:tabs>
                <w:tab w:val="center" w:pos="880"/>
                <w:tab w:val="right" w:pos="1760"/>
              </w:tabs>
              <w:spacing w:before="100" w:beforeAutospacing="1" w:after="100" w:afterAutospacing="1" w:line="360" w:lineRule="auto"/>
              <w:rPr>
                <w:rFonts w:ascii="Arial" w:hAnsi="Arial" w:cs="Arial"/>
              </w:rPr>
            </w:pPr>
            <w:r w:rsidRPr="008106E2">
              <w:rPr>
                <w:position w:val="-14"/>
              </w:rPr>
              <w:object w:dxaOrig="1160" w:dyaOrig="400" w14:anchorId="6CAF1773">
                <v:shape id="_x0000_i1038" type="#_x0000_t75" style="width:58.9pt;height:20.55pt" o:ole="">
                  <v:imagedata r:id="rId34" o:title=""/>
                </v:shape>
                <o:OLEObject Type="Embed" ProgID="Equation.DSMT4" ShapeID="_x0000_i1038" DrawAspect="Content" ObjectID="_1768833305" r:id="rId35"/>
              </w:object>
            </w:r>
          </w:p>
        </w:tc>
        <w:tc>
          <w:tcPr>
            <w:tcW w:w="437" w:type="dxa"/>
            <w:vAlign w:val="center"/>
          </w:tcPr>
          <w:p w14:paraId="510B1C39" w14:textId="77777777" w:rsidR="00D17D04" w:rsidRPr="00BD06D7" w:rsidRDefault="00D17D04" w:rsidP="008B1EB0">
            <w:pPr>
              <w:tabs>
                <w:tab w:val="left" w:pos="1784"/>
              </w:tabs>
              <w:spacing w:before="100" w:beforeAutospacing="1" w:after="100" w:afterAutospacing="1" w:line="360" w:lineRule="auto"/>
              <w:rPr>
                <w:rFonts w:ascii="Arial" w:hAnsi="Arial" w:cs="Arial"/>
                <w:b/>
                <w:bCs/>
              </w:rPr>
            </w:pPr>
            <w:r w:rsidRPr="00BD06D7">
              <w:rPr>
                <w:rFonts w:ascii="Arial" w:hAnsi="Arial" w:cs="Arial"/>
                <w:b/>
                <w:bCs/>
              </w:rPr>
              <w:t>C.</w:t>
            </w:r>
          </w:p>
        </w:tc>
        <w:tc>
          <w:tcPr>
            <w:tcW w:w="1984" w:type="dxa"/>
            <w:vAlign w:val="center"/>
          </w:tcPr>
          <w:p w14:paraId="3246A5FA" w14:textId="2730B1BC" w:rsidR="00D17D04" w:rsidRPr="00827DA9" w:rsidRDefault="00064AC1" w:rsidP="00E63CDB">
            <w:pPr>
              <w:tabs>
                <w:tab w:val="center" w:pos="880"/>
                <w:tab w:val="right" w:pos="1760"/>
              </w:tabs>
              <w:spacing w:before="100" w:beforeAutospacing="1" w:after="100" w:afterAutospacing="1" w:line="360" w:lineRule="auto"/>
              <w:rPr>
                <w:rFonts w:ascii="Arial" w:hAnsi="Arial" w:cs="Arial"/>
              </w:rPr>
            </w:pPr>
            <w:r w:rsidRPr="008106E2">
              <w:rPr>
                <w:position w:val="-14"/>
              </w:rPr>
              <w:object w:dxaOrig="1320" w:dyaOrig="400" w14:anchorId="6D234404">
                <v:shape id="_x0000_i1039" type="#_x0000_t75" style="width:66.4pt;height:20.55pt" o:ole="">
                  <v:imagedata r:id="rId36" o:title=""/>
                </v:shape>
                <o:OLEObject Type="Embed" ProgID="Equation.DSMT4" ShapeID="_x0000_i1039" DrawAspect="Content" ObjectID="_1768833306" r:id="rId37"/>
              </w:object>
            </w:r>
          </w:p>
        </w:tc>
        <w:tc>
          <w:tcPr>
            <w:tcW w:w="437" w:type="dxa"/>
            <w:vAlign w:val="center"/>
          </w:tcPr>
          <w:p w14:paraId="5B5A378B" w14:textId="77777777" w:rsidR="00D17D04" w:rsidRPr="00592713" w:rsidRDefault="00D17D04" w:rsidP="008B1EB0">
            <w:pPr>
              <w:tabs>
                <w:tab w:val="left" w:pos="1784"/>
              </w:tabs>
              <w:spacing w:before="100" w:beforeAutospacing="1" w:after="100" w:afterAutospacing="1" w:line="360" w:lineRule="auto"/>
              <w:rPr>
                <w:rFonts w:ascii="Arial" w:hAnsi="Arial" w:cs="Arial"/>
                <w:b/>
                <w:bCs/>
              </w:rPr>
            </w:pPr>
            <w:r w:rsidRPr="00592713">
              <w:rPr>
                <w:rFonts w:ascii="Arial" w:hAnsi="Arial" w:cs="Arial"/>
                <w:b/>
                <w:bCs/>
              </w:rPr>
              <w:t>D.</w:t>
            </w:r>
          </w:p>
        </w:tc>
        <w:tc>
          <w:tcPr>
            <w:tcW w:w="1984" w:type="dxa"/>
            <w:vAlign w:val="center"/>
          </w:tcPr>
          <w:p w14:paraId="2F11B387" w14:textId="7129CFA1" w:rsidR="00D17D04" w:rsidRPr="00827DA9" w:rsidRDefault="00064AC1" w:rsidP="00E63CDB">
            <w:pPr>
              <w:tabs>
                <w:tab w:val="center" w:pos="880"/>
                <w:tab w:val="right" w:pos="1760"/>
              </w:tabs>
              <w:spacing w:before="100" w:beforeAutospacing="1" w:after="100" w:afterAutospacing="1" w:line="360" w:lineRule="auto"/>
              <w:rPr>
                <w:rFonts w:ascii="Arial" w:hAnsi="Arial" w:cs="Arial"/>
              </w:rPr>
            </w:pPr>
            <w:r w:rsidRPr="008106E2">
              <w:rPr>
                <w:position w:val="-14"/>
              </w:rPr>
              <w:object w:dxaOrig="1060" w:dyaOrig="400" w14:anchorId="3433A3E1">
                <v:shape id="_x0000_i1040" type="#_x0000_t75" style="width:54.25pt;height:20.55pt" o:ole="">
                  <v:imagedata r:id="rId38" o:title=""/>
                </v:shape>
                <o:OLEObject Type="Embed" ProgID="Equation.DSMT4" ShapeID="_x0000_i1040" DrawAspect="Content" ObjectID="_1768833307" r:id="rId39"/>
              </w:object>
            </w:r>
          </w:p>
        </w:tc>
      </w:tr>
    </w:tbl>
    <w:p w14:paraId="486F33AE" w14:textId="2ECCA2FB" w:rsidR="00D17D04" w:rsidRDefault="00D17D04" w:rsidP="007742BF">
      <w:pPr>
        <w:pStyle w:val="PargrafodaLista"/>
        <w:tabs>
          <w:tab w:val="left" w:pos="1784"/>
        </w:tabs>
        <w:spacing w:after="0" w:line="360" w:lineRule="auto"/>
        <w:ind w:left="142"/>
        <w:contextualSpacing w:val="0"/>
        <w:jc w:val="both"/>
        <w:rPr>
          <w:sz w:val="22"/>
          <w:szCs w:val="22"/>
        </w:rPr>
      </w:pPr>
    </w:p>
    <w:p w14:paraId="7B954A0D" w14:textId="77777777" w:rsidR="007807B2" w:rsidRDefault="007807B2" w:rsidP="007742BF">
      <w:pPr>
        <w:pStyle w:val="PargrafodaLista"/>
        <w:tabs>
          <w:tab w:val="left" w:pos="1784"/>
        </w:tabs>
        <w:spacing w:after="0" w:line="360" w:lineRule="auto"/>
        <w:ind w:left="142"/>
        <w:contextualSpacing w:val="0"/>
        <w:jc w:val="both"/>
        <w:rPr>
          <w:sz w:val="22"/>
          <w:szCs w:val="22"/>
        </w:rPr>
      </w:pPr>
    </w:p>
    <w:p w14:paraId="2B833C3C" w14:textId="4985C08F" w:rsidR="00B7774A" w:rsidRPr="00A75D4B" w:rsidRDefault="0069095C" w:rsidP="003E6539">
      <w:pPr>
        <w:pStyle w:val="PargrafodaLista"/>
        <w:numPr>
          <w:ilvl w:val="0"/>
          <w:numId w:val="31"/>
        </w:numPr>
        <w:tabs>
          <w:tab w:val="left" w:pos="1784"/>
        </w:tabs>
        <w:spacing w:line="360" w:lineRule="auto"/>
        <w:ind w:left="142" w:hanging="284"/>
        <w:contextualSpacing w:val="0"/>
        <w:jc w:val="both"/>
        <w:rPr>
          <w:sz w:val="22"/>
          <w:szCs w:val="22"/>
        </w:rPr>
      </w:pPr>
      <w:r>
        <w:rPr>
          <w:sz w:val="22"/>
          <w:szCs w:val="22"/>
        </w:rPr>
        <w:t>Considera o</w:t>
      </w:r>
      <w:r w:rsidR="004C2CE8">
        <w:rPr>
          <w:sz w:val="22"/>
          <w:szCs w:val="22"/>
        </w:rPr>
        <w:t>s</w:t>
      </w:r>
      <w:r>
        <w:rPr>
          <w:sz w:val="22"/>
          <w:szCs w:val="22"/>
        </w:rPr>
        <w:t xml:space="preserve"> con</w:t>
      </w:r>
      <w:r w:rsidR="004C0F2A">
        <w:rPr>
          <w:sz w:val="22"/>
          <w:szCs w:val="22"/>
        </w:rPr>
        <w:t xml:space="preserve">juntos </w:t>
      </w:r>
      <w:r w:rsidR="00064AC1" w:rsidRPr="008106E2">
        <w:rPr>
          <w:position w:val="-18"/>
        </w:rPr>
        <w:object w:dxaOrig="1380" w:dyaOrig="460" w14:anchorId="6A6F90E2">
          <v:shape id="_x0000_i1041" type="#_x0000_t75" style="width:69.2pt;height:24.3pt" o:ole="">
            <v:imagedata r:id="rId40" o:title=""/>
          </v:shape>
          <o:OLEObject Type="Embed" ProgID="Equation.DSMT4" ShapeID="_x0000_i1041" DrawAspect="Content" ObjectID="_1768833308" r:id="rId41"/>
        </w:object>
      </w:r>
      <w:r w:rsidR="00A75D4B">
        <w:rPr>
          <w:rFonts w:eastAsiaTheme="minorEastAsia"/>
          <w:sz w:val="22"/>
          <w:szCs w:val="22"/>
        </w:rPr>
        <w:t xml:space="preserve"> e </w:t>
      </w:r>
      <w:r w:rsidR="00880F06" w:rsidRPr="008106E2">
        <w:rPr>
          <w:position w:val="-14"/>
        </w:rPr>
        <w:object w:dxaOrig="1060" w:dyaOrig="380" w14:anchorId="623A3498">
          <v:shape id="_x0000_i1042" type="#_x0000_t75" style="width:54.25pt;height:17.75pt" o:ole="">
            <v:imagedata r:id="rId42" o:title=""/>
          </v:shape>
          <o:OLEObject Type="Embed" ProgID="Equation.DSMT4" ShapeID="_x0000_i1042" DrawAspect="Content" ObjectID="_1768833309" r:id="rId43"/>
        </w:object>
      </w:r>
      <w:r w:rsidR="00A75D4B">
        <w:rPr>
          <w:rFonts w:eastAsiaTheme="minorEastAsia"/>
          <w:sz w:val="22"/>
          <w:szCs w:val="22"/>
        </w:rPr>
        <w:t>.</w:t>
      </w:r>
    </w:p>
    <w:p w14:paraId="7E057C55" w14:textId="6639279B" w:rsidR="00A75D4B" w:rsidRDefault="00A75D4B" w:rsidP="00A75D4B">
      <w:pPr>
        <w:pStyle w:val="PargrafodaLista"/>
        <w:tabs>
          <w:tab w:val="left" w:pos="1784"/>
        </w:tabs>
        <w:spacing w:after="0" w:line="360" w:lineRule="auto"/>
        <w:ind w:left="142"/>
        <w:contextualSpacing w:val="0"/>
        <w:jc w:val="both"/>
        <w:rPr>
          <w:rFonts w:eastAsiaTheme="minorEastAsia"/>
          <w:sz w:val="22"/>
          <w:szCs w:val="22"/>
        </w:rPr>
      </w:pPr>
      <w:r>
        <w:rPr>
          <w:rFonts w:eastAsiaTheme="minorEastAsia"/>
          <w:sz w:val="22"/>
          <w:szCs w:val="22"/>
        </w:rPr>
        <w:t xml:space="preserve">Assinala a opção que apresenta um número irracional que pertence </w:t>
      </w:r>
      <w:r w:rsidR="00714E1F">
        <w:rPr>
          <w:rFonts w:eastAsiaTheme="minorEastAsia"/>
          <w:sz w:val="22"/>
          <w:szCs w:val="22"/>
        </w:rPr>
        <w:t xml:space="preserve">ao conjunto </w:t>
      </w:r>
      <m:oMath>
        <m:r>
          <w:rPr>
            <w:rFonts w:ascii="Cambria Math" w:eastAsiaTheme="minorEastAsia" w:hAnsi="Cambria Math"/>
            <w:sz w:val="22"/>
            <w:szCs w:val="22"/>
          </w:rPr>
          <m:t>A∩B</m:t>
        </m:r>
      </m:oMath>
      <w:r w:rsidR="00714E1F">
        <w:rPr>
          <w:rFonts w:eastAsiaTheme="minorEastAsia"/>
          <w:sz w:val="22"/>
          <w:szCs w:val="22"/>
        </w:rPr>
        <w:t>.</w:t>
      </w:r>
    </w:p>
    <w:tbl>
      <w:tblPr>
        <w:tblStyle w:val="TabelacomGrelha"/>
        <w:tblW w:w="9683" w:type="dxa"/>
        <w:tblInd w:w="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6"/>
        <w:gridCol w:w="1984"/>
        <w:gridCol w:w="437"/>
        <w:gridCol w:w="1984"/>
        <w:gridCol w:w="437"/>
        <w:gridCol w:w="1984"/>
        <w:gridCol w:w="437"/>
        <w:gridCol w:w="1984"/>
      </w:tblGrid>
      <w:tr w:rsidR="00714E1F" w:rsidRPr="00827DA9" w14:paraId="5CE2A71C" w14:textId="77777777" w:rsidTr="008B1EB0">
        <w:tc>
          <w:tcPr>
            <w:tcW w:w="436" w:type="dxa"/>
            <w:vAlign w:val="center"/>
          </w:tcPr>
          <w:p w14:paraId="33C302F9" w14:textId="77777777" w:rsidR="00714E1F" w:rsidRPr="005B2419" w:rsidRDefault="00714E1F" w:rsidP="008B1EB0">
            <w:pPr>
              <w:tabs>
                <w:tab w:val="left" w:pos="1784"/>
              </w:tabs>
              <w:spacing w:before="100" w:beforeAutospacing="1" w:after="100" w:afterAutospacing="1" w:line="360" w:lineRule="auto"/>
              <w:rPr>
                <w:rFonts w:ascii="Arial" w:hAnsi="Arial" w:cs="Arial"/>
                <w:b/>
                <w:bCs/>
              </w:rPr>
            </w:pPr>
            <w:r w:rsidRPr="005B2419">
              <w:rPr>
                <w:rFonts w:ascii="Arial" w:hAnsi="Arial" w:cs="Arial"/>
                <w:b/>
                <w:bCs/>
              </w:rPr>
              <w:t>A.</w:t>
            </w:r>
          </w:p>
        </w:tc>
        <w:tc>
          <w:tcPr>
            <w:tcW w:w="1984" w:type="dxa"/>
            <w:vAlign w:val="center"/>
          </w:tcPr>
          <w:p w14:paraId="5B55C7F9" w14:textId="3645501D" w:rsidR="00714E1F" w:rsidRPr="00827DA9" w:rsidRDefault="008106E2" w:rsidP="00E63CDB">
            <w:pPr>
              <w:tabs>
                <w:tab w:val="center" w:pos="880"/>
                <w:tab w:val="right" w:pos="1760"/>
              </w:tabs>
              <w:spacing w:before="100" w:beforeAutospacing="1" w:after="100" w:afterAutospacing="1" w:line="360" w:lineRule="auto"/>
              <w:rPr>
                <w:rFonts w:ascii="Arial" w:hAnsi="Arial" w:cs="Arial"/>
              </w:rPr>
            </w:pPr>
            <w:r w:rsidRPr="008106E2">
              <w:rPr>
                <w:position w:val="-14"/>
              </w:rPr>
              <w:object w:dxaOrig="720" w:dyaOrig="400" w14:anchorId="35E59899">
                <v:shape id="_x0000_i1043" type="#_x0000_t75" style="width:36.45pt;height:20.55pt" o:ole="">
                  <v:imagedata r:id="rId44" o:title=""/>
                </v:shape>
                <o:OLEObject Type="Embed" ProgID="Equation.DSMT4" ShapeID="_x0000_i1043" DrawAspect="Content" ObjectID="_1768833310" r:id="rId45"/>
              </w:object>
            </w:r>
            <w:r w:rsidR="00F078DE">
              <w:t xml:space="preserve"> </w:t>
            </w:r>
          </w:p>
        </w:tc>
        <w:tc>
          <w:tcPr>
            <w:tcW w:w="437" w:type="dxa"/>
            <w:vAlign w:val="center"/>
          </w:tcPr>
          <w:p w14:paraId="04E57A2C" w14:textId="77777777" w:rsidR="00714E1F" w:rsidRPr="00827DA9" w:rsidRDefault="00714E1F" w:rsidP="008B1EB0">
            <w:pPr>
              <w:tabs>
                <w:tab w:val="left" w:pos="1784"/>
              </w:tabs>
              <w:spacing w:before="100" w:beforeAutospacing="1" w:after="100" w:afterAutospacing="1"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B</w:t>
            </w:r>
            <w:r w:rsidRPr="005B2419">
              <w:rPr>
                <w:rFonts w:ascii="Arial" w:hAnsi="Arial" w:cs="Arial"/>
                <w:b/>
                <w:bCs/>
              </w:rPr>
              <w:t>.</w:t>
            </w:r>
          </w:p>
        </w:tc>
        <w:tc>
          <w:tcPr>
            <w:tcW w:w="1984" w:type="dxa"/>
            <w:vAlign w:val="center"/>
          </w:tcPr>
          <w:p w14:paraId="728C8DDF" w14:textId="1C1F2C6C" w:rsidR="00714E1F" w:rsidRPr="00827DA9" w:rsidRDefault="008106E2" w:rsidP="00E63CDB">
            <w:pPr>
              <w:tabs>
                <w:tab w:val="center" w:pos="880"/>
                <w:tab w:val="right" w:pos="1760"/>
              </w:tabs>
              <w:spacing w:before="100" w:beforeAutospacing="1" w:after="100" w:afterAutospacing="1" w:line="360" w:lineRule="auto"/>
              <w:rPr>
                <w:rFonts w:ascii="Arial" w:hAnsi="Arial" w:cs="Arial"/>
              </w:rPr>
            </w:pPr>
            <w:r w:rsidRPr="008106E2">
              <w:rPr>
                <w:position w:val="-14"/>
              </w:rPr>
              <w:object w:dxaOrig="580" w:dyaOrig="400" w14:anchorId="733C1379">
                <v:shape id="_x0000_i1044" type="#_x0000_t75" style="width:29pt;height:20.55pt" o:ole="">
                  <v:imagedata r:id="rId46" o:title=""/>
                </v:shape>
                <o:OLEObject Type="Embed" ProgID="Equation.DSMT4" ShapeID="_x0000_i1044" DrawAspect="Content" ObjectID="_1768833311" r:id="rId47"/>
              </w:object>
            </w:r>
          </w:p>
        </w:tc>
        <w:tc>
          <w:tcPr>
            <w:tcW w:w="437" w:type="dxa"/>
            <w:vAlign w:val="center"/>
          </w:tcPr>
          <w:p w14:paraId="152BA471" w14:textId="77777777" w:rsidR="00714E1F" w:rsidRPr="00BD06D7" w:rsidRDefault="00714E1F" w:rsidP="008B1EB0">
            <w:pPr>
              <w:tabs>
                <w:tab w:val="left" w:pos="1784"/>
              </w:tabs>
              <w:spacing w:before="100" w:beforeAutospacing="1" w:after="100" w:afterAutospacing="1" w:line="360" w:lineRule="auto"/>
              <w:rPr>
                <w:rFonts w:ascii="Arial" w:hAnsi="Arial" w:cs="Arial"/>
                <w:b/>
                <w:bCs/>
              </w:rPr>
            </w:pPr>
            <w:r w:rsidRPr="00BD06D7">
              <w:rPr>
                <w:rFonts w:ascii="Arial" w:hAnsi="Arial" w:cs="Arial"/>
                <w:b/>
                <w:bCs/>
              </w:rPr>
              <w:t>C.</w:t>
            </w:r>
          </w:p>
        </w:tc>
        <w:tc>
          <w:tcPr>
            <w:tcW w:w="1984" w:type="dxa"/>
            <w:vAlign w:val="center"/>
          </w:tcPr>
          <w:p w14:paraId="4650436A" w14:textId="72F7F470" w:rsidR="00714E1F" w:rsidRPr="00827DA9" w:rsidRDefault="008106E2" w:rsidP="00E63CDB">
            <w:pPr>
              <w:tabs>
                <w:tab w:val="center" w:pos="880"/>
                <w:tab w:val="right" w:pos="1760"/>
              </w:tabs>
              <w:spacing w:before="100" w:beforeAutospacing="1" w:after="100" w:afterAutospacing="1" w:line="360" w:lineRule="auto"/>
              <w:rPr>
                <w:rFonts w:ascii="Arial" w:hAnsi="Arial" w:cs="Arial"/>
              </w:rPr>
            </w:pPr>
            <w:r w:rsidRPr="008106E2">
              <w:rPr>
                <w:position w:val="-14"/>
              </w:rPr>
              <w:object w:dxaOrig="740" w:dyaOrig="400" w14:anchorId="134E4AAD">
                <v:shape id="_x0000_i1045" type="#_x0000_t75" style="width:36.45pt;height:20.55pt" o:ole="">
                  <v:imagedata r:id="rId48" o:title=""/>
                </v:shape>
                <o:OLEObject Type="Embed" ProgID="Equation.DSMT4" ShapeID="_x0000_i1045" DrawAspect="Content" ObjectID="_1768833312" r:id="rId49"/>
              </w:object>
            </w:r>
          </w:p>
        </w:tc>
        <w:tc>
          <w:tcPr>
            <w:tcW w:w="437" w:type="dxa"/>
            <w:vAlign w:val="center"/>
          </w:tcPr>
          <w:p w14:paraId="10371479" w14:textId="77777777" w:rsidR="00714E1F" w:rsidRPr="00592713" w:rsidRDefault="00714E1F" w:rsidP="008B1EB0">
            <w:pPr>
              <w:tabs>
                <w:tab w:val="left" w:pos="1784"/>
              </w:tabs>
              <w:spacing w:before="100" w:beforeAutospacing="1" w:after="100" w:afterAutospacing="1" w:line="360" w:lineRule="auto"/>
              <w:rPr>
                <w:rFonts w:ascii="Arial" w:hAnsi="Arial" w:cs="Arial"/>
                <w:b/>
                <w:bCs/>
              </w:rPr>
            </w:pPr>
            <w:r w:rsidRPr="00592713">
              <w:rPr>
                <w:rFonts w:ascii="Arial" w:hAnsi="Arial" w:cs="Arial"/>
                <w:b/>
                <w:bCs/>
              </w:rPr>
              <w:t>D.</w:t>
            </w:r>
          </w:p>
        </w:tc>
        <w:tc>
          <w:tcPr>
            <w:tcW w:w="1984" w:type="dxa"/>
            <w:vAlign w:val="center"/>
          </w:tcPr>
          <w:p w14:paraId="2C192D11" w14:textId="2D695849" w:rsidR="00714E1F" w:rsidRPr="00827DA9" w:rsidRDefault="008106E2" w:rsidP="00E63CDB">
            <w:pPr>
              <w:tabs>
                <w:tab w:val="center" w:pos="880"/>
                <w:tab w:val="right" w:pos="1760"/>
              </w:tabs>
              <w:spacing w:before="100" w:beforeAutospacing="1" w:after="100" w:afterAutospacing="1" w:line="360" w:lineRule="auto"/>
              <w:rPr>
                <w:rFonts w:ascii="Arial" w:hAnsi="Arial" w:cs="Arial"/>
              </w:rPr>
            </w:pPr>
            <w:r w:rsidRPr="008106E2">
              <w:rPr>
                <w:position w:val="-14"/>
              </w:rPr>
              <w:object w:dxaOrig="940" w:dyaOrig="400" w14:anchorId="1C6525E5">
                <v:shape id="_x0000_i1046" type="#_x0000_t75" style="width:47.7pt;height:20.55pt" o:ole="">
                  <v:imagedata r:id="rId50" o:title=""/>
                </v:shape>
                <o:OLEObject Type="Embed" ProgID="Equation.DSMT4" ShapeID="_x0000_i1046" DrawAspect="Content" ObjectID="_1768833313" r:id="rId51"/>
              </w:object>
            </w:r>
          </w:p>
        </w:tc>
      </w:tr>
    </w:tbl>
    <w:p w14:paraId="3D7E37A8" w14:textId="4E781F0F" w:rsidR="00714E1F" w:rsidRDefault="00714E1F" w:rsidP="00A75D4B">
      <w:pPr>
        <w:pStyle w:val="PargrafodaLista"/>
        <w:tabs>
          <w:tab w:val="left" w:pos="1784"/>
        </w:tabs>
        <w:spacing w:after="0" w:line="360" w:lineRule="auto"/>
        <w:ind w:left="142"/>
        <w:contextualSpacing w:val="0"/>
        <w:jc w:val="both"/>
        <w:rPr>
          <w:sz w:val="22"/>
          <w:szCs w:val="22"/>
        </w:rPr>
      </w:pPr>
    </w:p>
    <w:p w14:paraId="714C6966" w14:textId="2946D0E1" w:rsidR="008106E2" w:rsidRDefault="008106E2" w:rsidP="00A75D4B">
      <w:pPr>
        <w:pStyle w:val="PargrafodaLista"/>
        <w:tabs>
          <w:tab w:val="left" w:pos="1784"/>
        </w:tabs>
        <w:spacing w:after="0" w:line="360" w:lineRule="auto"/>
        <w:ind w:left="142"/>
        <w:contextualSpacing w:val="0"/>
        <w:jc w:val="both"/>
        <w:rPr>
          <w:sz w:val="22"/>
          <w:szCs w:val="22"/>
        </w:rPr>
      </w:pPr>
    </w:p>
    <w:p w14:paraId="1CC820D5" w14:textId="77777777" w:rsidR="007807B2" w:rsidRDefault="007807B2" w:rsidP="00A75D4B">
      <w:pPr>
        <w:pStyle w:val="PargrafodaLista"/>
        <w:tabs>
          <w:tab w:val="left" w:pos="1784"/>
        </w:tabs>
        <w:spacing w:after="0" w:line="360" w:lineRule="auto"/>
        <w:ind w:left="142"/>
        <w:contextualSpacing w:val="0"/>
        <w:jc w:val="both"/>
        <w:rPr>
          <w:sz w:val="22"/>
          <w:szCs w:val="22"/>
        </w:rPr>
      </w:pPr>
    </w:p>
    <w:p w14:paraId="71990663" w14:textId="706C772C" w:rsidR="00A645F1" w:rsidRPr="003E6539" w:rsidRDefault="001B4412" w:rsidP="009B1AE9">
      <w:pPr>
        <w:pStyle w:val="PargrafodaLista"/>
        <w:numPr>
          <w:ilvl w:val="0"/>
          <w:numId w:val="31"/>
        </w:numPr>
        <w:tabs>
          <w:tab w:val="left" w:pos="1784"/>
        </w:tabs>
        <w:spacing w:after="0" w:line="360" w:lineRule="auto"/>
        <w:ind w:left="142" w:hanging="284"/>
        <w:contextualSpacing w:val="0"/>
        <w:jc w:val="both"/>
        <w:rPr>
          <w:sz w:val="22"/>
          <w:szCs w:val="22"/>
        </w:rPr>
      </w:pPr>
      <w:r>
        <w:rPr>
          <w:sz w:val="22"/>
          <w:szCs w:val="22"/>
        </w:rPr>
        <w:t>N</w:t>
      </w:r>
      <w:r w:rsidR="00CD774E">
        <w:rPr>
          <w:sz w:val="22"/>
          <w:szCs w:val="22"/>
        </w:rPr>
        <w:t xml:space="preserve">a figura seguinte está representada </w:t>
      </w:r>
      <w:r w:rsidR="00225A0E">
        <w:rPr>
          <w:sz w:val="22"/>
          <w:szCs w:val="22"/>
        </w:rPr>
        <w:t>a reta real</w:t>
      </w:r>
      <w:r w:rsidR="00225A0E">
        <w:rPr>
          <w:rFonts w:eastAsiaTheme="minorEastAsia"/>
          <w:sz w:val="22"/>
          <w:szCs w:val="22"/>
        </w:rPr>
        <w:t xml:space="preserve">, onde estão assinalados os pontos </w:t>
      </w:r>
      <w:r w:rsidR="008106E2" w:rsidRPr="008106E2">
        <w:rPr>
          <w:position w:val="-10"/>
        </w:rPr>
        <w:object w:dxaOrig="1760" w:dyaOrig="320" w14:anchorId="490439BA">
          <v:shape id="_x0000_i1047" type="#_x0000_t75" style="width:87.9pt;height:15.9pt" o:ole="">
            <v:imagedata r:id="rId52" o:title=""/>
          </v:shape>
          <o:OLEObject Type="Embed" ProgID="Equation.DSMT4" ShapeID="_x0000_i1047" DrawAspect="Content" ObjectID="_1768833314" r:id="rId53"/>
        </w:object>
      </w:r>
      <w:r w:rsidR="00A50A55">
        <w:rPr>
          <w:rFonts w:eastAsiaTheme="minorEastAsia"/>
          <w:sz w:val="22"/>
          <w:szCs w:val="22"/>
        </w:rPr>
        <w:t xml:space="preserve"> </w:t>
      </w:r>
    </w:p>
    <w:p w14:paraId="0B5C204F" w14:textId="2A540952" w:rsidR="0059697E" w:rsidRPr="001E348E" w:rsidRDefault="00A50A55" w:rsidP="009B1AE9">
      <w:pPr>
        <w:pStyle w:val="PargrafodaLista"/>
        <w:tabs>
          <w:tab w:val="left" w:pos="1784"/>
        </w:tabs>
        <w:spacing w:after="0" w:line="360" w:lineRule="auto"/>
        <w:ind w:left="142"/>
        <w:contextualSpacing w:val="0"/>
        <w:jc w:val="center"/>
        <w:rPr>
          <w:sz w:val="22"/>
          <w:szCs w:val="22"/>
        </w:rPr>
      </w:pPr>
      <w:r>
        <w:rPr>
          <w:noProof/>
          <w:sz w:val="22"/>
          <w:szCs w:val="22"/>
          <w:lang w:eastAsia="pt-PT"/>
        </w:rPr>
        <w:drawing>
          <wp:inline distT="0" distB="0" distL="0" distR="0" wp14:anchorId="180352C0" wp14:editId="142086D3">
            <wp:extent cx="5394778" cy="508000"/>
            <wp:effectExtent l="0" t="0" r="0" b="6350"/>
            <wp:docPr id="40050760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507605" name="Imagem 1"/>
                    <pic:cNvPicPr>
                      <a:picLocks noChangeAspect="1" noChangeArrowheads="1"/>
                    </pic:cNvPicPr>
                  </pic:nvPicPr>
                  <pic:blipFill rotWithShape="1">
                    <a:blip r:embed="rId54"/>
                    <a:srcRect l="-1052" r="-1232"/>
                    <a:stretch/>
                  </pic:blipFill>
                  <pic:spPr bwMode="auto">
                    <a:xfrm>
                      <a:off x="0" y="0"/>
                      <a:ext cx="5401521" cy="50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27102" w14:textId="5F27429B" w:rsidR="00372328" w:rsidRDefault="00B30B4F" w:rsidP="00086061">
      <w:pPr>
        <w:pStyle w:val="PargrafodaLista"/>
        <w:tabs>
          <w:tab w:val="left" w:pos="1784"/>
        </w:tabs>
        <w:spacing w:after="0" w:line="360" w:lineRule="auto"/>
        <w:ind w:left="142"/>
        <w:contextualSpacing w:val="0"/>
        <w:jc w:val="both"/>
        <w:rPr>
          <w:rFonts w:eastAsiaTheme="minorEastAsia"/>
          <w:sz w:val="22"/>
          <w:szCs w:val="22"/>
        </w:rPr>
      </w:pPr>
      <w:r>
        <w:rPr>
          <w:sz w:val="22"/>
          <w:szCs w:val="22"/>
        </w:rPr>
        <w:t>Qua</w:t>
      </w:r>
      <w:r w:rsidR="009C3FE2">
        <w:rPr>
          <w:sz w:val="22"/>
          <w:szCs w:val="22"/>
        </w:rPr>
        <w:t xml:space="preserve">is são os pontos cuja </w:t>
      </w:r>
      <w:r w:rsidR="00705DC8">
        <w:rPr>
          <w:sz w:val="22"/>
          <w:szCs w:val="22"/>
        </w:rPr>
        <w:t>abcissa é solução d</w:t>
      </w:r>
      <w:r w:rsidR="00372328">
        <w:rPr>
          <w:sz w:val="22"/>
          <w:szCs w:val="22"/>
        </w:rPr>
        <w:t>a inequação</w:t>
      </w:r>
      <w:r w:rsidR="00212EB6">
        <w:rPr>
          <w:sz w:val="22"/>
          <w:szCs w:val="22"/>
        </w:rPr>
        <w:t xml:space="preserve"> </w:t>
      </w:r>
      <w:r w:rsidR="008106E2" w:rsidRPr="008106E2">
        <w:rPr>
          <w:position w:val="-22"/>
        </w:rPr>
        <w:object w:dxaOrig="1520" w:dyaOrig="580" w14:anchorId="7B5BD528">
          <v:shape id="_x0000_i1048" type="#_x0000_t75" style="width:75.75pt;height:29pt" o:ole="">
            <v:imagedata r:id="rId55" o:title=""/>
          </v:shape>
          <o:OLEObject Type="Embed" ProgID="Equation.DSMT4" ShapeID="_x0000_i1048" DrawAspect="Content" ObjectID="_1768833315" r:id="rId56"/>
        </w:object>
      </w:r>
      <w:r w:rsidR="00705DC8">
        <w:rPr>
          <w:rFonts w:eastAsiaTheme="minorEastAsia"/>
          <w:sz w:val="22"/>
          <w:szCs w:val="22"/>
        </w:rPr>
        <w:t>?</w:t>
      </w:r>
    </w:p>
    <w:p w14:paraId="687E98E9" w14:textId="2420C9B2" w:rsidR="00705DC8" w:rsidRDefault="00705DC8" w:rsidP="00705DC8">
      <w:pPr>
        <w:pStyle w:val="PargrafodaLista"/>
        <w:tabs>
          <w:tab w:val="left" w:pos="1784"/>
        </w:tabs>
        <w:spacing w:after="120" w:line="360" w:lineRule="auto"/>
        <w:ind w:left="142"/>
        <w:contextualSpacing w:val="0"/>
        <w:jc w:val="both"/>
        <w:rPr>
          <w:sz w:val="22"/>
          <w:szCs w:val="22"/>
        </w:rPr>
      </w:pPr>
      <w:r>
        <w:rPr>
          <w:sz w:val="22"/>
          <w:szCs w:val="22"/>
        </w:rPr>
        <w:t>Mostra como chegaste à tua resposta</w:t>
      </w:r>
      <w:r w:rsidR="00EF1812">
        <w:rPr>
          <w:sz w:val="22"/>
          <w:szCs w:val="22"/>
        </w:rPr>
        <w:t>.</w:t>
      </w:r>
    </w:p>
    <w:p w14:paraId="77400E79" w14:textId="1B745DED" w:rsidR="00826609" w:rsidRDefault="00826609" w:rsidP="00705DC8">
      <w:pPr>
        <w:pStyle w:val="PargrafodaLista"/>
        <w:tabs>
          <w:tab w:val="left" w:pos="1784"/>
        </w:tabs>
        <w:spacing w:after="120" w:line="360" w:lineRule="auto"/>
        <w:ind w:left="142"/>
        <w:contextualSpacing w:val="0"/>
        <w:jc w:val="both"/>
        <w:rPr>
          <w:sz w:val="22"/>
          <w:szCs w:val="22"/>
        </w:rPr>
      </w:pPr>
    </w:p>
    <w:p w14:paraId="5A4407EA" w14:textId="1B8F5B92" w:rsidR="008106E2" w:rsidRPr="006B21DF" w:rsidRDefault="005B7143" w:rsidP="00705DC8">
      <w:pPr>
        <w:pStyle w:val="PargrafodaLista"/>
        <w:tabs>
          <w:tab w:val="left" w:pos="1784"/>
        </w:tabs>
        <w:spacing w:after="120" w:line="360" w:lineRule="auto"/>
        <w:ind w:left="142"/>
        <w:contextualSpacing w:val="0"/>
        <w:jc w:val="both"/>
        <w:rPr>
          <w:sz w:val="22"/>
          <w:szCs w:val="22"/>
        </w:rPr>
      </w:pPr>
      <w:r>
        <w:rPr>
          <w:noProof/>
          <w:lang w:eastAsia="pt-PT"/>
        </w:rPr>
        <w:drawing>
          <wp:anchor distT="0" distB="0" distL="114300" distR="114300" simplePos="0" relativeHeight="251668480" behindDoc="0" locked="0" layoutInCell="1" allowOverlap="1" wp14:anchorId="08AE6BCD" wp14:editId="3B07D721">
            <wp:simplePos x="0" y="0"/>
            <wp:positionH relativeFrom="column">
              <wp:posOffset>3770630</wp:posOffset>
            </wp:positionH>
            <wp:positionV relativeFrom="paragraph">
              <wp:posOffset>61595</wp:posOffset>
            </wp:positionV>
            <wp:extent cx="2117090" cy="1908810"/>
            <wp:effectExtent l="0" t="0" r="0" b="0"/>
            <wp:wrapSquare wrapText="bothSides"/>
            <wp:docPr id="16824102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41028" name="Imagem 1"/>
                    <pic:cNvPicPr/>
                  </pic:nvPicPr>
                  <pic:blipFill rotWithShape="1">
                    <a:blip r:embed="rId57"/>
                    <a:srcRect l="7105"/>
                    <a:stretch/>
                  </pic:blipFill>
                  <pic:spPr bwMode="auto">
                    <a:xfrm>
                      <a:off x="0" y="0"/>
                      <a:ext cx="2117090" cy="1908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D6DC1C" w14:textId="2A73123C" w:rsidR="003E6539" w:rsidRPr="007807B2" w:rsidRDefault="005F4A18" w:rsidP="005B7143">
      <w:pPr>
        <w:pStyle w:val="PargrafodaLista"/>
        <w:numPr>
          <w:ilvl w:val="0"/>
          <w:numId w:val="31"/>
        </w:numPr>
        <w:tabs>
          <w:tab w:val="left" w:pos="1784"/>
        </w:tabs>
        <w:spacing w:before="100" w:beforeAutospacing="1" w:after="0" w:line="360" w:lineRule="auto"/>
        <w:ind w:left="142" w:hanging="284"/>
        <w:contextualSpacing w:val="0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C12B2A">
        <w:rPr>
          <w:sz w:val="22"/>
          <w:szCs w:val="22"/>
        </w:rPr>
        <w:t xml:space="preserve">Na </w:t>
      </w:r>
      <w:r w:rsidR="00B3454D">
        <w:rPr>
          <w:sz w:val="22"/>
          <w:szCs w:val="22"/>
        </w:rPr>
        <w:t xml:space="preserve">seguinte </w:t>
      </w:r>
      <w:r w:rsidR="00C12B2A">
        <w:rPr>
          <w:sz w:val="22"/>
          <w:szCs w:val="22"/>
        </w:rPr>
        <w:t>figura</w:t>
      </w:r>
      <w:r w:rsidR="00EF65FE">
        <w:rPr>
          <w:sz w:val="22"/>
          <w:szCs w:val="22"/>
        </w:rPr>
        <w:t xml:space="preserve"> está representad</w:t>
      </w:r>
      <w:r w:rsidR="00166452">
        <w:rPr>
          <w:sz w:val="22"/>
          <w:szCs w:val="22"/>
        </w:rPr>
        <w:t>o</w:t>
      </w:r>
      <w:r w:rsidR="00EF65FE">
        <w:rPr>
          <w:sz w:val="22"/>
          <w:szCs w:val="22"/>
        </w:rPr>
        <w:t>, em referencial cartesiano, o grá</w:t>
      </w:r>
      <w:r w:rsidR="00166452">
        <w:rPr>
          <w:sz w:val="22"/>
          <w:szCs w:val="22"/>
        </w:rPr>
        <w:t xml:space="preserve">fico de uma função quadrática, </w:t>
      </w:r>
      <m:oMath>
        <m:r>
          <w:rPr>
            <w:rFonts w:ascii="Cambria Math" w:hAnsi="Cambria Math"/>
            <w:sz w:val="22"/>
            <w:szCs w:val="22"/>
          </w:rPr>
          <m:t>f</m:t>
        </m:r>
      </m:oMath>
      <w:r w:rsidR="00166452">
        <w:rPr>
          <w:rFonts w:eastAsiaTheme="minorEastAsia"/>
          <w:sz w:val="22"/>
          <w:szCs w:val="22"/>
        </w:rPr>
        <w:t>,</w:t>
      </w:r>
      <w:r w:rsidR="00166452">
        <w:rPr>
          <w:sz w:val="22"/>
          <w:szCs w:val="22"/>
        </w:rPr>
        <w:t xml:space="preserve"> da forma </w:t>
      </w:r>
      <w:r w:rsidR="008106E2" w:rsidRPr="008106E2">
        <w:rPr>
          <w:position w:val="-12"/>
        </w:rPr>
        <w:object w:dxaOrig="1040" w:dyaOrig="360" w14:anchorId="1B1EB64C">
          <v:shape id="_x0000_i1049" type="#_x0000_t75" style="width:51.45pt;height:17.75pt" o:ole="">
            <v:imagedata r:id="rId58" o:title=""/>
          </v:shape>
          <o:OLEObject Type="Embed" ProgID="Equation.DSMT4" ShapeID="_x0000_i1049" DrawAspect="Content" ObjectID="_1768833316" r:id="rId59"/>
        </w:object>
      </w:r>
      <w:r w:rsidR="00166452">
        <w:rPr>
          <w:rFonts w:eastAsiaTheme="minorEastAsia"/>
          <w:sz w:val="22"/>
          <w:szCs w:val="22"/>
        </w:rPr>
        <w:t xml:space="preserve">, com </w:t>
      </w:r>
      <w:r w:rsidR="008106E2" w:rsidRPr="008106E2">
        <w:rPr>
          <w:position w:val="-6"/>
        </w:rPr>
        <w:object w:dxaOrig="540" w:dyaOrig="260" w14:anchorId="736ECF85">
          <v:shape id="_x0000_i1050" type="#_x0000_t75" style="width:27.1pt;height:12.15pt" o:ole="">
            <v:imagedata r:id="rId60" o:title=""/>
          </v:shape>
          <o:OLEObject Type="Embed" ProgID="Equation.DSMT4" ShapeID="_x0000_i1050" DrawAspect="Content" ObjectID="_1768833317" r:id="rId61"/>
        </w:object>
      </w:r>
      <w:r w:rsidR="00166452">
        <w:rPr>
          <w:rFonts w:eastAsiaTheme="minorEastAsia"/>
          <w:sz w:val="22"/>
          <w:szCs w:val="22"/>
        </w:rPr>
        <w:t>.</w:t>
      </w:r>
    </w:p>
    <w:p w14:paraId="51B4A08A" w14:textId="0DB0281E" w:rsidR="002167A3" w:rsidRDefault="009D4D7A" w:rsidP="005B7143">
      <w:pPr>
        <w:pStyle w:val="PargrafodaLista"/>
        <w:tabs>
          <w:tab w:val="left" w:pos="1784"/>
        </w:tabs>
        <w:spacing w:after="0" w:line="360" w:lineRule="auto"/>
        <w:ind w:left="142"/>
        <w:contextualSpacing w:val="0"/>
        <w:rPr>
          <w:rFonts w:eastAsiaTheme="minorEastAsia"/>
          <w:sz w:val="22"/>
          <w:szCs w:val="22"/>
        </w:rPr>
      </w:pPr>
      <w:r>
        <w:rPr>
          <w:sz w:val="22"/>
          <w:szCs w:val="22"/>
        </w:rPr>
        <w:t>Assinala</w:t>
      </w:r>
      <w:r w:rsidR="002167A3">
        <w:rPr>
          <w:sz w:val="22"/>
          <w:szCs w:val="22"/>
        </w:rPr>
        <w:t xml:space="preserve"> a opção</w:t>
      </w:r>
      <w:r w:rsidR="00BD1113">
        <w:rPr>
          <w:sz w:val="22"/>
          <w:szCs w:val="22"/>
        </w:rPr>
        <w:t xml:space="preserve"> que</w:t>
      </w:r>
      <w:r w:rsidR="002167A3">
        <w:rPr>
          <w:sz w:val="22"/>
          <w:szCs w:val="22"/>
        </w:rPr>
        <w:t xml:space="preserve"> apresenta</w:t>
      </w:r>
      <w:r w:rsidR="00BD1113">
        <w:rPr>
          <w:sz w:val="22"/>
          <w:szCs w:val="22"/>
        </w:rPr>
        <w:t xml:space="preserve"> o valor de</w:t>
      </w:r>
      <w:r w:rsidR="002167A3">
        <w:rPr>
          <w:sz w:val="22"/>
          <w:szCs w:val="22"/>
        </w:rPr>
        <w:t xml:space="preserve"> </w:t>
      </w:r>
      <w:r w:rsidR="008106E2" w:rsidRPr="008106E2">
        <w:rPr>
          <w:position w:val="-26"/>
        </w:rPr>
        <w:object w:dxaOrig="720" w:dyaOrig="639" w14:anchorId="61EFD85F">
          <v:shape id="_x0000_i1051" type="#_x0000_t75" style="width:36.45pt;height:31.8pt" o:ole="">
            <v:imagedata r:id="rId62" o:title=""/>
          </v:shape>
          <o:OLEObject Type="Embed" ProgID="Equation.DSMT4" ShapeID="_x0000_i1051" DrawAspect="Content" ObjectID="_1768833318" r:id="rId63"/>
        </w:object>
      </w:r>
      <w:r w:rsidR="00E76AB2">
        <w:rPr>
          <w:rFonts w:eastAsiaTheme="minorEastAsia"/>
          <w:sz w:val="22"/>
          <w:szCs w:val="22"/>
        </w:rPr>
        <w:t>.</w:t>
      </w:r>
    </w:p>
    <w:p w14:paraId="39FFCD2F" w14:textId="256F4617" w:rsidR="007807B2" w:rsidRDefault="007807B2" w:rsidP="00E76AB2">
      <w:pPr>
        <w:pStyle w:val="PargrafodaLista"/>
        <w:tabs>
          <w:tab w:val="left" w:pos="1784"/>
        </w:tabs>
        <w:spacing w:after="0" w:line="360" w:lineRule="auto"/>
        <w:ind w:left="142"/>
        <w:contextualSpacing w:val="0"/>
        <w:jc w:val="both"/>
        <w:rPr>
          <w:rFonts w:eastAsiaTheme="minorEastAsia"/>
          <w:sz w:val="22"/>
          <w:szCs w:val="22"/>
        </w:rPr>
      </w:pPr>
    </w:p>
    <w:p w14:paraId="1E72A264" w14:textId="77777777" w:rsidR="007807B2" w:rsidRDefault="007807B2" w:rsidP="00E76AB2">
      <w:pPr>
        <w:pStyle w:val="PargrafodaLista"/>
        <w:tabs>
          <w:tab w:val="left" w:pos="1784"/>
        </w:tabs>
        <w:spacing w:after="0" w:line="360" w:lineRule="auto"/>
        <w:ind w:left="142"/>
        <w:contextualSpacing w:val="0"/>
        <w:jc w:val="both"/>
        <w:rPr>
          <w:rFonts w:eastAsiaTheme="minorEastAsia"/>
          <w:sz w:val="22"/>
          <w:szCs w:val="22"/>
        </w:rPr>
      </w:pPr>
    </w:p>
    <w:tbl>
      <w:tblPr>
        <w:tblStyle w:val="TabelacomGrelha"/>
        <w:tblW w:w="9683" w:type="dxa"/>
        <w:tblInd w:w="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6"/>
        <w:gridCol w:w="1984"/>
        <w:gridCol w:w="437"/>
        <w:gridCol w:w="1984"/>
        <w:gridCol w:w="437"/>
        <w:gridCol w:w="1984"/>
        <w:gridCol w:w="437"/>
        <w:gridCol w:w="1984"/>
      </w:tblGrid>
      <w:tr w:rsidR="003E6539" w:rsidRPr="00827DA9" w14:paraId="148111DE" w14:textId="77777777" w:rsidTr="008B1EB0">
        <w:tc>
          <w:tcPr>
            <w:tcW w:w="436" w:type="dxa"/>
            <w:vAlign w:val="center"/>
          </w:tcPr>
          <w:p w14:paraId="3BE1E0C6" w14:textId="77777777" w:rsidR="003E6539" w:rsidRPr="005B2419" w:rsidRDefault="003E6539" w:rsidP="008B1EB0">
            <w:pPr>
              <w:tabs>
                <w:tab w:val="left" w:pos="1784"/>
              </w:tabs>
              <w:spacing w:before="100" w:beforeAutospacing="1" w:after="100" w:afterAutospacing="1" w:line="360" w:lineRule="auto"/>
              <w:rPr>
                <w:rFonts w:ascii="Arial" w:hAnsi="Arial" w:cs="Arial"/>
                <w:b/>
                <w:bCs/>
              </w:rPr>
            </w:pPr>
            <w:r w:rsidRPr="005B2419">
              <w:rPr>
                <w:rFonts w:ascii="Arial" w:hAnsi="Arial" w:cs="Arial"/>
                <w:b/>
                <w:bCs/>
              </w:rPr>
              <w:t>A.</w:t>
            </w:r>
          </w:p>
        </w:tc>
        <w:tc>
          <w:tcPr>
            <w:tcW w:w="1984" w:type="dxa"/>
            <w:vAlign w:val="center"/>
          </w:tcPr>
          <w:p w14:paraId="6378E6BE" w14:textId="12213EBC" w:rsidR="003E6539" w:rsidRPr="00827DA9" w:rsidRDefault="008106E2" w:rsidP="00E63CDB">
            <w:pPr>
              <w:tabs>
                <w:tab w:val="center" w:pos="880"/>
                <w:tab w:val="right" w:pos="1760"/>
              </w:tabs>
              <w:spacing w:before="100" w:beforeAutospacing="1" w:after="100" w:afterAutospacing="1" w:line="360" w:lineRule="auto"/>
              <w:rPr>
                <w:rFonts w:ascii="Arial" w:hAnsi="Arial" w:cs="Arial"/>
              </w:rPr>
            </w:pPr>
            <w:r w:rsidRPr="008106E2">
              <w:rPr>
                <w:position w:val="-14"/>
              </w:rPr>
              <w:object w:dxaOrig="780" w:dyaOrig="400" w14:anchorId="4EBA87E7">
                <v:shape id="_x0000_i1052" type="#_x0000_t75" style="width:40.2pt;height:20.55pt" o:ole="">
                  <v:imagedata r:id="rId64" o:title=""/>
                </v:shape>
                <o:OLEObject Type="Embed" ProgID="Equation.DSMT4" ShapeID="_x0000_i1052" DrawAspect="Content" ObjectID="_1768833319" r:id="rId65"/>
              </w:object>
            </w:r>
          </w:p>
        </w:tc>
        <w:tc>
          <w:tcPr>
            <w:tcW w:w="437" w:type="dxa"/>
            <w:vAlign w:val="center"/>
          </w:tcPr>
          <w:p w14:paraId="3038E68F" w14:textId="77777777" w:rsidR="003E6539" w:rsidRPr="00827DA9" w:rsidRDefault="003E6539" w:rsidP="008B1EB0">
            <w:pPr>
              <w:tabs>
                <w:tab w:val="left" w:pos="1784"/>
              </w:tabs>
              <w:spacing w:before="100" w:beforeAutospacing="1" w:after="100" w:afterAutospacing="1"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B</w:t>
            </w:r>
            <w:r w:rsidRPr="005B2419">
              <w:rPr>
                <w:rFonts w:ascii="Arial" w:hAnsi="Arial" w:cs="Arial"/>
                <w:b/>
                <w:bCs/>
              </w:rPr>
              <w:t>.</w:t>
            </w:r>
          </w:p>
        </w:tc>
        <w:tc>
          <w:tcPr>
            <w:tcW w:w="1984" w:type="dxa"/>
            <w:vAlign w:val="center"/>
          </w:tcPr>
          <w:p w14:paraId="11F1C622" w14:textId="20705F2E" w:rsidR="003E6539" w:rsidRPr="00827DA9" w:rsidRDefault="008106E2" w:rsidP="00E63CDB">
            <w:pPr>
              <w:tabs>
                <w:tab w:val="center" w:pos="880"/>
                <w:tab w:val="right" w:pos="1760"/>
              </w:tabs>
              <w:spacing w:before="100" w:beforeAutospacing="1" w:after="100" w:afterAutospacing="1" w:line="360" w:lineRule="auto"/>
              <w:rPr>
                <w:rFonts w:ascii="Arial" w:hAnsi="Arial" w:cs="Arial"/>
              </w:rPr>
            </w:pPr>
            <w:r w:rsidRPr="008106E2">
              <w:rPr>
                <w:position w:val="-22"/>
              </w:rPr>
              <w:object w:dxaOrig="760" w:dyaOrig="580" w14:anchorId="15384C7B">
                <v:shape id="_x0000_i1053" type="#_x0000_t75" style="width:38.35pt;height:29pt" o:ole="">
                  <v:imagedata r:id="rId66" o:title=""/>
                </v:shape>
                <o:OLEObject Type="Embed" ProgID="Equation.DSMT4" ShapeID="_x0000_i1053" DrawAspect="Content" ObjectID="_1768833320" r:id="rId67"/>
              </w:object>
            </w:r>
          </w:p>
        </w:tc>
        <w:tc>
          <w:tcPr>
            <w:tcW w:w="437" w:type="dxa"/>
            <w:vAlign w:val="center"/>
          </w:tcPr>
          <w:p w14:paraId="034AB316" w14:textId="77777777" w:rsidR="003E6539" w:rsidRPr="00BD06D7" w:rsidRDefault="003E6539" w:rsidP="008B1EB0">
            <w:pPr>
              <w:tabs>
                <w:tab w:val="left" w:pos="1784"/>
              </w:tabs>
              <w:spacing w:before="100" w:beforeAutospacing="1" w:after="100" w:afterAutospacing="1" w:line="360" w:lineRule="auto"/>
              <w:rPr>
                <w:rFonts w:ascii="Arial" w:hAnsi="Arial" w:cs="Arial"/>
                <w:b/>
                <w:bCs/>
              </w:rPr>
            </w:pPr>
            <w:r w:rsidRPr="00BD06D7">
              <w:rPr>
                <w:rFonts w:ascii="Arial" w:hAnsi="Arial" w:cs="Arial"/>
                <w:b/>
                <w:bCs/>
              </w:rPr>
              <w:t>C.</w:t>
            </w:r>
          </w:p>
        </w:tc>
        <w:tc>
          <w:tcPr>
            <w:tcW w:w="1984" w:type="dxa"/>
            <w:vAlign w:val="center"/>
          </w:tcPr>
          <w:p w14:paraId="63C51753" w14:textId="120039FC" w:rsidR="003E6539" w:rsidRPr="00827DA9" w:rsidRDefault="008106E2" w:rsidP="00E63CDB">
            <w:pPr>
              <w:tabs>
                <w:tab w:val="center" w:pos="880"/>
                <w:tab w:val="right" w:pos="1760"/>
              </w:tabs>
              <w:spacing w:before="100" w:beforeAutospacing="1" w:after="100" w:afterAutospacing="1" w:line="360" w:lineRule="auto"/>
              <w:rPr>
                <w:rFonts w:ascii="Arial" w:hAnsi="Arial" w:cs="Arial"/>
              </w:rPr>
            </w:pPr>
            <w:r w:rsidRPr="008106E2">
              <w:rPr>
                <w:position w:val="-14"/>
              </w:rPr>
              <w:object w:dxaOrig="580" w:dyaOrig="400" w14:anchorId="40E2F802">
                <v:shape id="_x0000_i1054" type="#_x0000_t75" style="width:29pt;height:20.55pt" o:ole="">
                  <v:imagedata r:id="rId68" o:title=""/>
                </v:shape>
                <o:OLEObject Type="Embed" ProgID="Equation.DSMT4" ShapeID="_x0000_i1054" DrawAspect="Content" ObjectID="_1768833321" r:id="rId69"/>
              </w:object>
            </w:r>
          </w:p>
        </w:tc>
        <w:tc>
          <w:tcPr>
            <w:tcW w:w="437" w:type="dxa"/>
            <w:vAlign w:val="center"/>
          </w:tcPr>
          <w:p w14:paraId="1B1CBE2C" w14:textId="77777777" w:rsidR="003E6539" w:rsidRPr="00592713" w:rsidRDefault="003E6539" w:rsidP="008B1EB0">
            <w:pPr>
              <w:tabs>
                <w:tab w:val="left" w:pos="1784"/>
              </w:tabs>
              <w:spacing w:before="100" w:beforeAutospacing="1" w:after="100" w:afterAutospacing="1" w:line="360" w:lineRule="auto"/>
              <w:rPr>
                <w:rFonts w:ascii="Arial" w:hAnsi="Arial" w:cs="Arial"/>
                <w:b/>
                <w:bCs/>
              </w:rPr>
            </w:pPr>
            <w:r w:rsidRPr="00592713">
              <w:rPr>
                <w:rFonts w:ascii="Arial" w:hAnsi="Arial" w:cs="Arial"/>
                <w:b/>
                <w:bCs/>
              </w:rPr>
              <w:t>D.</w:t>
            </w:r>
          </w:p>
        </w:tc>
        <w:tc>
          <w:tcPr>
            <w:tcW w:w="1984" w:type="dxa"/>
            <w:vAlign w:val="center"/>
          </w:tcPr>
          <w:p w14:paraId="38B8617F" w14:textId="2DBD3CF5" w:rsidR="003E6539" w:rsidRPr="00827DA9" w:rsidRDefault="008106E2" w:rsidP="00E63CDB">
            <w:pPr>
              <w:tabs>
                <w:tab w:val="center" w:pos="880"/>
                <w:tab w:val="right" w:pos="1760"/>
              </w:tabs>
              <w:spacing w:before="100" w:beforeAutospacing="1" w:after="100" w:afterAutospacing="1" w:line="360" w:lineRule="auto"/>
              <w:rPr>
                <w:rFonts w:ascii="Arial" w:hAnsi="Arial" w:cs="Arial"/>
              </w:rPr>
            </w:pPr>
            <w:r w:rsidRPr="008106E2">
              <w:rPr>
                <w:position w:val="-22"/>
              </w:rPr>
              <w:object w:dxaOrig="600" w:dyaOrig="580" w14:anchorId="20E35198">
                <v:shape id="_x0000_i1055" type="#_x0000_t75" style="width:29.9pt;height:29pt" o:ole="">
                  <v:imagedata r:id="rId70" o:title=""/>
                </v:shape>
                <o:OLEObject Type="Embed" ProgID="Equation.DSMT4" ShapeID="_x0000_i1055" DrawAspect="Content" ObjectID="_1768833322" r:id="rId71"/>
              </w:object>
            </w:r>
          </w:p>
        </w:tc>
      </w:tr>
    </w:tbl>
    <w:p w14:paraId="5CA076E9" w14:textId="0CEB3F8F" w:rsidR="00BD1113" w:rsidRDefault="00BD1113" w:rsidP="00C542AE">
      <w:pPr>
        <w:tabs>
          <w:tab w:val="left" w:pos="1784"/>
        </w:tabs>
        <w:spacing w:after="120" w:line="360" w:lineRule="auto"/>
        <w:jc w:val="both"/>
      </w:pPr>
    </w:p>
    <w:p w14:paraId="37F21031" w14:textId="77777777" w:rsidR="00F469FB" w:rsidRPr="00C542AE" w:rsidRDefault="00F469FB" w:rsidP="00C542AE">
      <w:pPr>
        <w:tabs>
          <w:tab w:val="left" w:pos="1784"/>
        </w:tabs>
        <w:spacing w:after="120" w:line="360" w:lineRule="auto"/>
        <w:jc w:val="both"/>
      </w:pPr>
    </w:p>
    <w:p w14:paraId="2260F038" w14:textId="446E7A5D" w:rsidR="000F27B3" w:rsidRPr="000F27B3" w:rsidRDefault="0051358A" w:rsidP="00AD1346">
      <w:pPr>
        <w:pStyle w:val="PargrafodaLista"/>
        <w:numPr>
          <w:ilvl w:val="0"/>
          <w:numId w:val="31"/>
        </w:numPr>
        <w:tabs>
          <w:tab w:val="left" w:pos="1784"/>
        </w:tabs>
        <w:spacing w:after="120" w:line="360" w:lineRule="auto"/>
        <w:ind w:left="426" w:hanging="426"/>
        <w:jc w:val="both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Considera as funções </w:t>
      </w:r>
      <m:oMath>
        <m:r>
          <w:rPr>
            <w:rFonts w:ascii="Cambria Math" w:hAnsi="Cambria Math"/>
            <w:sz w:val="22"/>
            <w:szCs w:val="22"/>
          </w:rPr>
          <m:t>f</m:t>
        </m:r>
      </m:oMath>
      <w:r>
        <w:rPr>
          <w:rFonts w:eastAsiaTheme="minorEastAsia"/>
          <w:sz w:val="22"/>
          <w:szCs w:val="22"/>
        </w:rPr>
        <w:t xml:space="preserve"> e </w:t>
      </w:r>
      <m:oMath>
        <m:r>
          <w:rPr>
            <w:rFonts w:ascii="Cambria Math" w:eastAsiaTheme="minorEastAsia" w:hAnsi="Cambria Math"/>
            <w:sz w:val="22"/>
            <w:szCs w:val="22"/>
          </w:rPr>
          <m:t>g</m:t>
        </m:r>
      </m:oMath>
      <w:r>
        <w:rPr>
          <w:rFonts w:eastAsiaTheme="minorEastAsia"/>
          <w:sz w:val="22"/>
          <w:szCs w:val="22"/>
        </w:rPr>
        <w:t xml:space="preserve"> definidas</w:t>
      </w:r>
      <w:r w:rsidR="00921B02">
        <w:rPr>
          <w:rFonts w:eastAsiaTheme="minorEastAsia"/>
          <w:sz w:val="22"/>
          <w:szCs w:val="22"/>
        </w:rPr>
        <w:t>,</w:t>
      </w:r>
      <w:r>
        <w:rPr>
          <w:rFonts w:eastAsiaTheme="minorEastAsia"/>
          <w:sz w:val="22"/>
          <w:szCs w:val="22"/>
        </w:rPr>
        <w:t xml:space="preserve"> respetivam</w:t>
      </w:r>
      <w:r w:rsidR="00C947CB">
        <w:rPr>
          <w:rFonts w:eastAsiaTheme="minorEastAsia"/>
          <w:sz w:val="22"/>
          <w:szCs w:val="22"/>
        </w:rPr>
        <w:t>ente</w:t>
      </w:r>
      <w:r w:rsidR="00921B02">
        <w:rPr>
          <w:rFonts w:eastAsiaTheme="minorEastAsia"/>
          <w:sz w:val="22"/>
          <w:szCs w:val="22"/>
        </w:rPr>
        <w:t>,</w:t>
      </w:r>
      <w:r w:rsidR="00C947CB">
        <w:rPr>
          <w:rFonts w:eastAsiaTheme="minorEastAsia"/>
          <w:sz w:val="22"/>
          <w:szCs w:val="22"/>
        </w:rPr>
        <w:t xml:space="preserve"> po</w:t>
      </w:r>
      <w:r w:rsidR="00562A58">
        <w:rPr>
          <w:rFonts w:eastAsiaTheme="minorEastAsia"/>
          <w:sz w:val="22"/>
          <w:szCs w:val="22"/>
        </w:rPr>
        <w:t xml:space="preserve">r </w:t>
      </w:r>
      <w:r w:rsidR="008106E2" w:rsidRPr="008106E2">
        <w:rPr>
          <w:position w:val="-22"/>
        </w:rPr>
        <w:object w:dxaOrig="900" w:dyaOrig="580" w14:anchorId="3A0BFC24">
          <v:shape id="_x0000_i1056" type="#_x0000_t75" style="width:45.8pt;height:29pt" o:ole="">
            <v:imagedata r:id="rId72" o:title=""/>
          </v:shape>
          <o:OLEObject Type="Embed" ProgID="Equation.DSMT4" ShapeID="_x0000_i1056" DrawAspect="Content" ObjectID="_1768833323" r:id="rId73"/>
        </w:object>
      </w:r>
      <w:r w:rsidR="00F469FB">
        <w:rPr>
          <w:rFonts w:eastAsiaTheme="minorEastAsia"/>
          <w:sz w:val="22"/>
          <w:szCs w:val="22"/>
        </w:rPr>
        <w:t xml:space="preserve"> </w:t>
      </w:r>
      <w:r w:rsidR="00A7783F">
        <w:rPr>
          <w:rFonts w:eastAsiaTheme="minorEastAsia"/>
          <w:sz w:val="22"/>
          <w:szCs w:val="22"/>
        </w:rPr>
        <w:t xml:space="preserve">e </w:t>
      </w:r>
      <w:r w:rsidR="008106E2" w:rsidRPr="008106E2">
        <w:rPr>
          <w:position w:val="-12"/>
        </w:rPr>
        <w:object w:dxaOrig="1219" w:dyaOrig="360" w14:anchorId="0EC8633B">
          <v:shape id="_x0000_i1057" type="#_x0000_t75" style="width:60.8pt;height:17.75pt" o:ole="">
            <v:imagedata r:id="rId74" o:title=""/>
          </v:shape>
          <o:OLEObject Type="Embed" ProgID="Equation.DSMT4" ShapeID="_x0000_i1057" DrawAspect="Content" ObjectID="_1768833324" r:id="rId75"/>
        </w:object>
      </w:r>
      <w:r w:rsidR="000F27B3">
        <w:rPr>
          <w:rFonts w:eastAsiaTheme="minorEastAsia"/>
          <w:sz w:val="22"/>
          <w:szCs w:val="22"/>
        </w:rPr>
        <w:t>.</w:t>
      </w:r>
    </w:p>
    <w:p w14:paraId="1201E398" w14:textId="22E44CF9" w:rsidR="00BD1113" w:rsidRPr="00C947CB" w:rsidRDefault="000F27B3" w:rsidP="000F27B3">
      <w:pPr>
        <w:pStyle w:val="PargrafodaLista"/>
        <w:tabs>
          <w:tab w:val="left" w:pos="1784"/>
        </w:tabs>
        <w:spacing w:after="120" w:line="360" w:lineRule="auto"/>
        <w:ind w:left="426"/>
        <w:jc w:val="both"/>
        <w:rPr>
          <w:sz w:val="22"/>
          <w:szCs w:val="22"/>
        </w:rPr>
      </w:pPr>
      <w:r>
        <w:rPr>
          <w:rFonts w:eastAsiaTheme="minorEastAsia"/>
          <w:sz w:val="22"/>
          <w:szCs w:val="22"/>
        </w:rPr>
        <w:t>Assinala a opção que apresenta a representaç</w:t>
      </w:r>
      <w:r w:rsidR="007B0B97">
        <w:rPr>
          <w:rFonts w:eastAsiaTheme="minorEastAsia"/>
          <w:sz w:val="22"/>
          <w:szCs w:val="22"/>
        </w:rPr>
        <w:t>ão</w:t>
      </w:r>
      <w:r>
        <w:rPr>
          <w:rFonts w:eastAsiaTheme="minorEastAsia"/>
          <w:sz w:val="22"/>
          <w:szCs w:val="22"/>
        </w:rPr>
        <w:t xml:space="preserve"> gráfica das funções </w:t>
      </w:r>
      <w:r w:rsidR="008106E2" w:rsidRPr="00025957">
        <w:rPr>
          <w:position w:val="-4"/>
        </w:rPr>
        <w:object w:dxaOrig="160" w:dyaOrig="260" w14:anchorId="052D7B1B">
          <v:shape id="_x0000_i1058" type="#_x0000_t75" style="width:8.4pt;height:12.15pt" o:ole="">
            <v:imagedata r:id="rId76" o:title=""/>
          </v:shape>
          <o:OLEObject Type="Embed" ProgID="Equation.DSMT4" ShapeID="_x0000_i1058" DrawAspect="Content" ObjectID="_1768833325" r:id="rId77"/>
        </w:object>
      </w:r>
      <w:r>
        <w:rPr>
          <w:rFonts w:eastAsiaTheme="minorEastAsia"/>
          <w:sz w:val="22"/>
          <w:szCs w:val="22"/>
        </w:rPr>
        <w:t xml:space="preserve"> e </w:t>
      </w:r>
      <w:r w:rsidR="008106E2" w:rsidRPr="008106E2">
        <w:rPr>
          <w:position w:val="-10"/>
        </w:rPr>
        <w:object w:dxaOrig="220" w:dyaOrig="260" w14:anchorId="292AAAD8">
          <v:shape id="_x0000_i1059" type="#_x0000_t75" style="width:11.2pt;height:12.15pt" o:ole="">
            <v:imagedata r:id="rId78" o:title=""/>
          </v:shape>
          <o:OLEObject Type="Embed" ProgID="Equation.DSMT4" ShapeID="_x0000_i1059" DrawAspect="Content" ObjectID="_1768833326" r:id="rId79"/>
        </w:object>
      </w:r>
      <w:r>
        <w:rPr>
          <w:rFonts w:eastAsiaTheme="minorEastAsia"/>
          <w:sz w:val="22"/>
          <w:szCs w:val="22"/>
        </w:rPr>
        <w:t>.</w:t>
      </w:r>
      <w:r w:rsidR="00C947CB">
        <w:rPr>
          <w:rFonts w:eastAsiaTheme="minorEastAsia"/>
          <w:sz w:val="22"/>
          <w:szCs w:val="22"/>
        </w:rPr>
        <w:t xml:space="preserve"> </w:t>
      </w:r>
    </w:p>
    <w:tbl>
      <w:tblPr>
        <w:tblStyle w:val="TabelacomGrelha"/>
        <w:tblW w:w="8271" w:type="dxa"/>
        <w:tblInd w:w="5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6"/>
        <w:gridCol w:w="576"/>
        <w:gridCol w:w="3516"/>
        <w:gridCol w:w="436"/>
        <w:gridCol w:w="576"/>
        <w:gridCol w:w="3351"/>
      </w:tblGrid>
      <w:tr w:rsidR="00B555FF" w:rsidRPr="00827DA9" w14:paraId="5BA3D786" w14:textId="73A1DD39" w:rsidTr="00B555FF">
        <w:tc>
          <w:tcPr>
            <w:tcW w:w="436" w:type="dxa"/>
          </w:tcPr>
          <w:p w14:paraId="6576A510" w14:textId="77777777" w:rsidR="009E5153" w:rsidRPr="005B2419" w:rsidRDefault="009E5153" w:rsidP="009E5153">
            <w:pPr>
              <w:tabs>
                <w:tab w:val="left" w:pos="1784"/>
              </w:tabs>
              <w:spacing w:before="100" w:beforeAutospacing="1" w:after="100" w:afterAutospacing="1" w:line="360" w:lineRule="auto"/>
              <w:rPr>
                <w:rFonts w:ascii="Arial" w:hAnsi="Arial" w:cs="Arial"/>
                <w:b/>
                <w:bCs/>
              </w:rPr>
            </w:pPr>
            <w:r w:rsidRPr="005B2419">
              <w:rPr>
                <w:rFonts w:ascii="Arial" w:hAnsi="Arial" w:cs="Arial"/>
                <w:b/>
                <w:bCs/>
              </w:rPr>
              <w:t>A.</w:t>
            </w:r>
          </w:p>
        </w:tc>
        <w:tc>
          <w:tcPr>
            <w:tcW w:w="596" w:type="dxa"/>
          </w:tcPr>
          <w:p w14:paraId="13A742A3" w14:textId="20A0CCB8" w:rsidR="009E5153" w:rsidRPr="00827DA9" w:rsidRDefault="008106E2" w:rsidP="009E5153">
            <w:pPr>
              <w:tabs>
                <w:tab w:val="left" w:pos="1784"/>
              </w:tabs>
              <w:spacing w:before="100" w:beforeAutospacing="1" w:after="100" w:afterAutospacing="1" w:line="360" w:lineRule="auto"/>
              <w:ind w:right="-111"/>
              <w:rPr>
                <w:rFonts w:ascii="Arial" w:hAnsi="Arial" w:cs="Arial"/>
              </w:rPr>
            </w:pPr>
            <w:r w:rsidRPr="008106E2">
              <w:rPr>
                <w:position w:val="-14"/>
              </w:rPr>
              <w:object w:dxaOrig="380" w:dyaOrig="400" w14:anchorId="748B0227">
                <v:shape id="_x0000_i1060" type="#_x0000_t75" style="width:17.75pt;height:20.55pt" o:ole="">
                  <v:imagedata r:id="rId80" o:title=""/>
                </v:shape>
                <o:OLEObject Type="Embed" ProgID="Equation.DSMT4" ShapeID="_x0000_i1060" DrawAspect="Content" ObjectID="_1768833327" r:id="rId81"/>
              </w:object>
            </w:r>
            <w:r w:rsidR="00BA79BC">
              <w:rPr>
                <w:rFonts w:ascii="Arial" w:hAnsi="Arial" w:cs="Arial"/>
              </w:rPr>
              <w:t xml:space="preserve"> </w:t>
            </w:r>
          </w:p>
        </w:tc>
        <w:tc>
          <w:tcPr>
            <w:tcW w:w="3137" w:type="dxa"/>
          </w:tcPr>
          <w:p w14:paraId="51725BC0" w14:textId="318B823D" w:rsidR="009E5153" w:rsidRDefault="009E5153" w:rsidP="008B1EB0">
            <w:pPr>
              <w:tabs>
                <w:tab w:val="left" w:pos="1784"/>
              </w:tabs>
              <w:spacing w:before="100" w:beforeAutospacing="1" w:after="100" w:afterAutospacing="1" w:line="360" w:lineRule="auto"/>
              <w:rPr>
                <w:rFonts w:ascii="Arial" w:hAnsi="Arial" w:cs="Arial"/>
                <w:b/>
                <w:bCs/>
              </w:rPr>
            </w:pPr>
            <w:r w:rsidRPr="009E5153"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50102BDC" wp14:editId="252E8DC1">
                  <wp:extent cx="2094269" cy="1609725"/>
                  <wp:effectExtent l="0" t="0" r="1270" b="0"/>
                  <wp:docPr id="1383421142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3421142" name="Imagem 1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0034" cy="1614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" w:type="dxa"/>
          </w:tcPr>
          <w:p w14:paraId="12B4294E" w14:textId="5C6CB541" w:rsidR="009E5153" w:rsidRPr="00827DA9" w:rsidRDefault="009E5153" w:rsidP="00325952">
            <w:pPr>
              <w:tabs>
                <w:tab w:val="left" w:pos="1784"/>
              </w:tabs>
              <w:spacing w:before="100" w:beforeAutospacing="1" w:after="100" w:afterAutospacing="1"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B</w:t>
            </w:r>
            <w:r w:rsidRPr="005B2419">
              <w:rPr>
                <w:rFonts w:ascii="Arial" w:hAnsi="Arial" w:cs="Arial"/>
                <w:b/>
                <w:bCs/>
              </w:rPr>
              <w:t>.</w:t>
            </w:r>
          </w:p>
        </w:tc>
        <w:tc>
          <w:tcPr>
            <w:tcW w:w="596" w:type="dxa"/>
          </w:tcPr>
          <w:p w14:paraId="24A150C2" w14:textId="5CD41491" w:rsidR="009E5153" w:rsidRPr="00827DA9" w:rsidRDefault="008106E2" w:rsidP="00325952">
            <w:pPr>
              <w:tabs>
                <w:tab w:val="left" w:pos="1784"/>
              </w:tabs>
              <w:spacing w:before="100" w:beforeAutospacing="1" w:after="100" w:afterAutospacing="1" w:line="360" w:lineRule="auto"/>
              <w:rPr>
                <w:rFonts w:ascii="Arial" w:hAnsi="Arial" w:cs="Arial"/>
              </w:rPr>
            </w:pPr>
            <w:r w:rsidRPr="008106E2">
              <w:rPr>
                <w:position w:val="-14"/>
              </w:rPr>
              <w:object w:dxaOrig="380" w:dyaOrig="400" w14:anchorId="149593B2">
                <v:shape id="_x0000_i1061" type="#_x0000_t75" style="width:17.75pt;height:20.55pt" o:ole="">
                  <v:imagedata r:id="rId80" o:title=""/>
                </v:shape>
                <o:OLEObject Type="Embed" ProgID="Equation.DSMT4" ShapeID="_x0000_i1061" DrawAspect="Content" ObjectID="_1768833328" r:id="rId83"/>
              </w:object>
            </w:r>
            <w:r w:rsidR="00BA79BC">
              <w:rPr>
                <w:rFonts w:ascii="Arial" w:hAnsi="Arial" w:cs="Arial"/>
              </w:rPr>
              <w:t xml:space="preserve"> </w:t>
            </w:r>
          </w:p>
        </w:tc>
        <w:tc>
          <w:tcPr>
            <w:tcW w:w="3070" w:type="dxa"/>
          </w:tcPr>
          <w:p w14:paraId="23B0CAC5" w14:textId="3F749E94" w:rsidR="009E5153" w:rsidRDefault="00541371" w:rsidP="008B1EB0">
            <w:pPr>
              <w:tabs>
                <w:tab w:val="left" w:pos="1784"/>
              </w:tabs>
              <w:spacing w:before="100" w:beforeAutospacing="1" w:after="100" w:afterAutospacing="1" w:line="360" w:lineRule="auto"/>
              <w:rPr>
                <w:rFonts w:ascii="Arial" w:hAnsi="Arial" w:cs="Arial"/>
              </w:rPr>
            </w:pPr>
            <w:r w:rsidRPr="00541371"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085E9A96" wp14:editId="546E4005">
                  <wp:extent cx="1873473" cy="1876654"/>
                  <wp:effectExtent l="0" t="0" r="0" b="9525"/>
                  <wp:docPr id="194922365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922365" name="Imagem 1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3473" cy="1876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55FF" w:rsidRPr="00827DA9" w14:paraId="5563B4EE" w14:textId="1F22984E" w:rsidTr="00B555FF">
        <w:tc>
          <w:tcPr>
            <w:tcW w:w="436" w:type="dxa"/>
          </w:tcPr>
          <w:p w14:paraId="37902099" w14:textId="77777777" w:rsidR="009E5153" w:rsidRPr="005B2419" w:rsidRDefault="009E5153" w:rsidP="00BF40EA">
            <w:pPr>
              <w:tabs>
                <w:tab w:val="left" w:pos="1784"/>
              </w:tabs>
              <w:spacing w:before="100" w:beforeAutospacing="1" w:after="100" w:afterAutospacing="1" w:line="36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C.</w:t>
            </w:r>
          </w:p>
        </w:tc>
        <w:tc>
          <w:tcPr>
            <w:tcW w:w="596" w:type="dxa"/>
          </w:tcPr>
          <w:p w14:paraId="2F3F5D28" w14:textId="06360CE9" w:rsidR="009E5153" w:rsidRPr="00484CDF" w:rsidRDefault="008106E2" w:rsidP="00BF40EA">
            <w:pPr>
              <w:tabs>
                <w:tab w:val="left" w:pos="1784"/>
              </w:tabs>
              <w:spacing w:before="100" w:beforeAutospacing="1" w:after="100" w:afterAutospacing="1" w:line="360" w:lineRule="auto"/>
              <w:rPr>
                <w:rFonts w:ascii="Arial" w:hAnsi="Arial" w:cs="Arial"/>
              </w:rPr>
            </w:pPr>
            <w:r w:rsidRPr="008106E2">
              <w:rPr>
                <w:position w:val="-14"/>
              </w:rPr>
              <w:object w:dxaOrig="380" w:dyaOrig="400" w14:anchorId="7CB0FB8C">
                <v:shape id="_x0000_i1062" type="#_x0000_t75" style="width:17.75pt;height:20.55pt" o:ole="">
                  <v:imagedata r:id="rId80" o:title=""/>
                </v:shape>
                <o:OLEObject Type="Embed" ProgID="Equation.DSMT4" ShapeID="_x0000_i1062" DrawAspect="Content" ObjectID="_1768833329" r:id="rId85"/>
              </w:object>
            </w:r>
            <w:r w:rsidR="00BA79BC">
              <w:rPr>
                <w:rFonts w:ascii="Arial" w:hAnsi="Arial" w:cs="Arial"/>
              </w:rPr>
              <w:t xml:space="preserve"> </w:t>
            </w:r>
          </w:p>
        </w:tc>
        <w:tc>
          <w:tcPr>
            <w:tcW w:w="3137" w:type="dxa"/>
          </w:tcPr>
          <w:p w14:paraId="6C6A35A2" w14:textId="590FBD4A" w:rsidR="009E5153" w:rsidRDefault="00FB4049" w:rsidP="008B1EB0">
            <w:pPr>
              <w:tabs>
                <w:tab w:val="left" w:pos="1784"/>
              </w:tabs>
              <w:spacing w:before="100" w:beforeAutospacing="1" w:after="100" w:afterAutospacing="1" w:line="360" w:lineRule="auto"/>
              <w:rPr>
                <w:rFonts w:ascii="Arial" w:hAnsi="Arial" w:cs="Arial"/>
                <w:b/>
                <w:bCs/>
              </w:rPr>
            </w:pPr>
            <w:r w:rsidRPr="00FB4049">
              <w:rPr>
                <w:rFonts w:ascii="Arial" w:hAnsi="Arial" w:cs="Arial"/>
                <w:b/>
                <w:bCs/>
                <w:noProof/>
                <w:lang w:eastAsia="pt-PT"/>
              </w:rPr>
              <w:drawing>
                <wp:inline distT="0" distB="0" distL="0" distR="0" wp14:anchorId="4BDDB61F" wp14:editId="5CE35A8D">
                  <wp:extent cx="1828800" cy="1828800"/>
                  <wp:effectExtent l="0" t="0" r="0" b="0"/>
                  <wp:docPr id="751228889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1228889" name="Imagem 1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9261" cy="18292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" w:type="dxa"/>
          </w:tcPr>
          <w:p w14:paraId="2CE59DA0" w14:textId="2B3D5ECA" w:rsidR="009E5153" w:rsidRDefault="009E5153" w:rsidP="00BF40EA">
            <w:pPr>
              <w:tabs>
                <w:tab w:val="left" w:pos="1784"/>
              </w:tabs>
              <w:spacing w:before="100" w:beforeAutospacing="1" w:after="100" w:afterAutospacing="1" w:line="36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D.</w:t>
            </w:r>
          </w:p>
        </w:tc>
        <w:tc>
          <w:tcPr>
            <w:tcW w:w="596" w:type="dxa"/>
          </w:tcPr>
          <w:p w14:paraId="7FDCD1A5" w14:textId="265AD879" w:rsidR="009E5153" w:rsidRPr="00484CDF" w:rsidRDefault="008106E2" w:rsidP="00BF40EA">
            <w:pPr>
              <w:tabs>
                <w:tab w:val="left" w:pos="1784"/>
              </w:tabs>
              <w:spacing w:before="100" w:beforeAutospacing="1" w:after="100" w:afterAutospacing="1" w:line="360" w:lineRule="auto"/>
              <w:rPr>
                <w:rFonts w:ascii="Arial" w:hAnsi="Arial" w:cs="Arial"/>
              </w:rPr>
            </w:pPr>
            <w:r w:rsidRPr="008106E2">
              <w:rPr>
                <w:position w:val="-14"/>
              </w:rPr>
              <w:object w:dxaOrig="380" w:dyaOrig="400" w14:anchorId="17EBA0F3">
                <v:shape id="_x0000_i1063" type="#_x0000_t75" style="width:17.75pt;height:20.55pt" o:ole="">
                  <v:imagedata r:id="rId80" o:title=""/>
                </v:shape>
                <o:OLEObject Type="Embed" ProgID="Equation.DSMT4" ShapeID="_x0000_i1063" DrawAspect="Content" ObjectID="_1768833330" r:id="rId87"/>
              </w:object>
            </w:r>
            <w:r w:rsidR="00BA79BC">
              <w:rPr>
                <w:rFonts w:ascii="Arial" w:hAnsi="Arial" w:cs="Arial"/>
              </w:rPr>
              <w:t xml:space="preserve"> </w:t>
            </w:r>
          </w:p>
        </w:tc>
        <w:tc>
          <w:tcPr>
            <w:tcW w:w="3070" w:type="dxa"/>
          </w:tcPr>
          <w:p w14:paraId="0D39BC1D" w14:textId="05E2E296" w:rsidR="009E5153" w:rsidRDefault="00F12E18" w:rsidP="008B1EB0">
            <w:pPr>
              <w:tabs>
                <w:tab w:val="left" w:pos="1784"/>
              </w:tabs>
              <w:spacing w:before="100" w:beforeAutospacing="1" w:after="100" w:afterAutospacing="1" w:line="360" w:lineRule="auto"/>
              <w:rPr>
                <w:rFonts w:ascii="Arial" w:hAnsi="Arial" w:cs="Arial"/>
              </w:rPr>
            </w:pPr>
            <w:r w:rsidRPr="00F12E18"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6C1B58D3" wp14:editId="224D84A7">
                  <wp:extent cx="1990725" cy="1913641"/>
                  <wp:effectExtent l="0" t="0" r="0" b="0"/>
                  <wp:docPr id="1992187265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2187265" name="Imagem 1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8289" cy="1920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6E8D6E" w14:textId="77777777" w:rsidR="00C947CB" w:rsidRDefault="00C947CB" w:rsidP="00C947CB">
      <w:pPr>
        <w:pStyle w:val="PargrafodaLista"/>
        <w:tabs>
          <w:tab w:val="left" w:pos="1784"/>
        </w:tabs>
        <w:spacing w:after="120" w:line="360" w:lineRule="auto"/>
        <w:ind w:left="426"/>
        <w:jc w:val="both"/>
        <w:rPr>
          <w:rFonts w:eastAsiaTheme="minorEastAsia"/>
          <w:sz w:val="22"/>
          <w:szCs w:val="22"/>
        </w:rPr>
      </w:pPr>
    </w:p>
    <w:p w14:paraId="0EF12C41" w14:textId="02D61B06" w:rsidR="00986CBD" w:rsidRPr="00CF7FF7" w:rsidRDefault="00AD1346" w:rsidP="00AD1346">
      <w:pPr>
        <w:pStyle w:val="PargrafodaLista"/>
        <w:numPr>
          <w:ilvl w:val="0"/>
          <w:numId w:val="31"/>
        </w:numPr>
        <w:tabs>
          <w:tab w:val="left" w:pos="1784"/>
        </w:tabs>
        <w:spacing w:after="120" w:line="360" w:lineRule="auto"/>
        <w:ind w:left="426" w:hanging="426"/>
        <w:jc w:val="both"/>
        <w:rPr>
          <w:sz w:val="22"/>
          <w:szCs w:val="22"/>
        </w:rPr>
      </w:pPr>
      <w:r w:rsidRPr="00CF7FF7">
        <w:rPr>
          <w:sz w:val="22"/>
          <w:szCs w:val="22"/>
        </w:rPr>
        <w:t>Na figura</w:t>
      </w:r>
      <w:r w:rsidR="00B3454D">
        <w:rPr>
          <w:sz w:val="22"/>
          <w:szCs w:val="22"/>
        </w:rPr>
        <w:t xml:space="preserve"> ao lado</w:t>
      </w:r>
      <w:r w:rsidRPr="00CF7FF7">
        <w:rPr>
          <w:sz w:val="22"/>
          <w:szCs w:val="22"/>
        </w:rPr>
        <w:t xml:space="preserve"> estão representados, em referencial cartesiano</w:t>
      </w:r>
      <w:r w:rsidR="00582179" w:rsidRPr="00CF7FF7">
        <w:rPr>
          <w:sz w:val="22"/>
          <w:szCs w:val="22"/>
        </w:rPr>
        <w:t>, o gráfico d</w:t>
      </w:r>
      <w:r w:rsidR="00986CBD" w:rsidRPr="00CF7FF7">
        <w:rPr>
          <w:sz w:val="22"/>
          <w:szCs w:val="22"/>
        </w:rPr>
        <w:t>e uma</w:t>
      </w:r>
      <w:r w:rsidR="00582179" w:rsidRPr="00CF7FF7">
        <w:rPr>
          <w:sz w:val="22"/>
          <w:szCs w:val="22"/>
        </w:rPr>
        <w:t xml:space="preserve"> função afim, </w:t>
      </w:r>
      <w:r w:rsidR="008106E2" w:rsidRPr="00025957">
        <w:rPr>
          <w:position w:val="-4"/>
        </w:rPr>
        <w:object w:dxaOrig="160" w:dyaOrig="260" w14:anchorId="15F7E2CE">
          <v:shape id="_x0000_i1064" type="#_x0000_t75" style="width:8.4pt;height:12.15pt" o:ole="">
            <v:imagedata r:id="rId89" o:title=""/>
          </v:shape>
          <o:OLEObject Type="Embed" ProgID="Equation.DSMT4" ShapeID="_x0000_i1064" DrawAspect="Content" ObjectID="_1768833331" r:id="rId90"/>
        </w:object>
      </w:r>
      <w:r w:rsidR="00582179" w:rsidRPr="00CF7FF7">
        <w:rPr>
          <w:rFonts w:eastAsiaTheme="minorEastAsia"/>
          <w:sz w:val="22"/>
          <w:szCs w:val="22"/>
        </w:rPr>
        <w:t>, e o gráfico</w:t>
      </w:r>
      <w:r w:rsidR="00986CBD" w:rsidRPr="00CF7FF7">
        <w:rPr>
          <w:rFonts w:eastAsiaTheme="minorEastAsia"/>
          <w:sz w:val="22"/>
          <w:szCs w:val="22"/>
        </w:rPr>
        <w:t xml:space="preserve"> de uma função de proporcionalidade inversa, </w:t>
      </w:r>
      <w:r w:rsidR="008106E2" w:rsidRPr="008106E2">
        <w:rPr>
          <w:position w:val="-10"/>
        </w:rPr>
        <w:object w:dxaOrig="220" w:dyaOrig="260" w14:anchorId="468AAED3">
          <v:shape id="_x0000_i1065" type="#_x0000_t75" style="width:11.2pt;height:12.15pt" o:ole="">
            <v:imagedata r:id="rId91" o:title=""/>
          </v:shape>
          <o:OLEObject Type="Embed" ProgID="Equation.DSMT4" ShapeID="_x0000_i1065" DrawAspect="Content" ObjectID="_1768833332" r:id="rId92"/>
        </w:object>
      </w:r>
      <w:r w:rsidR="00986CBD" w:rsidRPr="00CF7FF7">
        <w:rPr>
          <w:rFonts w:eastAsiaTheme="minorEastAsia"/>
          <w:sz w:val="22"/>
          <w:szCs w:val="22"/>
        </w:rPr>
        <w:t>.</w:t>
      </w:r>
    </w:p>
    <w:p w14:paraId="672A969E" w14:textId="0DCC8BEC" w:rsidR="00986CBD" w:rsidRPr="00CF7FF7" w:rsidRDefault="00DB5571" w:rsidP="00986CBD">
      <w:pPr>
        <w:pStyle w:val="PargrafodaLista"/>
        <w:tabs>
          <w:tab w:val="left" w:pos="1784"/>
        </w:tabs>
        <w:spacing w:after="120" w:line="360" w:lineRule="auto"/>
        <w:ind w:left="426"/>
        <w:jc w:val="both"/>
        <w:rPr>
          <w:rFonts w:eastAsiaTheme="minorEastAsia"/>
          <w:sz w:val="22"/>
          <w:szCs w:val="22"/>
        </w:rPr>
      </w:pPr>
      <w:r>
        <w:rPr>
          <w:rFonts w:eastAsiaTheme="minorEastAsia"/>
          <w:noProof/>
          <w:lang w:eastAsia="pt-PT"/>
        </w:rPr>
        <w:drawing>
          <wp:anchor distT="0" distB="0" distL="114300" distR="114300" simplePos="0" relativeHeight="251666432" behindDoc="0" locked="0" layoutInCell="1" allowOverlap="1" wp14:anchorId="68668A9E" wp14:editId="27392067">
            <wp:simplePos x="0" y="0"/>
            <wp:positionH relativeFrom="column">
              <wp:posOffset>3827780</wp:posOffset>
            </wp:positionH>
            <wp:positionV relativeFrom="paragraph">
              <wp:posOffset>202565</wp:posOffset>
            </wp:positionV>
            <wp:extent cx="2332355" cy="1607185"/>
            <wp:effectExtent l="0" t="0" r="0" b="0"/>
            <wp:wrapThrough wrapText="bothSides">
              <wp:wrapPolygon edited="0">
                <wp:start x="0" y="0"/>
                <wp:lineTo x="0" y="21250"/>
                <wp:lineTo x="21347" y="21250"/>
                <wp:lineTo x="21347" y="0"/>
                <wp:lineTo x="0" y="0"/>
              </wp:wrapPolygon>
            </wp:wrapThrough>
            <wp:docPr id="162656965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569659" name="Imagem 2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355" cy="16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6CBD" w:rsidRPr="00CF7FF7">
        <w:rPr>
          <w:rFonts w:eastAsiaTheme="minorEastAsia"/>
          <w:sz w:val="22"/>
          <w:szCs w:val="22"/>
        </w:rPr>
        <w:t>Sabe-se que:</w:t>
      </w:r>
    </w:p>
    <w:p w14:paraId="1FC65385" w14:textId="45C71DA5" w:rsidR="00986CBD" w:rsidRPr="00CF7FF7" w:rsidRDefault="00E021B5" w:rsidP="003C35C9">
      <w:pPr>
        <w:pStyle w:val="PargrafodaLista"/>
        <w:numPr>
          <w:ilvl w:val="0"/>
          <w:numId w:val="42"/>
        </w:numPr>
        <w:tabs>
          <w:tab w:val="left" w:pos="1784"/>
        </w:tabs>
        <w:spacing w:after="120" w:line="360" w:lineRule="auto"/>
        <w:rPr>
          <w:sz w:val="22"/>
          <w:szCs w:val="22"/>
        </w:rPr>
      </w:pPr>
      <w:r w:rsidRPr="00CF7FF7">
        <w:rPr>
          <w:sz w:val="22"/>
          <w:szCs w:val="22"/>
        </w:rPr>
        <w:t xml:space="preserve">a função </w:t>
      </w:r>
      <w:r w:rsidR="008106E2" w:rsidRPr="00025957">
        <w:rPr>
          <w:position w:val="-4"/>
        </w:rPr>
        <w:object w:dxaOrig="160" w:dyaOrig="260" w14:anchorId="2EC427E4">
          <v:shape id="_x0000_i1066" type="#_x0000_t75" style="width:8.4pt;height:12.15pt" o:ole="">
            <v:imagedata r:id="rId94" o:title=""/>
          </v:shape>
          <o:OLEObject Type="Embed" ProgID="Equation.DSMT4" ShapeID="_x0000_i1066" DrawAspect="Content" ObjectID="_1768833333" r:id="rId95"/>
        </w:object>
      </w:r>
      <w:r w:rsidRPr="00CF7FF7">
        <w:rPr>
          <w:rFonts w:eastAsiaTheme="minorEastAsia"/>
          <w:sz w:val="22"/>
          <w:szCs w:val="22"/>
        </w:rPr>
        <w:t xml:space="preserve"> é definida por </w:t>
      </w:r>
      <w:r w:rsidR="008106E2" w:rsidRPr="008106E2">
        <w:rPr>
          <w:position w:val="-22"/>
        </w:rPr>
        <w:object w:dxaOrig="1540" w:dyaOrig="580" w14:anchorId="1A34B305">
          <v:shape id="_x0000_i1067" type="#_x0000_t75" style="width:77.6pt;height:29pt" o:ole="">
            <v:imagedata r:id="rId96" o:title=""/>
          </v:shape>
          <o:OLEObject Type="Embed" ProgID="Equation.DSMT4" ShapeID="_x0000_i1067" DrawAspect="Content" ObjectID="_1768833334" r:id="rId97"/>
        </w:object>
      </w:r>
      <w:r w:rsidRPr="00CF7FF7">
        <w:rPr>
          <w:rFonts w:eastAsiaTheme="minorEastAsia"/>
          <w:sz w:val="22"/>
          <w:szCs w:val="22"/>
        </w:rPr>
        <w:t>;</w:t>
      </w:r>
    </w:p>
    <w:p w14:paraId="6DE66C4B" w14:textId="2A041D5B" w:rsidR="00C2128D" w:rsidRPr="00CF7FF7" w:rsidRDefault="00C2128D" w:rsidP="003C35C9">
      <w:pPr>
        <w:pStyle w:val="PargrafodaLista"/>
        <w:numPr>
          <w:ilvl w:val="0"/>
          <w:numId w:val="42"/>
        </w:numPr>
        <w:tabs>
          <w:tab w:val="left" w:pos="1784"/>
        </w:tabs>
        <w:spacing w:after="120" w:line="360" w:lineRule="auto"/>
        <w:rPr>
          <w:sz w:val="22"/>
          <w:szCs w:val="22"/>
        </w:rPr>
      </w:pPr>
      <w:r w:rsidRPr="00CF7FF7">
        <w:rPr>
          <w:sz w:val="22"/>
          <w:szCs w:val="22"/>
        </w:rPr>
        <w:t xml:space="preserve">a função </w:t>
      </w:r>
      <w:r w:rsidR="008106E2" w:rsidRPr="008106E2">
        <w:rPr>
          <w:position w:val="-10"/>
        </w:rPr>
        <w:object w:dxaOrig="220" w:dyaOrig="260" w14:anchorId="0D2A76A9">
          <v:shape id="_x0000_i1068" type="#_x0000_t75" style="width:11.2pt;height:12.15pt" o:ole="">
            <v:imagedata r:id="rId98" o:title=""/>
          </v:shape>
          <o:OLEObject Type="Embed" ProgID="Equation.DSMT4" ShapeID="_x0000_i1068" DrawAspect="Content" ObjectID="_1768833335" r:id="rId99"/>
        </w:object>
      </w:r>
      <w:r w:rsidRPr="00CF7FF7">
        <w:rPr>
          <w:rFonts w:eastAsiaTheme="minorEastAsia"/>
          <w:sz w:val="22"/>
          <w:szCs w:val="22"/>
        </w:rPr>
        <w:t xml:space="preserve"> é definida por uma expressão da forma </w:t>
      </w:r>
      <w:r w:rsidR="008106E2" w:rsidRPr="008106E2">
        <w:rPr>
          <w:position w:val="-22"/>
        </w:rPr>
        <w:object w:dxaOrig="940" w:dyaOrig="580" w14:anchorId="4A4653BD">
          <v:shape id="_x0000_i1069" type="#_x0000_t75" style="width:47.7pt;height:29pt" o:ole="">
            <v:imagedata r:id="rId100" o:title=""/>
          </v:shape>
          <o:OLEObject Type="Embed" ProgID="Equation.DSMT4" ShapeID="_x0000_i1069" DrawAspect="Content" ObjectID="_1768833336" r:id="rId101"/>
        </w:object>
      </w:r>
      <w:r w:rsidR="001E45FB" w:rsidRPr="00CF7FF7">
        <w:rPr>
          <w:rFonts w:eastAsiaTheme="minorEastAsia"/>
          <w:sz w:val="22"/>
          <w:szCs w:val="22"/>
        </w:rPr>
        <w:t xml:space="preserve">, com </w:t>
      </w:r>
      <w:r w:rsidR="008106E2" w:rsidRPr="008106E2">
        <w:rPr>
          <w:position w:val="-6"/>
        </w:rPr>
        <w:object w:dxaOrig="540" w:dyaOrig="260" w14:anchorId="777225E7">
          <v:shape id="_x0000_i1070" type="#_x0000_t75" style="width:27.1pt;height:12.15pt" o:ole="">
            <v:imagedata r:id="rId102" o:title=""/>
          </v:shape>
          <o:OLEObject Type="Embed" ProgID="Equation.DSMT4" ShapeID="_x0000_i1070" DrawAspect="Content" ObjectID="_1768833337" r:id="rId103"/>
        </w:object>
      </w:r>
      <w:r w:rsidR="001E45FB" w:rsidRPr="00CF7FF7">
        <w:rPr>
          <w:rFonts w:eastAsiaTheme="minorEastAsia"/>
          <w:sz w:val="22"/>
          <w:szCs w:val="22"/>
        </w:rPr>
        <w:t xml:space="preserve"> e </w:t>
      </w:r>
      <w:r w:rsidR="008106E2" w:rsidRPr="008106E2">
        <w:rPr>
          <w:position w:val="-6"/>
        </w:rPr>
        <w:object w:dxaOrig="560" w:dyaOrig="260" w14:anchorId="29A2A27A">
          <v:shape id="_x0000_i1071" type="#_x0000_t75" style="width:28.05pt;height:12.15pt" o:ole="">
            <v:imagedata r:id="rId104" o:title=""/>
          </v:shape>
          <o:OLEObject Type="Embed" ProgID="Equation.DSMT4" ShapeID="_x0000_i1071" DrawAspect="Content" ObjectID="_1768833338" r:id="rId105"/>
        </w:object>
      </w:r>
      <w:r w:rsidR="001E45FB" w:rsidRPr="00CF7FF7">
        <w:rPr>
          <w:rFonts w:eastAsiaTheme="minorEastAsia"/>
          <w:sz w:val="22"/>
          <w:szCs w:val="22"/>
        </w:rPr>
        <w:t>;</w:t>
      </w:r>
    </w:p>
    <w:p w14:paraId="5AF3A27E" w14:textId="770D37A2" w:rsidR="00E021B5" w:rsidRPr="00CF7FF7" w:rsidRDefault="00CA34CD" w:rsidP="003C35C9">
      <w:pPr>
        <w:pStyle w:val="PargrafodaLista"/>
        <w:numPr>
          <w:ilvl w:val="0"/>
          <w:numId w:val="42"/>
        </w:numPr>
        <w:tabs>
          <w:tab w:val="left" w:pos="1784"/>
        </w:tabs>
        <w:spacing w:after="120" w:line="360" w:lineRule="auto"/>
        <w:rPr>
          <w:sz w:val="22"/>
          <w:szCs w:val="22"/>
        </w:rPr>
      </w:pPr>
      <w:r w:rsidRPr="00CF7FF7">
        <w:rPr>
          <w:rFonts w:eastAsiaTheme="minorEastAsia"/>
          <w:sz w:val="22"/>
          <w:szCs w:val="22"/>
        </w:rPr>
        <w:t xml:space="preserve">os gráficos </w:t>
      </w:r>
      <w:r w:rsidRPr="008F1DFF">
        <w:rPr>
          <w:rFonts w:eastAsiaTheme="minorEastAsia"/>
          <w:sz w:val="22"/>
          <w:szCs w:val="22"/>
        </w:rPr>
        <w:t xml:space="preserve">das funções </w:t>
      </w:r>
      <w:r w:rsidR="008106E2" w:rsidRPr="008F1DFF">
        <w:rPr>
          <w:position w:val="-4"/>
        </w:rPr>
        <w:object w:dxaOrig="160" w:dyaOrig="260" w14:anchorId="1BF12BBE">
          <v:shape id="_x0000_i1072" type="#_x0000_t75" style="width:8.4pt;height:12.15pt" o:ole="">
            <v:imagedata r:id="rId106" o:title=""/>
          </v:shape>
          <o:OLEObject Type="Embed" ProgID="Equation.DSMT4" ShapeID="_x0000_i1072" DrawAspect="Content" ObjectID="_1768833339" r:id="rId107"/>
        </w:object>
      </w:r>
      <w:r w:rsidR="00061BBC" w:rsidRPr="008F1DFF">
        <w:rPr>
          <w:rFonts w:eastAsiaTheme="minorEastAsia"/>
          <w:sz w:val="22"/>
          <w:szCs w:val="22"/>
        </w:rPr>
        <w:t xml:space="preserve"> e </w:t>
      </w:r>
      <w:r w:rsidR="008106E2" w:rsidRPr="008F1DFF">
        <w:rPr>
          <w:position w:val="-10"/>
        </w:rPr>
        <w:object w:dxaOrig="220" w:dyaOrig="260" w14:anchorId="72270291">
          <v:shape id="_x0000_i1073" type="#_x0000_t75" style="width:11.2pt;height:12.15pt" o:ole="">
            <v:imagedata r:id="rId108" o:title=""/>
          </v:shape>
          <o:OLEObject Type="Embed" ProgID="Equation.DSMT4" ShapeID="_x0000_i1073" DrawAspect="Content" ObjectID="_1768833340" r:id="rId109"/>
        </w:object>
      </w:r>
      <w:r w:rsidR="00061BBC" w:rsidRPr="00CF7FF7">
        <w:rPr>
          <w:rFonts w:eastAsiaTheme="minorEastAsia"/>
          <w:sz w:val="22"/>
          <w:szCs w:val="22"/>
        </w:rPr>
        <w:t xml:space="preserve"> </w:t>
      </w:r>
      <w:r w:rsidR="00D14D11" w:rsidRPr="00CF7FF7">
        <w:rPr>
          <w:rFonts w:eastAsiaTheme="minorEastAsia"/>
          <w:sz w:val="22"/>
          <w:szCs w:val="22"/>
        </w:rPr>
        <w:t>intersetam-</w:t>
      </w:r>
      <w:r w:rsidR="00BA79BC">
        <w:rPr>
          <w:rFonts w:eastAsiaTheme="minorEastAsia"/>
          <w:sz w:val="22"/>
          <w:szCs w:val="22"/>
        </w:rPr>
        <w:br/>
        <w:t>-</w:t>
      </w:r>
      <w:r w:rsidR="00D14D11" w:rsidRPr="00CF7FF7">
        <w:rPr>
          <w:rFonts w:eastAsiaTheme="minorEastAsia"/>
          <w:sz w:val="22"/>
          <w:szCs w:val="22"/>
        </w:rPr>
        <w:t xml:space="preserve">se no ponto </w:t>
      </w:r>
      <w:r w:rsidR="008106E2" w:rsidRPr="00025957">
        <w:rPr>
          <w:position w:val="-4"/>
        </w:rPr>
        <w:object w:dxaOrig="240" w:dyaOrig="240" w14:anchorId="64D8D140">
          <v:shape id="_x0000_i1074" type="#_x0000_t75" style="width:12.15pt;height:12.15pt" o:ole="">
            <v:imagedata r:id="rId110" o:title=""/>
          </v:shape>
          <o:OLEObject Type="Embed" ProgID="Equation.DSMT4" ShapeID="_x0000_i1074" DrawAspect="Content" ObjectID="_1768833341" r:id="rId111"/>
        </w:object>
      </w:r>
      <w:r w:rsidR="00D14D11" w:rsidRPr="00CF7FF7">
        <w:rPr>
          <w:rFonts w:eastAsiaTheme="minorEastAsia"/>
          <w:sz w:val="22"/>
          <w:szCs w:val="22"/>
        </w:rPr>
        <w:t xml:space="preserve"> de ordenada </w:t>
      </w:r>
      <w:r w:rsidR="008106E2" w:rsidRPr="008106E2">
        <w:rPr>
          <w:position w:val="-22"/>
        </w:rPr>
        <w:object w:dxaOrig="220" w:dyaOrig="580" w14:anchorId="31FD66F0">
          <v:shape id="_x0000_i1075" type="#_x0000_t75" style="width:11.2pt;height:29pt" o:ole="">
            <v:imagedata r:id="rId112" o:title=""/>
          </v:shape>
          <o:OLEObject Type="Embed" ProgID="Equation.DSMT4" ShapeID="_x0000_i1075" DrawAspect="Content" ObjectID="_1768833342" r:id="rId113"/>
        </w:object>
      </w:r>
      <w:r w:rsidR="00D14D11" w:rsidRPr="002D4DD9">
        <w:rPr>
          <w:rFonts w:eastAsiaTheme="minorEastAsia"/>
        </w:rPr>
        <w:t>.</w:t>
      </w:r>
    </w:p>
    <w:p w14:paraId="37B6F1F4" w14:textId="79225198" w:rsidR="00C2128D" w:rsidRDefault="00CF7FF7" w:rsidP="00B35B63">
      <w:pPr>
        <w:tabs>
          <w:tab w:val="left" w:pos="1784"/>
        </w:tabs>
        <w:spacing w:after="120" w:line="360" w:lineRule="auto"/>
        <w:ind w:left="426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Qual é o </w:t>
      </w:r>
      <w:r w:rsidR="00B35B63">
        <w:rPr>
          <w:rFonts w:ascii="Arial" w:hAnsi="Arial" w:cs="Arial"/>
        </w:rPr>
        <w:t xml:space="preserve">valor de </w:t>
      </w:r>
      <w:r w:rsidR="008106E2" w:rsidRPr="008106E2">
        <w:rPr>
          <w:position w:val="-6"/>
        </w:rPr>
        <w:object w:dxaOrig="200" w:dyaOrig="220" w14:anchorId="54A1EA77">
          <v:shape id="_x0000_i1076" type="#_x0000_t75" style="width:9.35pt;height:11.2pt" o:ole="">
            <v:imagedata r:id="rId114" o:title=""/>
          </v:shape>
          <o:OLEObject Type="Embed" ProgID="Equation.DSMT4" ShapeID="_x0000_i1076" DrawAspect="Content" ObjectID="_1768833343" r:id="rId115"/>
        </w:object>
      </w:r>
      <w:r w:rsidR="00B35B63">
        <w:rPr>
          <w:rFonts w:ascii="Arial" w:hAnsi="Arial" w:cs="Arial"/>
        </w:rPr>
        <w:t>?</w:t>
      </w:r>
      <w:r w:rsidR="00C5003C" w:rsidRPr="00C5003C">
        <w:rPr>
          <w:noProof/>
        </w:rPr>
        <w:t xml:space="preserve"> </w:t>
      </w:r>
    </w:p>
    <w:p w14:paraId="35543B57" w14:textId="6F312D95" w:rsidR="00B35B63" w:rsidRDefault="00B35B63" w:rsidP="00B35B63">
      <w:pPr>
        <w:tabs>
          <w:tab w:val="left" w:pos="1784"/>
        </w:tabs>
        <w:spacing w:after="120" w:line="360" w:lineRule="auto"/>
        <w:ind w:left="426"/>
        <w:jc w:val="both"/>
        <w:rPr>
          <w:rFonts w:ascii="Arial" w:hAnsi="Arial" w:cs="Arial"/>
        </w:rPr>
      </w:pPr>
      <w:r>
        <w:rPr>
          <w:rFonts w:ascii="Arial" w:hAnsi="Arial" w:cs="Arial"/>
        </w:rPr>
        <w:t>Mostra como chegaste à tua resposta.</w:t>
      </w:r>
    </w:p>
    <w:p w14:paraId="61092C8F" w14:textId="3CE56E52" w:rsidR="00B35B63" w:rsidRDefault="00B35B63" w:rsidP="00B35B63">
      <w:pPr>
        <w:tabs>
          <w:tab w:val="left" w:pos="1784"/>
        </w:tabs>
        <w:spacing w:after="0" w:line="360" w:lineRule="auto"/>
        <w:ind w:left="426"/>
        <w:jc w:val="both"/>
        <w:rPr>
          <w:rFonts w:ascii="Arial" w:hAnsi="Arial" w:cs="Arial"/>
        </w:rPr>
      </w:pPr>
    </w:p>
    <w:p w14:paraId="4BC39A71" w14:textId="2890E6D9" w:rsidR="00B93488" w:rsidRDefault="00B555FF" w:rsidP="00B35B63">
      <w:pPr>
        <w:tabs>
          <w:tab w:val="left" w:pos="1784"/>
        </w:tabs>
        <w:spacing w:after="0" w:line="360" w:lineRule="auto"/>
        <w:ind w:left="426"/>
        <w:jc w:val="both"/>
        <w:rPr>
          <w:rFonts w:ascii="Arial" w:hAnsi="Arial" w:cs="Arial"/>
        </w:rPr>
      </w:pPr>
      <w:r>
        <w:rPr>
          <w:rFonts w:eastAsiaTheme="minorEastAsia"/>
          <w:noProof/>
          <w:lang w:eastAsia="pt-PT"/>
        </w:rPr>
        <w:lastRenderedPageBreak/>
        <w:drawing>
          <wp:anchor distT="0" distB="0" distL="114300" distR="114300" simplePos="0" relativeHeight="251667456" behindDoc="0" locked="0" layoutInCell="1" allowOverlap="1" wp14:anchorId="455F95E6" wp14:editId="798ACC92">
            <wp:simplePos x="0" y="0"/>
            <wp:positionH relativeFrom="column">
              <wp:posOffset>3923030</wp:posOffset>
            </wp:positionH>
            <wp:positionV relativeFrom="paragraph">
              <wp:posOffset>242570</wp:posOffset>
            </wp:positionV>
            <wp:extent cx="2212340" cy="1884680"/>
            <wp:effectExtent l="0" t="0" r="0" b="1270"/>
            <wp:wrapThrough wrapText="bothSides">
              <wp:wrapPolygon edited="0">
                <wp:start x="0" y="0"/>
                <wp:lineTo x="0" y="21396"/>
                <wp:lineTo x="21389" y="21396"/>
                <wp:lineTo x="21389" y="0"/>
                <wp:lineTo x="0" y="0"/>
              </wp:wrapPolygon>
            </wp:wrapThrough>
            <wp:docPr id="122176696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766964" name="Imagem 3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2340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E0627D" w14:textId="722986B0" w:rsidR="00390155" w:rsidRPr="0025579E" w:rsidRDefault="00582179" w:rsidP="00AD1346">
      <w:pPr>
        <w:pStyle w:val="PargrafodaLista"/>
        <w:numPr>
          <w:ilvl w:val="0"/>
          <w:numId w:val="31"/>
        </w:numPr>
        <w:tabs>
          <w:tab w:val="left" w:pos="1784"/>
        </w:tabs>
        <w:spacing w:after="120" w:line="360" w:lineRule="auto"/>
        <w:ind w:left="426" w:hanging="426"/>
        <w:jc w:val="both"/>
        <w:rPr>
          <w:sz w:val="22"/>
          <w:szCs w:val="22"/>
        </w:rPr>
      </w:pPr>
      <w:r>
        <w:rPr>
          <w:rFonts w:eastAsiaTheme="minorEastAsia"/>
        </w:rPr>
        <w:t xml:space="preserve"> </w:t>
      </w:r>
      <w:r w:rsidR="003F2A3A" w:rsidRPr="0025579E">
        <w:rPr>
          <w:rFonts w:eastAsiaTheme="minorEastAsia"/>
          <w:sz w:val="22"/>
          <w:szCs w:val="22"/>
        </w:rPr>
        <w:t xml:space="preserve">Na figura </w:t>
      </w:r>
      <w:r w:rsidR="00B3454D">
        <w:rPr>
          <w:rFonts w:eastAsiaTheme="minorEastAsia"/>
          <w:sz w:val="22"/>
          <w:szCs w:val="22"/>
        </w:rPr>
        <w:t xml:space="preserve">ao lado </w:t>
      </w:r>
      <w:r w:rsidR="003F2A3A" w:rsidRPr="0025579E">
        <w:rPr>
          <w:rFonts w:eastAsiaTheme="minorEastAsia"/>
          <w:sz w:val="22"/>
          <w:szCs w:val="22"/>
        </w:rPr>
        <w:t>est</w:t>
      </w:r>
      <w:r w:rsidR="004D5ACC" w:rsidRPr="0025579E">
        <w:rPr>
          <w:rFonts w:eastAsiaTheme="minorEastAsia"/>
          <w:sz w:val="22"/>
          <w:szCs w:val="22"/>
        </w:rPr>
        <w:t>ão</w:t>
      </w:r>
      <w:r w:rsidR="003F2A3A" w:rsidRPr="0025579E">
        <w:rPr>
          <w:rFonts w:eastAsiaTheme="minorEastAsia"/>
          <w:sz w:val="22"/>
          <w:szCs w:val="22"/>
        </w:rPr>
        <w:t xml:space="preserve"> representado</w:t>
      </w:r>
      <w:r w:rsidR="004D5ACC" w:rsidRPr="0025579E">
        <w:rPr>
          <w:rFonts w:eastAsiaTheme="minorEastAsia"/>
          <w:sz w:val="22"/>
          <w:szCs w:val="22"/>
        </w:rPr>
        <w:t>s,</w:t>
      </w:r>
      <w:r w:rsidR="00B618A9" w:rsidRPr="0025579E">
        <w:rPr>
          <w:rFonts w:eastAsiaTheme="minorEastAsia"/>
          <w:sz w:val="22"/>
          <w:szCs w:val="22"/>
        </w:rPr>
        <w:t xml:space="preserve"> em referencial cartesiano,</w:t>
      </w:r>
      <w:r w:rsidR="003F2A3A" w:rsidRPr="0025579E">
        <w:rPr>
          <w:rFonts w:eastAsiaTheme="minorEastAsia"/>
          <w:sz w:val="22"/>
          <w:szCs w:val="22"/>
        </w:rPr>
        <w:t xml:space="preserve"> o gráfico d</w:t>
      </w:r>
      <w:r w:rsidR="00462D96" w:rsidRPr="0025579E">
        <w:rPr>
          <w:rFonts w:eastAsiaTheme="minorEastAsia"/>
          <w:sz w:val="22"/>
          <w:szCs w:val="22"/>
        </w:rPr>
        <w:t xml:space="preserve">e uma função quadrática, </w:t>
      </w:r>
      <w:r w:rsidR="008106E2" w:rsidRPr="008106E2">
        <w:rPr>
          <w:position w:val="-10"/>
        </w:rPr>
        <w:object w:dxaOrig="220" w:dyaOrig="260" w14:anchorId="06F9932E">
          <v:shape id="_x0000_i1077" type="#_x0000_t75" style="width:11.2pt;height:12.15pt" o:ole="">
            <v:imagedata r:id="rId117" o:title=""/>
          </v:shape>
          <o:OLEObject Type="Embed" ProgID="Equation.DSMT4" ShapeID="_x0000_i1077" DrawAspect="Content" ObjectID="_1768833344" r:id="rId118"/>
        </w:object>
      </w:r>
      <w:r w:rsidR="00462D96" w:rsidRPr="0025579E">
        <w:rPr>
          <w:rFonts w:eastAsiaTheme="minorEastAsia"/>
          <w:sz w:val="22"/>
          <w:szCs w:val="22"/>
        </w:rPr>
        <w:t xml:space="preserve">, </w:t>
      </w:r>
      <w:r w:rsidR="00C068DF" w:rsidRPr="0025579E">
        <w:rPr>
          <w:rFonts w:eastAsiaTheme="minorEastAsia"/>
          <w:sz w:val="22"/>
          <w:szCs w:val="22"/>
        </w:rPr>
        <w:t xml:space="preserve">da forma </w:t>
      </w:r>
      <w:r w:rsidR="003C35C9" w:rsidRPr="008106E2">
        <w:rPr>
          <w:position w:val="-12"/>
        </w:rPr>
        <w:object w:dxaOrig="1700" w:dyaOrig="360" w14:anchorId="5DE35BCF">
          <v:shape id="_x0000_i1078" type="#_x0000_t75" style="width:85.1pt;height:17.75pt" o:ole="">
            <v:imagedata r:id="rId119" o:title=""/>
          </v:shape>
          <o:OLEObject Type="Embed" ProgID="Equation.DSMT4" ShapeID="_x0000_i1078" DrawAspect="Content" ObjectID="_1768833345" r:id="rId120"/>
        </w:object>
      </w:r>
      <w:r w:rsidR="005870FE" w:rsidRPr="0025579E">
        <w:rPr>
          <w:rFonts w:eastAsiaTheme="minorEastAsia"/>
          <w:sz w:val="22"/>
          <w:szCs w:val="22"/>
        </w:rPr>
        <w:t xml:space="preserve">, e o triângulo </w:t>
      </w:r>
      <w:r w:rsidR="00A272A4">
        <w:rPr>
          <w:rFonts w:eastAsiaTheme="minorEastAsia"/>
          <w:sz w:val="22"/>
          <w:szCs w:val="22"/>
        </w:rPr>
        <w:t>[</w:t>
      </w:r>
      <w:r w:rsidR="00A272A4" w:rsidRPr="008F1DFF">
        <w:rPr>
          <w:rFonts w:eastAsiaTheme="minorEastAsia"/>
          <w:i/>
          <w:iCs/>
          <w:sz w:val="22"/>
          <w:szCs w:val="22"/>
        </w:rPr>
        <w:t>ABO</w:t>
      </w:r>
      <w:r w:rsidR="00A272A4">
        <w:rPr>
          <w:rFonts w:eastAsiaTheme="minorEastAsia"/>
          <w:sz w:val="22"/>
          <w:szCs w:val="22"/>
        </w:rPr>
        <w:t>]</w:t>
      </w:r>
      <w:r w:rsidR="00C068DF" w:rsidRPr="0025579E">
        <w:rPr>
          <w:rFonts w:eastAsiaTheme="minorEastAsia"/>
          <w:sz w:val="22"/>
          <w:szCs w:val="22"/>
        </w:rPr>
        <w:t>.</w:t>
      </w:r>
    </w:p>
    <w:p w14:paraId="48D509EB" w14:textId="123F31BC" w:rsidR="00C068DF" w:rsidRPr="0025579E" w:rsidRDefault="004D5ACC" w:rsidP="00C068DF">
      <w:pPr>
        <w:pStyle w:val="PargrafodaLista"/>
        <w:tabs>
          <w:tab w:val="left" w:pos="1784"/>
        </w:tabs>
        <w:spacing w:after="120" w:line="360" w:lineRule="auto"/>
        <w:ind w:left="426"/>
        <w:jc w:val="both"/>
        <w:rPr>
          <w:rFonts w:eastAsiaTheme="minorEastAsia"/>
          <w:sz w:val="22"/>
          <w:szCs w:val="22"/>
        </w:rPr>
      </w:pPr>
      <w:r w:rsidRPr="0025579E">
        <w:rPr>
          <w:rFonts w:eastAsiaTheme="minorEastAsia"/>
          <w:sz w:val="22"/>
          <w:szCs w:val="22"/>
        </w:rPr>
        <w:t>Sabe</w:t>
      </w:r>
      <w:r w:rsidR="005870FE" w:rsidRPr="0025579E">
        <w:rPr>
          <w:rFonts w:eastAsiaTheme="minorEastAsia"/>
          <w:sz w:val="22"/>
          <w:szCs w:val="22"/>
        </w:rPr>
        <w:t>-se que:</w:t>
      </w:r>
    </w:p>
    <w:p w14:paraId="764983F8" w14:textId="6E933C80" w:rsidR="007063FF" w:rsidRPr="0025579E" w:rsidRDefault="007063FF" w:rsidP="007063FF">
      <w:pPr>
        <w:pStyle w:val="PargrafodaLista"/>
        <w:numPr>
          <w:ilvl w:val="0"/>
          <w:numId w:val="43"/>
        </w:numPr>
        <w:tabs>
          <w:tab w:val="left" w:pos="1784"/>
        </w:tabs>
        <w:spacing w:after="120" w:line="360" w:lineRule="auto"/>
        <w:jc w:val="both"/>
        <w:rPr>
          <w:sz w:val="22"/>
          <w:szCs w:val="22"/>
        </w:rPr>
      </w:pPr>
      <w:r w:rsidRPr="0025579E">
        <w:rPr>
          <w:rFonts w:eastAsiaTheme="minorEastAsia"/>
          <w:sz w:val="22"/>
          <w:szCs w:val="22"/>
        </w:rPr>
        <w:t xml:space="preserve">o ponto </w:t>
      </w:r>
      <w:r w:rsidR="008106E2" w:rsidRPr="008106E2">
        <w:rPr>
          <w:position w:val="-6"/>
        </w:rPr>
        <w:object w:dxaOrig="240" w:dyaOrig="279" w14:anchorId="2B18195C">
          <v:shape id="_x0000_i1079" type="#_x0000_t75" style="width:12.15pt;height:14.05pt" o:ole="">
            <v:imagedata r:id="rId121" o:title=""/>
          </v:shape>
          <o:OLEObject Type="Embed" ProgID="Equation.DSMT4" ShapeID="_x0000_i1079" DrawAspect="Content" ObjectID="_1768833346" r:id="rId122"/>
        </w:object>
      </w:r>
      <w:r w:rsidRPr="0025579E">
        <w:rPr>
          <w:rFonts w:eastAsiaTheme="minorEastAsia"/>
          <w:sz w:val="22"/>
          <w:szCs w:val="22"/>
        </w:rPr>
        <w:t xml:space="preserve"> é a origem do referencial;</w:t>
      </w:r>
    </w:p>
    <w:p w14:paraId="004D5A41" w14:textId="1B8512A3" w:rsidR="005870FE" w:rsidRPr="0025579E" w:rsidRDefault="00F310C4" w:rsidP="005870FE">
      <w:pPr>
        <w:pStyle w:val="PargrafodaLista"/>
        <w:numPr>
          <w:ilvl w:val="0"/>
          <w:numId w:val="43"/>
        </w:numPr>
        <w:tabs>
          <w:tab w:val="left" w:pos="1784"/>
        </w:tabs>
        <w:spacing w:after="120" w:line="360" w:lineRule="auto"/>
        <w:jc w:val="both"/>
        <w:rPr>
          <w:sz w:val="22"/>
          <w:szCs w:val="22"/>
        </w:rPr>
      </w:pPr>
      <w:r w:rsidRPr="0025579E">
        <w:rPr>
          <w:sz w:val="22"/>
          <w:szCs w:val="22"/>
        </w:rPr>
        <w:t xml:space="preserve">os pontos </w:t>
      </w:r>
      <w:r w:rsidR="008106E2" w:rsidRPr="00025957">
        <w:rPr>
          <w:position w:val="-4"/>
        </w:rPr>
        <w:object w:dxaOrig="240" w:dyaOrig="240" w14:anchorId="26657D3B">
          <v:shape id="_x0000_i1080" type="#_x0000_t75" style="width:12.15pt;height:12.15pt" o:ole="">
            <v:imagedata r:id="rId123" o:title=""/>
          </v:shape>
          <o:OLEObject Type="Embed" ProgID="Equation.DSMT4" ShapeID="_x0000_i1080" DrawAspect="Content" ObjectID="_1768833347" r:id="rId124"/>
        </w:object>
      </w:r>
      <w:r w:rsidRPr="0025579E">
        <w:rPr>
          <w:rFonts w:eastAsiaTheme="minorEastAsia"/>
          <w:sz w:val="22"/>
          <w:szCs w:val="22"/>
        </w:rPr>
        <w:t xml:space="preserve"> e </w:t>
      </w:r>
      <w:r w:rsidR="008106E2" w:rsidRPr="00025957">
        <w:rPr>
          <w:position w:val="-4"/>
        </w:rPr>
        <w:object w:dxaOrig="220" w:dyaOrig="240" w14:anchorId="3E7EB1E5">
          <v:shape id="_x0000_i1081" type="#_x0000_t75" style="width:11.2pt;height:12.15pt" o:ole="">
            <v:imagedata r:id="rId125" o:title=""/>
          </v:shape>
          <o:OLEObject Type="Embed" ProgID="Equation.DSMT4" ShapeID="_x0000_i1081" DrawAspect="Content" ObjectID="_1768833348" r:id="rId126"/>
        </w:object>
      </w:r>
      <w:r w:rsidRPr="0025579E">
        <w:rPr>
          <w:rFonts w:eastAsiaTheme="minorEastAsia"/>
          <w:sz w:val="22"/>
          <w:szCs w:val="22"/>
        </w:rPr>
        <w:t xml:space="preserve"> pertencem ao gráfico da função </w:t>
      </w:r>
      <w:r w:rsidR="008106E2" w:rsidRPr="008106E2">
        <w:rPr>
          <w:position w:val="-10"/>
        </w:rPr>
        <w:object w:dxaOrig="220" w:dyaOrig="260" w14:anchorId="7D897D7B">
          <v:shape id="_x0000_i1082" type="#_x0000_t75" style="width:11.2pt;height:12.15pt" o:ole="">
            <v:imagedata r:id="rId127" o:title=""/>
          </v:shape>
          <o:OLEObject Type="Embed" ProgID="Equation.DSMT4" ShapeID="_x0000_i1082" DrawAspect="Content" ObjectID="_1768833349" r:id="rId128"/>
        </w:object>
      </w:r>
      <w:r w:rsidR="00535AAB" w:rsidRPr="0025579E">
        <w:rPr>
          <w:rFonts w:eastAsiaTheme="minorEastAsia"/>
          <w:sz w:val="22"/>
          <w:szCs w:val="22"/>
        </w:rPr>
        <w:t xml:space="preserve"> e têm ordenada </w:t>
      </w:r>
      <w:r w:rsidR="008106E2" w:rsidRPr="00025957">
        <w:rPr>
          <w:position w:val="-4"/>
        </w:rPr>
        <w:object w:dxaOrig="320" w:dyaOrig="240" w14:anchorId="4231CAC6">
          <v:shape id="_x0000_i1083" type="#_x0000_t75" style="width:15.9pt;height:12.15pt" o:ole="">
            <v:imagedata r:id="rId129" o:title=""/>
          </v:shape>
          <o:OLEObject Type="Embed" ProgID="Equation.DSMT4" ShapeID="_x0000_i1083" DrawAspect="Content" ObjectID="_1768833350" r:id="rId130"/>
        </w:object>
      </w:r>
      <w:r w:rsidR="007063FF" w:rsidRPr="0025579E">
        <w:rPr>
          <w:rFonts w:eastAsiaTheme="minorEastAsia"/>
          <w:sz w:val="22"/>
          <w:szCs w:val="22"/>
        </w:rPr>
        <w:t>;</w:t>
      </w:r>
    </w:p>
    <w:p w14:paraId="11C8B97C" w14:textId="31380B3E" w:rsidR="00C068DF" w:rsidRPr="0025579E" w:rsidRDefault="007063FF" w:rsidP="00B64959">
      <w:pPr>
        <w:pStyle w:val="PargrafodaLista"/>
        <w:numPr>
          <w:ilvl w:val="0"/>
          <w:numId w:val="43"/>
        </w:numPr>
        <w:tabs>
          <w:tab w:val="left" w:pos="1784"/>
        </w:tabs>
        <w:spacing w:after="120" w:line="360" w:lineRule="auto"/>
        <w:jc w:val="both"/>
        <w:rPr>
          <w:sz w:val="22"/>
          <w:szCs w:val="22"/>
        </w:rPr>
      </w:pPr>
      <w:r w:rsidRPr="0025579E">
        <w:rPr>
          <w:rFonts w:eastAsiaTheme="minorEastAsia"/>
          <w:sz w:val="22"/>
          <w:szCs w:val="22"/>
        </w:rPr>
        <w:t>a área do triângulo</w:t>
      </w:r>
      <w:r w:rsidR="008F1DFF">
        <w:rPr>
          <w:rFonts w:eastAsiaTheme="minorEastAsia"/>
          <w:sz w:val="22"/>
          <w:szCs w:val="22"/>
        </w:rPr>
        <w:t xml:space="preserve"> [</w:t>
      </w:r>
      <w:r w:rsidR="008F1DFF" w:rsidRPr="008F1DFF">
        <w:rPr>
          <w:rFonts w:eastAsiaTheme="minorEastAsia"/>
          <w:i/>
          <w:iCs/>
          <w:sz w:val="22"/>
          <w:szCs w:val="22"/>
        </w:rPr>
        <w:t>ABO</w:t>
      </w:r>
      <w:r w:rsidR="008F1DFF">
        <w:rPr>
          <w:rFonts w:eastAsiaTheme="minorEastAsia"/>
          <w:sz w:val="22"/>
          <w:szCs w:val="22"/>
        </w:rPr>
        <w:t>]</w:t>
      </w:r>
      <w:r w:rsidRPr="0025579E">
        <w:rPr>
          <w:rFonts w:eastAsiaTheme="minorEastAsia"/>
          <w:sz w:val="22"/>
          <w:szCs w:val="22"/>
        </w:rPr>
        <w:t xml:space="preserve"> </w:t>
      </w:r>
      <w:r w:rsidR="00A272A4">
        <w:rPr>
          <w:rFonts w:eastAsiaTheme="minorEastAsia"/>
          <w:sz w:val="22"/>
          <w:szCs w:val="22"/>
        </w:rPr>
        <w:t>é</w:t>
      </w:r>
      <w:r w:rsidRPr="0025579E">
        <w:rPr>
          <w:rFonts w:eastAsiaTheme="minorEastAsia"/>
          <w:sz w:val="22"/>
          <w:szCs w:val="22"/>
        </w:rPr>
        <w:t xml:space="preserve"> </w:t>
      </w:r>
      <w:r w:rsidR="00B64959" w:rsidRPr="0025579E">
        <w:rPr>
          <w:rFonts w:eastAsiaTheme="minorEastAsia"/>
          <w:sz w:val="22"/>
          <w:szCs w:val="22"/>
        </w:rPr>
        <w:t>igual a 12.</w:t>
      </w:r>
    </w:p>
    <w:p w14:paraId="0587A087" w14:textId="61DA2437" w:rsidR="00E76AB2" w:rsidRPr="0025579E" w:rsidRDefault="004062D9" w:rsidP="00097A66">
      <w:pPr>
        <w:pStyle w:val="PargrafodaLista"/>
        <w:tabs>
          <w:tab w:val="left" w:pos="1784"/>
        </w:tabs>
        <w:spacing w:after="120" w:line="360" w:lineRule="auto"/>
        <w:ind w:left="426"/>
        <w:jc w:val="both"/>
        <w:rPr>
          <w:rFonts w:eastAsiaTheme="minorEastAsia"/>
          <w:sz w:val="22"/>
          <w:szCs w:val="22"/>
        </w:rPr>
      </w:pPr>
      <w:r w:rsidRPr="0025579E">
        <w:rPr>
          <w:rFonts w:eastAsiaTheme="minorEastAsia"/>
          <w:sz w:val="22"/>
          <w:szCs w:val="22"/>
        </w:rPr>
        <w:t xml:space="preserve">Escreve </w:t>
      </w:r>
      <w:r w:rsidR="00987772">
        <w:rPr>
          <w:rFonts w:eastAsiaTheme="minorEastAsia"/>
          <w:sz w:val="22"/>
          <w:szCs w:val="22"/>
        </w:rPr>
        <w:t>uma</w:t>
      </w:r>
      <w:r w:rsidRPr="0025579E">
        <w:rPr>
          <w:rFonts w:eastAsiaTheme="minorEastAsia"/>
          <w:sz w:val="22"/>
          <w:szCs w:val="22"/>
        </w:rPr>
        <w:t xml:space="preserve"> expressão algébrica da função </w:t>
      </w:r>
      <w:r w:rsidR="008106E2" w:rsidRPr="008106E2">
        <w:rPr>
          <w:position w:val="-10"/>
        </w:rPr>
        <w:object w:dxaOrig="220" w:dyaOrig="260" w14:anchorId="5DC669D9">
          <v:shape id="_x0000_i1084" type="#_x0000_t75" style="width:11.2pt;height:12.15pt" o:ole="">
            <v:imagedata r:id="rId131" o:title=""/>
          </v:shape>
          <o:OLEObject Type="Embed" ProgID="Equation.DSMT4" ShapeID="_x0000_i1084" DrawAspect="Content" ObjectID="_1768833351" r:id="rId132"/>
        </w:object>
      </w:r>
      <w:r w:rsidRPr="0025579E">
        <w:rPr>
          <w:rFonts w:eastAsiaTheme="minorEastAsia"/>
          <w:sz w:val="22"/>
          <w:szCs w:val="22"/>
        </w:rPr>
        <w:t>.</w:t>
      </w:r>
    </w:p>
    <w:p w14:paraId="1225EEC8" w14:textId="55B445B8" w:rsidR="00097A66" w:rsidRPr="0025579E" w:rsidRDefault="00097A66" w:rsidP="00097A66">
      <w:pPr>
        <w:pStyle w:val="PargrafodaLista"/>
        <w:tabs>
          <w:tab w:val="left" w:pos="1784"/>
        </w:tabs>
        <w:spacing w:after="120" w:line="360" w:lineRule="auto"/>
        <w:ind w:left="426"/>
        <w:jc w:val="both"/>
        <w:rPr>
          <w:rFonts w:eastAsiaTheme="minorEastAsia"/>
          <w:sz w:val="22"/>
          <w:szCs w:val="22"/>
        </w:rPr>
      </w:pPr>
      <w:r w:rsidRPr="0025579E">
        <w:rPr>
          <w:rFonts w:eastAsiaTheme="minorEastAsia"/>
          <w:sz w:val="22"/>
          <w:szCs w:val="22"/>
        </w:rPr>
        <w:t>Mostra como chegaste à tua resposta.</w:t>
      </w:r>
    </w:p>
    <w:p w14:paraId="68E56B9A" w14:textId="2D644E6C" w:rsidR="004062D9" w:rsidRDefault="004062D9" w:rsidP="00097A66">
      <w:pPr>
        <w:pStyle w:val="PargrafodaLista"/>
        <w:tabs>
          <w:tab w:val="left" w:pos="1784"/>
        </w:tabs>
        <w:spacing w:after="120" w:line="360" w:lineRule="auto"/>
        <w:ind w:left="851"/>
        <w:jc w:val="both"/>
      </w:pPr>
    </w:p>
    <w:p w14:paraId="7C214DB0" w14:textId="77777777" w:rsidR="00A56E24" w:rsidRPr="00B64959" w:rsidRDefault="00A56E24" w:rsidP="00097A66">
      <w:pPr>
        <w:pStyle w:val="PargrafodaLista"/>
        <w:tabs>
          <w:tab w:val="left" w:pos="1784"/>
        </w:tabs>
        <w:spacing w:after="120" w:line="360" w:lineRule="auto"/>
        <w:ind w:left="851"/>
        <w:jc w:val="both"/>
      </w:pPr>
    </w:p>
    <w:p w14:paraId="7BFF2247" w14:textId="0C521C3D" w:rsidR="00E463EB" w:rsidRPr="001D502D" w:rsidRDefault="00E463EB" w:rsidP="006A5652">
      <w:pPr>
        <w:pStyle w:val="PargrafodaLista"/>
        <w:numPr>
          <w:ilvl w:val="0"/>
          <w:numId w:val="31"/>
        </w:numPr>
        <w:tabs>
          <w:tab w:val="left" w:pos="1784"/>
        </w:tabs>
        <w:spacing w:after="0" w:line="360" w:lineRule="auto"/>
        <w:contextualSpacing w:val="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A equação </w:t>
      </w:r>
      <w:r w:rsidR="008106E2" w:rsidRPr="008106E2">
        <w:rPr>
          <w:position w:val="-6"/>
        </w:rPr>
        <w:object w:dxaOrig="1640" w:dyaOrig="300" w14:anchorId="76C4DC63">
          <v:shape id="_x0000_i1085" type="#_x0000_t75" style="width:81.35pt;height:14.95pt" o:ole="">
            <v:imagedata r:id="rId133" o:title=""/>
          </v:shape>
          <o:OLEObject Type="Embed" ProgID="Equation.DSMT4" ShapeID="_x0000_i1085" DrawAspect="Content" ObjectID="_1768833352" r:id="rId134"/>
        </w:object>
      </w:r>
      <w:r w:rsidR="007E5C25">
        <w:rPr>
          <w:rFonts w:eastAsiaTheme="minorEastAsia"/>
          <w:sz w:val="22"/>
          <w:szCs w:val="22"/>
        </w:rPr>
        <w:t xml:space="preserve">, com </w:t>
      </w:r>
      <w:r w:rsidR="008106E2" w:rsidRPr="00025957">
        <w:rPr>
          <w:position w:val="-4"/>
        </w:rPr>
        <w:object w:dxaOrig="639" w:dyaOrig="240" w14:anchorId="007A526E">
          <v:shape id="_x0000_i1086" type="#_x0000_t75" style="width:31.8pt;height:12.15pt" o:ole="">
            <v:imagedata r:id="rId135" o:title=""/>
          </v:shape>
          <o:OLEObject Type="Embed" ProgID="Equation.DSMT4" ShapeID="_x0000_i1086" DrawAspect="Content" ObjectID="_1768833353" r:id="rId136"/>
        </w:object>
      </w:r>
      <w:r w:rsidR="007E5C25">
        <w:rPr>
          <w:rFonts w:eastAsiaTheme="minorEastAsia"/>
          <w:sz w:val="22"/>
          <w:szCs w:val="22"/>
        </w:rPr>
        <w:t xml:space="preserve">, </w:t>
      </w:r>
      <w:r w:rsidR="001D502D">
        <w:rPr>
          <w:rFonts w:eastAsiaTheme="minorEastAsia"/>
          <w:sz w:val="22"/>
          <w:szCs w:val="22"/>
        </w:rPr>
        <w:t xml:space="preserve">tem o número </w:t>
      </w:r>
      <w:r w:rsidR="008106E2" w:rsidRPr="00025957">
        <w:rPr>
          <w:position w:val="-4"/>
        </w:rPr>
        <w:object w:dxaOrig="200" w:dyaOrig="240" w14:anchorId="2C455DF6">
          <v:shape id="_x0000_i1087" type="#_x0000_t75" style="width:9.35pt;height:12.15pt" o:ole="">
            <v:imagedata r:id="rId137" o:title=""/>
          </v:shape>
          <o:OLEObject Type="Embed" ProgID="Equation.DSMT4" ShapeID="_x0000_i1087" DrawAspect="Content" ObjectID="_1768833354" r:id="rId138"/>
        </w:object>
      </w:r>
      <w:r w:rsidR="001D502D">
        <w:rPr>
          <w:rFonts w:eastAsiaTheme="minorEastAsia"/>
          <w:sz w:val="22"/>
          <w:szCs w:val="22"/>
        </w:rPr>
        <w:t xml:space="preserve"> como solução.</w:t>
      </w:r>
    </w:p>
    <w:p w14:paraId="6B3EA1DD" w14:textId="44459D31" w:rsidR="001D502D" w:rsidRDefault="00226F23" w:rsidP="001D502D">
      <w:pPr>
        <w:pStyle w:val="PargrafodaLista"/>
        <w:tabs>
          <w:tab w:val="left" w:pos="1784"/>
        </w:tabs>
        <w:spacing w:after="0" w:line="360" w:lineRule="auto"/>
        <w:ind w:left="360"/>
        <w:contextualSpacing w:val="0"/>
        <w:jc w:val="both"/>
        <w:rPr>
          <w:rFonts w:eastAsiaTheme="minorEastAsia"/>
          <w:sz w:val="22"/>
          <w:szCs w:val="22"/>
        </w:rPr>
      </w:pPr>
      <w:r>
        <w:rPr>
          <w:sz w:val="22"/>
          <w:szCs w:val="22"/>
        </w:rPr>
        <w:t>Assinala</w:t>
      </w:r>
      <w:r w:rsidR="00A44A28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a opção que apresenta o valor de </w:t>
      </w:r>
      <w:r w:rsidR="008106E2" w:rsidRPr="00025957">
        <w:rPr>
          <w:position w:val="-4"/>
        </w:rPr>
        <w:object w:dxaOrig="260" w:dyaOrig="200" w14:anchorId="14D88530">
          <v:shape id="_x0000_i1088" type="#_x0000_t75" style="width:12.15pt;height:9.35pt" o:ole="">
            <v:imagedata r:id="rId139" o:title=""/>
          </v:shape>
          <o:OLEObject Type="Embed" ProgID="Equation.DSMT4" ShapeID="_x0000_i1088" DrawAspect="Content" ObjectID="_1768833355" r:id="rId140"/>
        </w:object>
      </w:r>
      <w:r w:rsidR="00ED52F2">
        <w:rPr>
          <w:rFonts w:eastAsiaTheme="minorEastAsia"/>
          <w:sz w:val="22"/>
          <w:szCs w:val="22"/>
        </w:rPr>
        <w:t>.</w:t>
      </w:r>
    </w:p>
    <w:tbl>
      <w:tblPr>
        <w:tblStyle w:val="TabelacomGrelha"/>
        <w:tblW w:w="9683" w:type="dxa"/>
        <w:tblInd w:w="2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6"/>
        <w:gridCol w:w="1984"/>
        <w:gridCol w:w="437"/>
        <w:gridCol w:w="1984"/>
        <w:gridCol w:w="437"/>
        <w:gridCol w:w="1984"/>
        <w:gridCol w:w="437"/>
        <w:gridCol w:w="1984"/>
      </w:tblGrid>
      <w:tr w:rsidR="00ED52F2" w:rsidRPr="00827DA9" w14:paraId="5E61F51D" w14:textId="77777777" w:rsidTr="003C35C9">
        <w:tc>
          <w:tcPr>
            <w:tcW w:w="436" w:type="dxa"/>
            <w:vAlign w:val="center"/>
          </w:tcPr>
          <w:p w14:paraId="0E5B7551" w14:textId="77777777" w:rsidR="00ED52F2" w:rsidRPr="005B2419" w:rsidRDefault="00ED52F2" w:rsidP="008B1EB0">
            <w:pPr>
              <w:tabs>
                <w:tab w:val="left" w:pos="1784"/>
              </w:tabs>
              <w:spacing w:before="100" w:beforeAutospacing="1" w:after="100" w:afterAutospacing="1" w:line="360" w:lineRule="auto"/>
              <w:rPr>
                <w:rFonts w:ascii="Arial" w:hAnsi="Arial" w:cs="Arial"/>
                <w:b/>
                <w:bCs/>
              </w:rPr>
            </w:pPr>
            <w:r w:rsidRPr="005B2419">
              <w:rPr>
                <w:rFonts w:ascii="Arial" w:hAnsi="Arial" w:cs="Arial"/>
                <w:b/>
                <w:bCs/>
              </w:rPr>
              <w:t>A.</w:t>
            </w:r>
          </w:p>
        </w:tc>
        <w:tc>
          <w:tcPr>
            <w:tcW w:w="1984" w:type="dxa"/>
            <w:vAlign w:val="center"/>
          </w:tcPr>
          <w:p w14:paraId="65B05175" w14:textId="5A1B6754" w:rsidR="00ED52F2" w:rsidRPr="00827DA9" w:rsidRDefault="008106E2" w:rsidP="00A3290F">
            <w:pPr>
              <w:tabs>
                <w:tab w:val="center" w:pos="880"/>
                <w:tab w:val="right" w:pos="1760"/>
              </w:tabs>
              <w:spacing w:before="100" w:beforeAutospacing="1" w:after="100" w:afterAutospacing="1" w:line="360" w:lineRule="auto"/>
              <w:rPr>
                <w:rFonts w:ascii="Arial" w:hAnsi="Arial" w:cs="Arial"/>
              </w:rPr>
            </w:pPr>
            <w:r w:rsidRPr="008106E2">
              <w:rPr>
                <w:position w:val="-14"/>
              </w:rPr>
              <w:object w:dxaOrig="540" w:dyaOrig="400" w14:anchorId="116A9FD2">
                <v:shape id="_x0000_i1089" type="#_x0000_t75" style="width:27.1pt;height:20.55pt" o:ole="">
                  <v:imagedata r:id="rId141" o:title=""/>
                </v:shape>
                <o:OLEObject Type="Embed" ProgID="Equation.DSMT4" ShapeID="_x0000_i1089" DrawAspect="Content" ObjectID="_1768833356" r:id="rId142"/>
              </w:object>
            </w:r>
          </w:p>
        </w:tc>
        <w:tc>
          <w:tcPr>
            <w:tcW w:w="437" w:type="dxa"/>
            <w:vAlign w:val="center"/>
          </w:tcPr>
          <w:p w14:paraId="3831D5B6" w14:textId="77777777" w:rsidR="00ED52F2" w:rsidRPr="00827DA9" w:rsidRDefault="00ED52F2" w:rsidP="008B1EB0">
            <w:pPr>
              <w:tabs>
                <w:tab w:val="left" w:pos="1784"/>
              </w:tabs>
              <w:spacing w:before="100" w:beforeAutospacing="1" w:after="100" w:afterAutospacing="1"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B</w:t>
            </w:r>
            <w:r w:rsidRPr="005B2419">
              <w:rPr>
                <w:rFonts w:ascii="Arial" w:hAnsi="Arial" w:cs="Arial"/>
                <w:b/>
                <w:bCs/>
              </w:rPr>
              <w:t>.</w:t>
            </w:r>
          </w:p>
        </w:tc>
        <w:tc>
          <w:tcPr>
            <w:tcW w:w="1984" w:type="dxa"/>
            <w:vAlign w:val="center"/>
          </w:tcPr>
          <w:p w14:paraId="6AE089A5" w14:textId="6857DE6D" w:rsidR="00ED52F2" w:rsidRPr="00827DA9" w:rsidRDefault="008106E2" w:rsidP="00A3290F">
            <w:pPr>
              <w:tabs>
                <w:tab w:val="center" w:pos="880"/>
                <w:tab w:val="right" w:pos="1760"/>
              </w:tabs>
              <w:spacing w:before="100" w:beforeAutospacing="1" w:after="100" w:afterAutospacing="1" w:line="360" w:lineRule="auto"/>
              <w:rPr>
                <w:rFonts w:ascii="Arial" w:hAnsi="Arial" w:cs="Arial"/>
              </w:rPr>
            </w:pPr>
            <w:r w:rsidRPr="008106E2">
              <w:rPr>
                <w:position w:val="-14"/>
              </w:rPr>
              <w:object w:dxaOrig="700" w:dyaOrig="400" w14:anchorId="454E4CFD">
                <v:shape id="_x0000_i1090" type="#_x0000_t75" style="width:35.55pt;height:20.55pt" o:ole="">
                  <v:imagedata r:id="rId143" o:title=""/>
                </v:shape>
                <o:OLEObject Type="Embed" ProgID="Equation.DSMT4" ShapeID="_x0000_i1090" DrawAspect="Content" ObjectID="_1768833357" r:id="rId144"/>
              </w:object>
            </w:r>
          </w:p>
        </w:tc>
        <w:tc>
          <w:tcPr>
            <w:tcW w:w="437" w:type="dxa"/>
            <w:vAlign w:val="center"/>
          </w:tcPr>
          <w:p w14:paraId="430D79AD" w14:textId="77777777" w:rsidR="00ED52F2" w:rsidRPr="00BD06D7" w:rsidRDefault="00ED52F2" w:rsidP="008B1EB0">
            <w:pPr>
              <w:tabs>
                <w:tab w:val="left" w:pos="1784"/>
              </w:tabs>
              <w:spacing w:before="100" w:beforeAutospacing="1" w:after="100" w:afterAutospacing="1" w:line="360" w:lineRule="auto"/>
              <w:rPr>
                <w:rFonts w:ascii="Arial" w:hAnsi="Arial" w:cs="Arial"/>
                <w:b/>
                <w:bCs/>
              </w:rPr>
            </w:pPr>
            <w:r w:rsidRPr="00BD06D7">
              <w:rPr>
                <w:rFonts w:ascii="Arial" w:hAnsi="Arial" w:cs="Arial"/>
                <w:b/>
                <w:bCs/>
              </w:rPr>
              <w:t>C.</w:t>
            </w:r>
          </w:p>
        </w:tc>
        <w:tc>
          <w:tcPr>
            <w:tcW w:w="1984" w:type="dxa"/>
            <w:vAlign w:val="center"/>
          </w:tcPr>
          <w:p w14:paraId="7701A9B3" w14:textId="0DFCDE6E" w:rsidR="00ED52F2" w:rsidRPr="00827DA9" w:rsidRDefault="008106E2" w:rsidP="00A3290F">
            <w:pPr>
              <w:tabs>
                <w:tab w:val="center" w:pos="880"/>
                <w:tab w:val="right" w:pos="1760"/>
              </w:tabs>
              <w:spacing w:before="100" w:beforeAutospacing="1" w:after="100" w:afterAutospacing="1" w:line="360" w:lineRule="auto"/>
              <w:rPr>
                <w:rFonts w:ascii="Arial" w:hAnsi="Arial" w:cs="Arial"/>
              </w:rPr>
            </w:pPr>
            <w:r w:rsidRPr="008106E2">
              <w:rPr>
                <w:position w:val="-14"/>
              </w:rPr>
              <w:object w:dxaOrig="560" w:dyaOrig="400" w14:anchorId="28FD5051">
                <v:shape id="_x0000_i1091" type="#_x0000_t75" style="width:28.05pt;height:20.55pt" o:ole="">
                  <v:imagedata r:id="rId145" o:title=""/>
                </v:shape>
                <o:OLEObject Type="Embed" ProgID="Equation.DSMT4" ShapeID="_x0000_i1091" DrawAspect="Content" ObjectID="_1768833358" r:id="rId146"/>
              </w:object>
            </w:r>
          </w:p>
        </w:tc>
        <w:tc>
          <w:tcPr>
            <w:tcW w:w="437" w:type="dxa"/>
            <w:vAlign w:val="center"/>
          </w:tcPr>
          <w:p w14:paraId="15D83FA7" w14:textId="77777777" w:rsidR="00ED52F2" w:rsidRPr="00592713" w:rsidRDefault="00ED52F2" w:rsidP="008B1EB0">
            <w:pPr>
              <w:tabs>
                <w:tab w:val="left" w:pos="1784"/>
              </w:tabs>
              <w:spacing w:before="100" w:beforeAutospacing="1" w:after="100" w:afterAutospacing="1" w:line="360" w:lineRule="auto"/>
              <w:rPr>
                <w:rFonts w:ascii="Arial" w:hAnsi="Arial" w:cs="Arial"/>
                <w:b/>
                <w:bCs/>
              </w:rPr>
            </w:pPr>
            <w:r w:rsidRPr="00592713">
              <w:rPr>
                <w:rFonts w:ascii="Arial" w:hAnsi="Arial" w:cs="Arial"/>
                <w:b/>
                <w:bCs/>
              </w:rPr>
              <w:t>D.</w:t>
            </w:r>
          </w:p>
        </w:tc>
        <w:tc>
          <w:tcPr>
            <w:tcW w:w="1984" w:type="dxa"/>
            <w:vAlign w:val="center"/>
          </w:tcPr>
          <w:p w14:paraId="240E9474" w14:textId="38EDEBD7" w:rsidR="00ED52F2" w:rsidRPr="00827DA9" w:rsidRDefault="008106E2" w:rsidP="00A3290F">
            <w:pPr>
              <w:tabs>
                <w:tab w:val="center" w:pos="880"/>
                <w:tab w:val="right" w:pos="1760"/>
              </w:tabs>
              <w:spacing w:before="100" w:beforeAutospacing="1" w:after="100" w:afterAutospacing="1" w:line="360" w:lineRule="auto"/>
              <w:rPr>
                <w:rFonts w:ascii="Arial" w:hAnsi="Arial" w:cs="Arial"/>
              </w:rPr>
            </w:pPr>
            <w:r w:rsidRPr="008106E2">
              <w:rPr>
                <w:position w:val="-14"/>
              </w:rPr>
              <w:object w:dxaOrig="560" w:dyaOrig="400" w14:anchorId="14E357F5">
                <v:shape id="_x0000_i1092" type="#_x0000_t75" style="width:28.05pt;height:20.55pt" o:ole="">
                  <v:imagedata r:id="rId147" o:title=""/>
                </v:shape>
                <o:OLEObject Type="Embed" ProgID="Equation.DSMT4" ShapeID="_x0000_i1092" DrawAspect="Content" ObjectID="_1768833359" r:id="rId148"/>
              </w:object>
            </w:r>
          </w:p>
        </w:tc>
      </w:tr>
    </w:tbl>
    <w:p w14:paraId="6AC1CA2C" w14:textId="18A0FFAC" w:rsidR="00ED52F2" w:rsidRDefault="00ED52F2" w:rsidP="001D502D">
      <w:pPr>
        <w:pStyle w:val="PargrafodaLista"/>
        <w:tabs>
          <w:tab w:val="left" w:pos="1784"/>
        </w:tabs>
        <w:spacing w:after="0" w:line="360" w:lineRule="auto"/>
        <w:ind w:left="360"/>
        <w:contextualSpacing w:val="0"/>
        <w:jc w:val="both"/>
        <w:rPr>
          <w:sz w:val="22"/>
          <w:szCs w:val="22"/>
        </w:rPr>
      </w:pPr>
    </w:p>
    <w:p w14:paraId="737D3862" w14:textId="77777777" w:rsidR="00A56E24" w:rsidRDefault="00A56E24" w:rsidP="001D502D">
      <w:pPr>
        <w:pStyle w:val="PargrafodaLista"/>
        <w:tabs>
          <w:tab w:val="left" w:pos="1784"/>
        </w:tabs>
        <w:spacing w:after="0" w:line="360" w:lineRule="auto"/>
        <w:ind w:left="360"/>
        <w:contextualSpacing w:val="0"/>
        <w:jc w:val="both"/>
        <w:rPr>
          <w:sz w:val="22"/>
          <w:szCs w:val="22"/>
        </w:rPr>
      </w:pPr>
    </w:p>
    <w:p w14:paraId="3249F304" w14:textId="5ED4359B" w:rsidR="00E76AB2" w:rsidRDefault="0011261B" w:rsidP="00E00531">
      <w:pPr>
        <w:pStyle w:val="PargrafodaLista"/>
        <w:numPr>
          <w:ilvl w:val="0"/>
          <w:numId w:val="31"/>
        </w:numPr>
        <w:tabs>
          <w:tab w:val="left" w:pos="1784"/>
        </w:tabs>
        <w:spacing w:after="0" w:line="360" w:lineRule="auto"/>
        <w:ind w:right="879"/>
        <w:contextualSpacing w:val="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Para cada equação, </w:t>
      </w:r>
      <w:r w:rsidR="002073D5" w:rsidRPr="002073D5">
        <w:rPr>
          <w:b/>
          <w:bCs/>
          <w:sz w:val="22"/>
          <w:szCs w:val="22"/>
        </w:rPr>
        <w:t>1.</w:t>
      </w:r>
      <w:r>
        <w:rPr>
          <w:sz w:val="22"/>
          <w:szCs w:val="22"/>
        </w:rPr>
        <w:t xml:space="preserve"> a </w:t>
      </w:r>
      <w:r w:rsidR="002073D5" w:rsidRPr="002073D5">
        <w:rPr>
          <w:b/>
          <w:bCs/>
          <w:sz w:val="22"/>
          <w:szCs w:val="22"/>
        </w:rPr>
        <w:t>3.</w:t>
      </w:r>
      <w:r>
        <w:rPr>
          <w:sz w:val="22"/>
          <w:szCs w:val="22"/>
        </w:rPr>
        <w:t xml:space="preserve">, assinala com X a opção que apresenta </w:t>
      </w:r>
      <w:r w:rsidR="006A5652">
        <w:rPr>
          <w:sz w:val="22"/>
          <w:szCs w:val="22"/>
        </w:rPr>
        <w:t>o respetivo conjunto</w:t>
      </w:r>
      <w:r w:rsidR="00E00531">
        <w:rPr>
          <w:sz w:val="22"/>
          <w:szCs w:val="22"/>
        </w:rPr>
        <w:t>-s</w:t>
      </w:r>
      <w:r w:rsidR="006A5652">
        <w:rPr>
          <w:sz w:val="22"/>
          <w:szCs w:val="22"/>
        </w:rPr>
        <w:t>olução.</w:t>
      </w:r>
    </w:p>
    <w:p w14:paraId="0E196808" w14:textId="77777777" w:rsidR="00DF7B16" w:rsidRDefault="00DF7B16" w:rsidP="00DF7B16">
      <w:pPr>
        <w:pStyle w:val="PargrafodaLista"/>
        <w:tabs>
          <w:tab w:val="left" w:pos="1784"/>
        </w:tabs>
        <w:spacing w:after="0" w:line="360" w:lineRule="auto"/>
        <w:ind w:left="360" w:right="879"/>
        <w:contextualSpacing w:val="0"/>
        <w:jc w:val="both"/>
        <w:rPr>
          <w:sz w:val="22"/>
          <w:szCs w:val="22"/>
        </w:rPr>
      </w:pPr>
    </w:p>
    <w:tbl>
      <w:tblPr>
        <w:tblStyle w:val="TabelacomGrelh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426"/>
        <w:gridCol w:w="1842"/>
        <w:gridCol w:w="993"/>
        <w:gridCol w:w="992"/>
        <w:gridCol w:w="992"/>
        <w:gridCol w:w="992"/>
        <w:gridCol w:w="993"/>
        <w:gridCol w:w="992"/>
      </w:tblGrid>
      <w:tr w:rsidR="00621BEF" w14:paraId="0BF3BF29" w14:textId="77777777" w:rsidTr="00382621">
        <w:trPr>
          <w:jc w:val="center"/>
        </w:trPr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46EF8C" w14:textId="77777777" w:rsidR="00953ECC" w:rsidRDefault="00953ECC" w:rsidP="00766A80">
            <w:pPr>
              <w:pStyle w:val="PargrafodaLista"/>
              <w:tabs>
                <w:tab w:val="left" w:pos="1784"/>
              </w:tabs>
              <w:spacing w:after="0" w:line="360" w:lineRule="auto"/>
              <w:ind w:left="0"/>
              <w:contextualSpacing w:val="0"/>
              <w:jc w:val="center"/>
              <w:rPr>
                <w:sz w:val="22"/>
                <w:szCs w:val="22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3860903F" w14:textId="77777777" w:rsidR="00953ECC" w:rsidRDefault="00953ECC" w:rsidP="00766A80">
            <w:pPr>
              <w:pStyle w:val="PargrafodaLista"/>
              <w:tabs>
                <w:tab w:val="left" w:pos="1784"/>
              </w:tabs>
              <w:spacing w:after="0" w:line="360" w:lineRule="auto"/>
              <w:ind w:left="0"/>
              <w:contextualSpacing w:val="0"/>
              <w:jc w:val="center"/>
              <w:rPr>
                <w:sz w:val="22"/>
                <w:szCs w:val="22"/>
              </w:rPr>
            </w:pPr>
          </w:p>
        </w:tc>
        <w:tc>
          <w:tcPr>
            <w:tcW w:w="993" w:type="dxa"/>
            <w:tcBorders>
              <w:lef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6B8A982D" w14:textId="5BBA07A7" w:rsidR="00953ECC" w:rsidRPr="005105FD" w:rsidRDefault="005105FD" w:rsidP="00382621">
            <w:pPr>
              <w:pStyle w:val="PargrafodaLista"/>
              <w:tabs>
                <w:tab w:val="left" w:pos="1784"/>
              </w:tabs>
              <w:spacing w:before="60" w:after="60" w:line="240" w:lineRule="auto"/>
              <w:ind w:left="0"/>
              <w:contextualSpacing w:val="0"/>
              <w:jc w:val="center"/>
              <w:rPr>
                <w:b/>
                <w:bCs/>
                <w:sz w:val="22"/>
                <w:szCs w:val="22"/>
              </w:rPr>
            </w:pPr>
            <w:r w:rsidRPr="005105FD">
              <w:rPr>
                <w:b/>
                <w:bCs/>
                <w:sz w:val="22"/>
                <w:szCs w:val="22"/>
              </w:rPr>
              <w:t>A.</w:t>
            </w:r>
          </w:p>
        </w:tc>
        <w:tc>
          <w:tcPr>
            <w:tcW w:w="992" w:type="dxa"/>
            <w:shd w:val="clear" w:color="auto" w:fill="BFBFBF" w:themeFill="background1" w:themeFillShade="BF"/>
            <w:vAlign w:val="center"/>
          </w:tcPr>
          <w:p w14:paraId="3EFCE7A4" w14:textId="1EC62EBC" w:rsidR="00953ECC" w:rsidRPr="005105FD" w:rsidRDefault="005105FD" w:rsidP="00382621">
            <w:pPr>
              <w:pStyle w:val="PargrafodaLista"/>
              <w:tabs>
                <w:tab w:val="left" w:pos="1784"/>
              </w:tabs>
              <w:spacing w:before="60" w:after="60" w:line="240" w:lineRule="auto"/>
              <w:ind w:left="0"/>
              <w:contextualSpacing w:val="0"/>
              <w:jc w:val="center"/>
              <w:rPr>
                <w:b/>
                <w:bCs/>
                <w:sz w:val="22"/>
                <w:szCs w:val="22"/>
              </w:rPr>
            </w:pPr>
            <w:r w:rsidRPr="005105FD">
              <w:rPr>
                <w:b/>
                <w:bCs/>
                <w:sz w:val="22"/>
                <w:szCs w:val="22"/>
              </w:rPr>
              <w:t>B.</w:t>
            </w:r>
          </w:p>
        </w:tc>
        <w:tc>
          <w:tcPr>
            <w:tcW w:w="992" w:type="dxa"/>
            <w:shd w:val="clear" w:color="auto" w:fill="BFBFBF" w:themeFill="background1" w:themeFillShade="BF"/>
            <w:vAlign w:val="center"/>
          </w:tcPr>
          <w:p w14:paraId="074F4AA2" w14:textId="0601A836" w:rsidR="00953ECC" w:rsidRPr="005105FD" w:rsidRDefault="005105FD" w:rsidP="00382621">
            <w:pPr>
              <w:pStyle w:val="PargrafodaLista"/>
              <w:tabs>
                <w:tab w:val="left" w:pos="1784"/>
              </w:tabs>
              <w:spacing w:before="60" w:after="60" w:line="240" w:lineRule="auto"/>
              <w:ind w:left="0"/>
              <w:contextualSpacing w:val="0"/>
              <w:jc w:val="center"/>
              <w:rPr>
                <w:b/>
                <w:bCs/>
                <w:sz w:val="22"/>
                <w:szCs w:val="22"/>
              </w:rPr>
            </w:pPr>
            <w:r w:rsidRPr="005105FD">
              <w:rPr>
                <w:b/>
                <w:bCs/>
                <w:sz w:val="22"/>
                <w:szCs w:val="22"/>
              </w:rPr>
              <w:t>C.</w:t>
            </w:r>
          </w:p>
        </w:tc>
        <w:tc>
          <w:tcPr>
            <w:tcW w:w="992" w:type="dxa"/>
            <w:shd w:val="clear" w:color="auto" w:fill="BFBFBF" w:themeFill="background1" w:themeFillShade="BF"/>
            <w:vAlign w:val="center"/>
          </w:tcPr>
          <w:p w14:paraId="07EEEA58" w14:textId="02E035F7" w:rsidR="00953ECC" w:rsidRPr="005105FD" w:rsidRDefault="005105FD" w:rsidP="00382621">
            <w:pPr>
              <w:pStyle w:val="PargrafodaLista"/>
              <w:tabs>
                <w:tab w:val="left" w:pos="1784"/>
              </w:tabs>
              <w:spacing w:before="60" w:after="60" w:line="240" w:lineRule="auto"/>
              <w:ind w:left="0"/>
              <w:contextualSpacing w:val="0"/>
              <w:jc w:val="center"/>
              <w:rPr>
                <w:b/>
                <w:bCs/>
                <w:sz w:val="22"/>
                <w:szCs w:val="22"/>
              </w:rPr>
            </w:pPr>
            <w:r w:rsidRPr="005105FD">
              <w:rPr>
                <w:b/>
                <w:bCs/>
                <w:sz w:val="22"/>
                <w:szCs w:val="22"/>
              </w:rPr>
              <w:t>D.</w:t>
            </w:r>
          </w:p>
        </w:tc>
        <w:tc>
          <w:tcPr>
            <w:tcW w:w="993" w:type="dxa"/>
            <w:shd w:val="clear" w:color="auto" w:fill="BFBFBF" w:themeFill="background1" w:themeFillShade="BF"/>
            <w:vAlign w:val="center"/>
          </w:tcPr>
          <w:p w14:paraId="73A0DC00" w14:textId="476D19B1" w:rsidR="00953ECC" w:rsidRPr="005105FD" w:rsidRDefault="005105FD" w:rsidP="00382621">
            <w:pPr>
              <w:pStyle w:val="PargrafodaLista"/>
              <w:tabs>
                <w:tab w:val="left" w:pos="1784"/>
              </w:tabs>
              <w:spacing w:before="60" w:after="60" w:line="240" w:lineRule="auto"/>
              <w:ind w:left="0"/>
              <w:contextualSpacing w:val="0"/>
              <w:jc w:val="center"/>
              <w:rPr>
                <w:b/>
                <w:bCs/>
                <w:sz w:val="22"/>
                <w:szCs w:val="22"/>
              </w:rPr>
            </w:pPr>
            <w:r w:rsidRPr="005105FD">
              <w:rPr>
                <w:b/>
                <w:bCs/>
                <w:sz w:val="22"/>
                <w:szCs w:val="22"/>
              </w:rPr>
              <w:t>E.</w:t>
            </w:r>
          </w:p>
        </w:tc>
        <w:tc>
          <w:tcPr>
            <w:tcW w:w="992" w:type="dxa"/>
            <w:shd w:val="clear" w:color="auto" w:fill="BFBFBF" w:themeFill="background1" w:themeFillShade="BF"/>
            <w:vAlign w:val="center"/>
          </w:tcPr>
          <w:p w14:paraId="7D24E861" w14:textId="5C07F859" w:rsidR="00953ECC" w:rsidRPr="005105FD" w:rsidRDefault="005105FD" w:rsidP="00382621">
            <w:pPr>
              <w:pStyle w:val="PargrafodaLista"/>
              <w:tabs>
                <w:tab w:val="left" w:pos="1784"/>
              </w:tabs>
              <w:spacing w:before="60" w:after="60" w:line="240" w:lineRule="auto"/>
              <w:ind w:left="0"/>
              <w:contextualSpacing w:val="0"/>
              <w:jc w:val="center"/>
              <w:rPr>
                <w:b/>
                <w:bCs/>
                <w:sz w:val="22"/>
                <w:szCs w:val="22"/>
              </w:rPr>
            </w:pPr>
            <w:r w:rsidRPr="005105FD">
              <w:rPr>
                <w:b/>
                <w:bCs/>
                <w:sz w:val="22"/>
                <w:szCs w:val="22"/>
              </w:rPr>
              <w:t>F.</w:t>
            </w:r>
          </w:p>
        </w:tc>
      </w:tr>
      <w:tr w:rsidR="00621BEF" w14:paraId="22B699C5" w14:textId="77777777" w:rsidTr="00382621">
        <w:trPr>
          <w:jc w:val="center"/>
        </w:trPr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FA13890" w14:textId="564E6680" w:rsidR="006A5652" w:rsidRDefault="006A5652" w:rsidP="00766A80">
            <w:pPr>
              <w:pStyle w:val="PargrafodaLista"/>
              <w:tabs>
                <w:tab w:val="left" w:pos="1784"/>
              </w:tabs>
              <w:spacing w:after="0" w:line="240" w:lineRule="auto"/>
              <w:ind w:left="0"/>
              <w:contextualSpacing w:val="0"/>
              <w:jc w:val="center"/>
              <w:rPr>
                <w:sz w:val="22"/>
                <w:szCs w:val="22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703D6DC" w14:textId="77777777" w:rsidR="006A5652" w:rsidRDefault="006A5652" w:rsidP="00766A80">
            <w:pPr>
              <w:pStyle w:val="PargrafodaLista"/>
              <w:tabs>
                <w:tab w:val="left" w:pos="1784"/>
              </w:tabs>
              <w:spacing w:after="0" w:line="360" w:lineRule="auto"/>
              <w:ind w:left="0"/>
              <w:contextualSpacing w:val="0"/>
              <w:jc w:val="center"/>
              <w:rPr>
                <w:sz w:val="22"/>
                <w:szCs w:val="22"/>
              </w:rPr>
            </w:pPr>
          </w:p>
        </w:tc>
        <w:tc>
          <w:tcPr>
            <w:tcW w:w="993" w:type="dxa"/>
            <w:tcBorders>
              <w:left w:val="single" w:sz="4" w:space="0" w:color="auto"/>
            </w:tcBorders>
            <w:vAlign w:val="center"/>
          </w:tcPr>
          <w:p w14:paraId="19569B27" w14:textId="1DF26A20" w:rsidR="006A5652" w:rsidRDefault="008106E2" w:rsidP="00766A80">
            <w:pPr>
              <w:pStyle w:val="PargrafodaLista"/>
              <w:spacing w:after="0" w:line="240" w:lineRule="auto"/>
              <w:ind w:left="0"/>
              <w:contextualSpacing w:val="0"/>
              <w:jc w:val="center"/>
              <w:rPr>
                <w:sz w:val="22"/>
                <w:szCs w:val="22"/>
              </w:rPr>
            </w:pPr>
            <w:r w:rsidRPr="008106E2">
              <w:rPr>
                <w:position w:val="-12"/>
              </w:rPr>
              <w:object w:dxaOrig="360" w:dyaOrig="360" w14:anchorId="0D0C18AB">
                <v:shape id="_x0000_i1093" type="#_x0000_t75" style="width:17.75pt;height:17.75pt" o:ole="">
                  <v:imagedata r:id="rId149" o:title=""/>
                </v:shape>
                <o:OLEObject Type="Embed" ProgID="Equation.DSMT4" ShapeID="_x0000_i1093" DrawAspect="Content" ObjectID="_1768833360" r:id="rId150"/>
              </w:object>
            </w:r>
          </w:p>
        </w:tc>
        <w:tc>
          <w:tcPr>
            <w:tcW w:w="992" w:type="dxa"/>
            <w:vAlign w:val="center"/>
          </w:tcPr>
          <w:p w14:paraId="2A8AE9DB" w14:textId="14859BC5" w:rsidR="006A5652" w:rsidRDefault="008106E2" w:rsidP="00766A80">
            <w:pPr>
              <w:pStyle w:val="PargrafodaLista"/>
              <w:spacing w:after="0" w:line="240" w:lineRule="auto"/>
              <w:ind w:left="0"/>
              <w:contextualSpacing w:val="0"/>
              <w:jc w:val="center"/>
              <w:rPr>
                <w:sz w:val="22"/>
                <w:szCs w:val="22"/>
              </w:rPr>
            </w:pPr>
            <w:r w:rsidRPr="008106E2">
              <w:rPr>
                <w:position w:val="-12"/>
              </w:rPr>
              <w:object w:dxaOrig="499" w:dyaOrig="360" w14:anchorId="0742C6D5">
                <v:shape id="_x0000_i1094" type="#_x0000_t75" style="width:24.3pt;height:17.75pt" o:ole="">
                  <v:imagedata r:id="rId151" o:title=""/>
                </v:shape>
                <o:OLEObject Type="Embed" ProgID="Equation.DSMT4" ShapeID="_x0000_i1094" DrawAspect="Content" ObjectID="_1768833361" r:id="rId152"/>
              </w:object>
            </w:r>
          </w:p>
        </w:tc>
        <w:tc>
          <w:tcPr>
            <w:tcW w:w="992" w:type="dxa"/>
            <w:vAlign w:val="center"/>
          </w:tcPr>
          <w:p w14:paraId="2E3A435D" w14:textId="0E4654AA" w:rsidR="006A5652" w:rsidRDefault="008106E2" w:rsidP="00766A80">
            <w:pPr>
              <w:pStyle w:val="PargrafodaLista"/>
              <w:spacing w:after="0" w:line="240" w:lineRule="auto"/>
              <w:ind w:left="0"/>
              <w:contextualSpacing w:val="0"/>
              <w:jc w:val="center"/>
              <w:rPr>
                <w:sz w:val="22"/>
                <w:szCs w:val="22"/>
              </w:rPr>
            </w:pPr>
            <w:r w:rsidRPr="008106E2">
              <w:rPr>
                <w:position w:val="-12"/>
              </w:rPr>
              <w:object w:dxaOrig="680" w:dyaOrig="360" w14:anchorId="4178E2FE">
                <v:shape id="_x0000_i1095" type="#_x0000_t75" style="width:33.65pt;height:17.75pt" o:ole="">
                  <v:imagedata r:id="rId153" o:title=""/>
                </v:shape>
                <o:OLEObject Type="Embed" ProgID="Equation.DSMT4" ShapeID="_x0000_i1095" DrawAspect="Content" ObjectID="_1768833362" r:id="rId154"/>
              </w:object>
            </w:r>
          </w:p>
        </w:tc>
        <w:tc>
          <w:tcPr>
            <w:tcW w:w="992" w:type="dxa"/>
            <w:vAlign w:val="center"/>
          </w:tcPr>
          <w:p w14:paraId="0C37013C" w14:textId="77979CF0" w:rsidR="006A5652" w:rsidRDefault="008106E2" w:rsidP="00766A80">
            <w:pPr>
              <w:pStyle w:val="PargrafodaLista"/>
              <w:spacing w:after="0" w:line="240" w:lineRule="auto"/>
              <w:ind w:left="0"/>
              <w:contextualSpacing w:val="0"/>
              <w:jc w:val="center"/>
              <w:rPr>
                <w:sz w:val="22"/>
                <w:szCs w:val="22"/>
              </w:rPr>
            </w:pPr>
            <w:r w:rsidRPr="008106E2">
              <w:rPr>
                <w:position w:val="-12"/>
              </w:rPr>
              <w:object w:dxaOrig="360" w:dyaOrig="360" w14:anchorId="7F1D7BFC">
                <v:shape id="_x0000_i1096" type="#_x0000_t75" style="width:17.75pt;height:17.75pt" o:ole="">
                  <v:imagedata r:id="rId155" o:title=""/>
                </v:shape>
                <o:OLEObject Type="Embed" ProgID="Equation.DSMT4" ShapeID="_x0000_i1096" DrawAspect="Content" ObjectID="_1768833363" r:id="rId156"/>
              </w:object>
            </w:r>
          </w:p>
        </w:tc>
        <w:tc>
          <w:tcPr>
            <w:tcW w:w="993" w:type="dxa"/>
            <w:vAlign w:val="center"/>
          </w:tcPr>
          <w:p w14:paraId="353701FC" w14:textId="095D7C5A" w:rsidR="006A5652" w:rsidRDefault="008106E2" w:rsidP="00766A80">
            <w:pPr>
              <w:pStyle w:val="PargrafodaLista"/>
              <w:spacing w:after="0" w:line="240" w:lineRule="auto"/>
              <w:ind w:left="0"/>
              <w:contextualSpacing w:val="0"/>
              <w:jc w:val="center"/>
              <w:rPr>
                <w:sz w:val="22"/>
                <w:szCs w:val="22"/>
              </w:rPr>
            </w:pPr>
            <w:r w:rsidRPr="008106E2">
              <w:rPr>
                <w:position w:val="-12"/>
              </w:rPr>
              <w:object w:dxaOrig="680" w:dyaOrig="360" w14:anchorId="6ED0E1F3">
                <v:shape id="_x0000_i1097" type="#_x0000_t75" style="width:33.65pt;height:17.75pt" o:ole="">
                  <v:imagedata r:id="rId157" o:title=""/>
                </v:shape>
                <o:OLEObject Type="Embed" ProgID="Equation.DSMT4" ShapeID="_x0000_i1097" DrawAspect="Content" ObjectID="_1768833364" r:id="rId158"/>
              </w:object>
            </w:r>
          </w:p>
        </w:tc>
        <w:tc>
          <w:tcPr>
            <w:tcW w:w="992" w:type="dxa"/>
            <w:vAlign w:val="center"/>
          </w:tcPr>
          <w:p w14:paraId="1A53FA50" w14:textId="243FD7B0" w:rsidR="006A5652" w:rsidRDefault="008106E2" w:rsidP="00766A80">
            <w:pPr>
              <w:pStyle w:val="PargrafodaLista"/>
              <w:spacing w:after="0" w:line="240" w:lineRule="auto"/>
              <w:ind w:left="0"/>
              <w:contextualSpacing w:val="0"/>
              <w:jc w:val="center"/>
              <w:rPr>
                <w:sz w:val="22"/>
                <w:szCs w:val="22"/>
              </w:rPr>
            </w:pPr>
            <w:r w:rsidRPr="008106E2">
              <w:rPr>
                <w:position w:val="-12"/>
              </w:rPr>
              <w:object w:dxaOrig="540" w:dyaOrig="360" w14:anchorId="5DED2D35">
                <v:shape id="_x0000_i1098" type="#_x0000_t75" style="width:27.1pt;height:17.75pt" o:ole="">
                  <v:imagedata r:id="rId159" o:title=""/>
                </v:shape>
                <o:OLEObject Type="Embed" ProgID="Equation.DSMT4" ShapeID="_x0000_i1098" DrawAspect="Content" ObjectID="_1768833365" r:id="rId160"/>
              </w:object>
            </w:r>
          </w:p>
        </w:tc>
      </w:tr>
      <w:tr w:rsidR="00621BEF" w14:paraId="2E012D8C" w14:textId="77777777" w:rsidTr="00382621">
        <w:trPr>
          <w:jc w:val="center"/>
        </w:trPr>
        <w:tc>
          <w:tcPr>
            <w:tcW w:w="426" w:type="dxa"/>
            <w:tcBorders>
              <w:top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235D1B6" w14:textId="130DE082" w:rsidR="006A5652" w:rsidRPr="005105FD" w:rsidRDefault="005105FD" w:rsidP="00766A80">
            <w:pPr>
              <w:pStyle w:val="PargrafodaLista"/>
              <w:tabs>
                <w:tab w:val="left" w:pos="1784"/>
              </w:tabs>
              <w:spacing w:after="0" w:line="240" w:lineRule="auto"/>
              <w:ind w:left="0"/>
              <w:contextualSpacing w:val="0"/>
              <w:jc w:val="center"/>
              <w:rPr>
                <w:b/>
                <w:bCs/>
                <w:sz w:val="22"/>
                <w:szCs w:val="22"/>
              </w:rPr>
            </w:pPr>
            <w:r w:rsidRPr="005105FD">
              <w:rPr>
                <w:b/>
                <w:bCs/>
                <w:sz w:val="22"/>
                <w:szCs w:val="22"/>
              </w:rPr>
              <w:t>1.</w:t>
            </w:r>
          </w:p>
        </w:tc>
        <w:tc>
          <w:tcPr>
            <w:tcW w:w="1842" w:type="dxa"/>
            <w:tcBorders>
              <w:top w:val="single" w:sz="4" w:space="0" w:color="auto"/>
            </w:tcBorders>
            <w:vAlign w:val="center"/>
          </w:tcPr>
          <w:p w14:paraId="75BB2754" w14:textId="1EC67B85" w:rsidR="006A5652" w:rsidRDefault="008106E2" w:rsidP="00766A80">
            <w:pPr>
              <w:pStyle w:val="PargrafodaLista"/>
              <w:tabs>
                <w:tab w:val="center" w:pos="740"/>
                <w:tab w:val="right" w:pos="1480"/>
              </w:tabs>
              <w:spacing w:after="0" w:line="240" w:lineRule="auto"/>
              <w:ind w:left="0"/>
              <w:contextualSpacing w:val="0"/>
              <w:jc w:val="center"/>
              <w:rPr>
                <w:sz w:val="22"/>
                <w:szCs w:val="22"/>
              </w:rPr>
            </w:pPr>
            <w:r w:rsidRPr="008106E2">
              <w:rPr>
                <w:position w:val="-12"/>
              </w:rPr>
              <w:object w:dxaOrig="1280" w:dyaOrig="400" w14:anchorId="1DB4F66A">
                <v:shape id="_x0000_i1099" type="#_x0000_t75" style="width:63.6pt;height:20.55pt" o:ole="">
                  <v:imagedata r:id="rId161" o:title=""/>
                </v:shape>
                <o:OLEObject Type="Embed" ProgID="Equation.DSMT4" ShapeID="_x0000_i1099" DrawAspect="Content" ObjectID="_1768833366" r:id="rId162"/>
              </w:object>
            </w:r>
          </w:p>
        </w:tc>
        <w:tc>
          <w:tcPr>
            <w:tcW w:w="993" w:type="dxa"/>
            <w:vAlign w:val="center"/>
          </w:tcPr>
          <w:p w14:paraId="27E0B728" w14:textId="77777777" w:rsidR="006A5652" w:rsidRDefault="006A5652" w:rsidP="00766A80">
            <w:pPr>
              <w:pStyle w:val="PargrafodaLista"/>
              <w:tabs>
                <w:tab w:val="left" w:pos="1784"/>
              </w:tabs>
              <w:spacing w:after="0" w:line="240" w:lineRule="auto"/>
              <w:ind w:left="0"/>
              <w:contextualSpacing w:val="0"/>
              <w:jc w:val="center"/>
              <w:rPr>
                <w:sz w:val="22"/>
                <w:szCs w:val="22"/>
              </w:rPr>
            </w:pPr>
          </w:p>
        </w:tc>
        <w:tc>
          <w:tcPr>
            <w:tcW w:w="992" w:type="dxa"/>
            <w:vAlign w:val="center"/>
          </w:tcPr>
          <w:p w14:paraId="72DF33E6" w14:textId="77777777" w:rsidR="006A5652" w:rsidRDefault="006A5652" w:rsidP="00766A80">
            <w:pPr>
              <w:pStyle w:val="PargrafodaLista"/>
              <w:tabs>
                <w:tab w:val="left" w:pos="1784"/>
              </w:tabs>
              <w:spacing w:after="0" w:line="240" w:lineRule="auto"/>
              <w:ind w:left="0"/>
              <w:contextualSpacing w:val="0"/>
              <w:jc w:val="center"/>
              <w:rPr>
                <w:sz w:val="22"/>
                <w:szCs w:val="22"/>
              </w:rPr>
            </w:pPr>
          </w:p>
        </w:tc>
        <w:tc>
          <w:tcPr>
            <w:tcW w:w="992" w:type="dxa"/>
            <w:vAlign w:val="center"/>
          </w:tcPr>
          <w:p w14:paraId="77D6EB7F" w14:textId="77777777" w:rsidR="006A5652" w:rsidRDefault="006A5652" w:rsidP="00766A80">
            <w:pPr>
              <w:pStyle w:val="PargrafodaLista"/>
              <w:tabs>
                <w:tab w:val="left" w:pos="1784"/>
              </w:tabs>
              <w:spacing w:after="0" w:line="240" w:lineRule="auto"/>
              <w:ind w:left="0"/>
              <w:contextualSpacing w:val="0"/>
              <w:jc w:val="center"/>
              <w:rPr>
                <w:sz w:val="22"/>
                <w:szCs w:val="22"/>
              </w:rPr>
            </w:pPr>
          </w:p>
        </w:tc>
        <w:tc>
          <w:tcPr>
            <w:tcW w:w="992" w:type="dxa"/>
            <w:vAlign w:val="center"/>
          </w:tcPr>
          <w:p w14:paraId="0B156B8A" w14:textId="77777777" w:rsidR="006A5652" w:rsidRDefault="006A5652" w:rsidP="00766A80">
            <w:pPr>
              <w:pStyle w:val="PargrafodaLista"/>
              <w:tabs>
                <w:tab w:val="left" w:pos="1784"/>
              </w:tabs>
              <w:spacing w:after="0" w:line="240" w:lineRule="auto"/>
              <w:ind w:left="0"/>
              <w:contextualSpacing w:val="0"/>
              <w:jc w:val="center"/>
              <w:rPr>
                <w:sz w:val="22"/>
                <w:szCs w:val="22"/>
              </w:rPr>
            </w:pPr>
          </w:p>
        </w:tc>
        <w:tc>
          <w:tcPr>
            <w:tcW w:w="993" w:type="dxa"/>
            <w:vAlign w:val="center"/>
          </w:tcPr>
          <w:p w14:paraId="4FCB3F1C" w14:textId="77777777" w:rsidR="006A5652" w:rsidRDefault="006A5652" w:rsidP="00766A80">
            <w:pPr>
              <w:pStyle w:val="PargrafodaLista"/>
              <w:tabs>
                <w:tab w:val="left" w:pos="1784"/>
              </w:tabs>
              <w:spacing w:after="0" w:line="240" w:lineRule="auto"/>
              <w:ind w:left="0"/>
              <w:contextualSpacing w:val="0"/>
              <w:jc w:val="center"/>
              <w:rPr>
                <w:sz w:val="22"/>
                <w:szCs w:val="22"/>
              </w:rPr>
            </w:pPr>
          </w:p>
        </w:tc>
        <w:tc>
          <w:tcPr>
            <w:tcW w:w="992" w:type="dxa"/>
            <w:vAlign w:val="center"/>
          </w:tcPr>
          <w:p w14:paraId="4340F4EE" w14:textId="77777777" w:rsidR="006A5652" w:rsidRDefault="006A5652" w:rsidP="00766A80">
            <w:pPr>
              <w:pStyle w:val="PargrafodaLista"/>
              <w:tabs>
                <w:tab w:val="left" w:pos="1784"/>
              </w:tabs>
              <w:spacing w:after="0" w:line="240" w:lineRule="auto"/>
              <w:ind w:left="0"/>
              <w:contextualSpacing w:val="0"/>
              <w:jc w:val="center"/>
              <w:rPr>
                <w:sz w:val="22"/>
                <w:szCs w:val="22"/>
              </w:rPr>
            </w:pPr>
          </w:p>
        </w:tc>
      </w:tr>
      <w:tr w:rsidR="00621BEF" w14:paraId="37DA63B5" w14:textId="77777777" w:rsidTr="00382621">
        <w:trPr>
          <w:jc w:val="center"/>
        </w:trPr>
        <w:tc>
          <w:tcPr>
            <w:tcW w:w="426" w:type="dxa"/>
            <w:shd w:val="clear" w:color="auto" w:fill="BFBFBF" w:themeFill="background1" w:themeFillShade="BF"/>
            <w:vAlign w:val="center"/>
          </w:tcPr>
          <w:p w14:paraId="7E3D1A97" w14:textId="050E8EC7" w:rsidR="006A5652" w:rsidRPr="005105FD" w:rsidRDefault="005105FD" w:rsidP="00766A80">
            <w:pPr>
              <w:pStyle w:val="PargrafodaLista"/>
              <w:tabs>
                <w:tab w:val="left" w:pos="1784"/>
              </w:tabs>
              <w:spacing w:after="0" w:line="240" w:lineRule="auto"/>
              <w:ind w:left="0"/>
              <w:contextualSpacing w:val="0"/>
              <w:jc w:val="center"/>
              <w:rPr>
                <w:b/>
                <w:bCs/>
                <w:sz w:val="22"/>
                <w:szCs w:val="22"/>
              </w:rPr>
            </w:pPr>
            <w:r w:rsidRPr="005105FD">
              <w:rPr>
                <w:b/>
                <w:bCs/>
                <w:sz w:val="22"/>
                <w:szCs w:val="22"/>
              </w:rPr>
              <w:t>2.</w:t>
            </w:r>
          </w:p>
        </w:tc>
        <w:tc>
          <w:tcPr>
            <w:tcW w:w="1842" w:type="dxa"/>
            <w:vAlign w:val="center"/>
          </w:tcPr>
          <w:p w14:paraId="0931FEAE" w14:textId="099EEE63" w:rsidR="006A5652" w:rsidRDefault="008106E2" w:rsidP="00766A80">
            <w:pPr>
              <w:pStyle w:val="PargrafodaLista"/>
              <w:tabs>
                <w:tab w:val="center" w:pos="740"/>
                <w:tab w:val="right" w:pos="1480"/>
              </w:tabs>
              <w:spacing w:after="0" w:line="360" w:lineRule="auto"/>
              <w:ind w:left="0"/>
              <w:contextualSpacing w:val="0"/>
              <w:jc w:val="center"/>
              <w:rPr>
                <w:sz w:val="22"/>
                <w:szCs w:val="22"/>
              </w:rPr>
            </w:pPr>
            <w:r w:rsidRPr="008106E2">
              <w:rPr>
                <w:position w:val="-6"/>
              </w:rPr>
              <w:object w:dxaOrig="1120" w:dyaOrig="300" w14:anchorId="5C1B98ED">
                <v:shape id="_x0000_i1100" type="#_x0000_t75" style="width:56.1pt;height:14.95pt" o:ole="">
                  <v:imagedata r:id="rId163" o:title=""/>
                </v:shape>
                <o:OLEObject Type="Embed" ProgID="Equation.DSMT4" ShapeID="_x0000_i1100" DrawAspect="Content" ObjectID="_1768833367" r:id="rId164"/>
              </w:object>
            </w:r>
          </w:p>
        </w:tc>
        <w:tc>
          <w:tcPr>
            <w:tcW w:w="993" w:type="dxa"/>
            <w:vAlign w:val="center"/>
          </w:tcPr>
          <w:p w14:paraId="5E041B5F" w14:textId="77777777" w:rsidR="006A5652" w:rsidRDefault="006A5652" w:rsidP="00766A80">
            <w:pPr>
              <w:pStyle w:val="PargrafodaLista"/>
              <w:tabs>
                <w:tab w:val="left" w:pos="1784"/>
              </w:tabs>
              <w:spacing w:after="0" w:line="360" w:lineRule="auto"/>
              <w:ind w:left="0"/>
              <w:contextualSpacing w:val="0"/>
              <w:jc w:val="center"/>
              <w:rPr>
                <w:sz w:val="22"/>
                <w:szCs w:val="22"/>
              </w:rPr>
            </w:pPr>
          </w:p>
        </w:tc>
        <w:tc>
          <w:tcPr>
            <w:tcW w:w="992" w:type="dxa"/>
            <w:vAlign w:val="center"/>
          </w:tcPr>
          <w:p w14:paraId="5E9AF443" w14:textId="77777777" w:rsidR="006A5652" w:rsidRDefault="006A5652" w:rsidP="00766A80">
            <w:pPr>
              <w:pStyle w:val="PargrafodaLista"/>
              <w:tabs>
                <w:tab w:val="left" w:pos="1784"/>
              </w:tabs>
              <w:spacing w:after="0" w:line="360" w:lineRule="auto"/>
              <w:ind w:left="0"/>
              <w:contextualSpacing w:val="0"/>
              <w:jc w:val="center"/>
              <w:rPr>
                <w:sz w:val="22"/>
                <w:szCs w:val="22"/>
              </w:rPr>
            </w:pPr>
          </w:p>
        </w:tc>
        <w:tc>
          <w:tcPr>
            <w:tcW w:w="992" w:type="dxa"/>
            <w:vAlign w:val="center"/>
          </w:tcPr>
          <w:p w14:paraId="799985A1" w14:textId="77777777" w:rsidR="006A5652" w:rsidRDefault="006A5652" w:rsidP="00766A80">
            <w:pPr>
              <w:pStyle w:val="PargrafodaLista"/>
              <w:tabs>
                <w:tab w:val="left" w:pos="1784"/>
              </w:tabs>
              <w:spacing w:after="0" w:line="360" w:lineRule="auto"/>
              <w:ind w:left="0"/>
              <w:contextualSpacing w:val="0"/>
              <w:jc w:val="center"/>
              <w:rPr>
                <w:sz w:val="22"/>
                <w:szCs w:val="22"/>
              </w:rPr>
            </w:pPr>
          </w:p>
        </w:tc>
        <w:tc>
          <w:tcPr>
            <w:tcW w:w="992" w:type="dxa"/>
            <w:vAlign w:val="center"/>
          </w:tcPr>
          <w:p w14:paraId="11A862C8" w14:textId="77777777" w:rsidR="006A5652" w:rsidRDefault="006A5652" w:rsidP="00766A80">
            <w:pPr>
              <w:pStyle w:val="PargrafodaLista"/>
              <w:tabs>
                <w:tab w:val="left" w:pos="1784"/>
              </w:tabs>
              <w:spacing w:after="0" w:line="360" w:lineRule="auto"/>
              <w:ind w:left="0"/>
              <w:contextualSpacing w:val="0"/>
              <w:jc w:val="center"/>
              <w:rPr>
                <w:sz w:val="22"/>
                <w:szCs w:val="22"/>
              </w:rPr>
            </w:pPr>
          </w:p>
        </w:tc>
        <w:tc>
          <w:tcPr>
            <w:tcW w:w="993" w:type="dxa"/>
            <w:vAlign w:val="center"/>
          </w:tcPr>
          <w:p w14:paraId="03E25EB6" w14:textId="77777777" w:rsidR="006A5652" w:rsidRDefault="006A5652" w:rsidP="00766A80">
            <w:pPr>
              <w:pStyle w:val="PargrafodaLista"/>
              <w:tabs>
                <w:tab w:val="left" w:pos="1784"/>
              </w:tabs>
              <w:spacing w:after="0" w:line="360" w:lineRule="auto"/>
              <w:ind w:left="0"/>
              <w:contextualSpacing w:val="0"/>
              <w:jc w:val="center"/>
              <w:rPr>
                <w:sz w:val="22"/>
                <w:szCs w:val="22"/>
              </w:rPr>
            </w:pPr>
          </w:p>
        </w:tc>
        <w:tc>
          <w:tcPr>
            <w:tcW w:w="992" w:type="dxa"/>
            <w:vAlign w:val="center"/>
          </w:tcPr>
          <w:p w14:paraId="1E582D9B" w14:textId="77777777" w:rsidR="006A5652" w:rsidRDefault="006A5652" w:rsidP="00766A80">
            <w:pPr>
              <w:pStyle w:val="PargrafodaLista"/>
              <w:tabs>
                <w:tab w:val="left" w:pos="1784"/>
              </w:tabs>
              <w:spacing w:after="0" w:line="360" w:lineRule="auto"/>
              <w:ind w:left="0"/>
              <w:contextualSpacing w:val="0"/>
              <w:jc w:val="center"/>
              <w:rPr>
                <w:sz w:val="22"/>
                <w:szCs w:val="22"/>
              </w:rPr>
            </w:pPr>
          </w:p>
        </w:tc>
      </w:tr>
      <w:tr w:rsidR="00621BEF" w14:paraId="018797D6" w14:textId="77777777" w:rsidTr="00382621">
        <w:trPr>
          <w:jc w:val="center"/>
        </w:trPr>
        <w:tc>
          <w:tcPr>
            <w:tcW w:w="426" w:type="dxa"/>
            <w:shd w:val="clear" w:color="auto" w:fill="BFBFBF" w:themeFill="background1" w:themeFillShade="BF"/>
            <w:vAlign w:val="center"/>
          </w:tcPr>
          <w:p w14:paraId="502FECC5" w14:textId="7F717B4E" w:rsidR="006A5652" w:rsidRPr="005105FD" w:rsidRDefault="005105FD" w:rsidP="00766A80">
            <w:pPr>
              <w:pStyle w:val="PargrafodaLista"/>
              <w:tabs>
                <w:tab w:val="left" w:pos="1784"/>
              </w:tabs>
              <w:spacing w:after="0" w:line="240" w:lineRule="auto"/>
              <w:ind w:left="0"/>
              <w:contextualSpacing w:val="0"/>
              <w:jc w:val="center"/>
              <w:rPr>
                <w:b/>
                <w:bCs/>
                <w:sz w:val="22"/>
                <w:szCs w:val="22"/>
              </w:rPr>
            </w:pPr>
            <w:r w:rsidRPr="005105FD">
              <w:rPr>
                <w:b/>
                <w:bCs/>
                <w:sz w:val="22"/>
                <w:szCs w:val="22"/>
              </w:rPr>
              <w:t>3.</w:t>
            </w:r>
          </w:p>
        </w:tc>
        <w:tc>
          <w:tcPr>
            <w:tcW w:w="1842" w:type="dxa"/>
            <w:vAlign w:val="center"/>
          </w:tcPr>
          <w:p w14:paraId="599B2F7C" w14:textId="101B3DBE" w:rsidR="006A5652" w:rsidRDefault="008106E2" w:rsidP="00766A80">
            <w:pPr>
              <w:pStyle w:val="PargrafodaLista"/>
              <w:tabs>
                <w:tab w:val="center" w:pos="740"/>
                <w:tab w:val="right" w:pos="1480"/>
              </w:tabs>
              <w:spacing w:after="0" w:line="360" w:lineRule="auto"/>
              <w:ind w:left="0"/>
              <w:contextualSpacing w:val="0"/>
              <w:jc w:val="center"/>
              <w:rPr>
                <w:sz w:val="22"/>
                <w:szCs w:val="22"/>
              </w:rPr>
            </w:pPr>
            <w:r w:rsidRPr="008106E2">
              <w:rPr>
                <w:position w:val="-6"/>
              </w:rPr>
              <w:object w:dxaOrig="1120" w:dyaOrig="300" w14:anchorId="55E40BA8">
                <v:shape id="_x0000_i1101" type="#_x0000_t75" style="width:56.1pt;height:14.95pt" o:ole="">
                  <v:imagedata r:id="rId165" o:title=""/>
                </v:shape>
                <o:OLEObject Type="Embed" ProgID="Equation.DSMT4" ShapeID="_x0000_i1101" DrawAspect="Content" ObjectID="_1768833368" r:id="rId166"/>
              </w:object>
            </w:r>
          </w:p>
        </w:tc>
        <w:tc>
          <w:tcPr>
            <w:tcW w:w="993" w:type="dxa"/>
            <w:vAlign w:val="center"/>
          </w:tcPr>
          <w:p w14:paraId="317993CC" w14:textId="77777777" w:rsidR="006A5652" w:rsidRDefault="006A5652" w:rsidP="00766A80">
            <w:pPr>
              <w:pStyle w:val="PargrafodaLista"/>
              <w:tabs>
                <w:tab w:val="left" w:pos="1784"/>
              </w:tabs>
              <w:spacing w:after="0" w:line="360" w:lineRule="auto"/>
              <w:ind w:left="0"/>
              <w:contextualSpacing w:val="0"/>
              <w:jc w:val="center"/>
              <w:rPr>
                <w:sz w:val="22"/>
                <w:szCs w:val="22"/>
              </w:rPr>
            </w:pPr>
          </w:p>
        </w:tc>
        <w:tc>
          <w:tcPr>
            <w:tcW w:w="992" w:type="dxa"/>
            <w:vAlign w:val="center"/>
          </w:tcPr>
          <w:p w14:paraId="2027B43B" w14:textId="77777777" w:rsidR="006A5652" w:rsidRDefault="006A5652" w:rsidP="00766A80">
            <w:pPr>
              <w:pStyle w:val="PargrafodaLista"/>
              <w:tabs>
                <w:tab w:val="left" w:pos="1784"/>
              </w:tabs>
              <w:spacing w:after="0" w:line="360" w:lineRule="auto"/>
              <w:ind w:left="0"/>
              <w:contextualSpacing w:val="0"/>
              <w:jc w:val="center"/>
              <w:rPr>
                <w:sz w:val="22"/>
                <w:szCs w:val="22"/>
              </w:rPr>
            </w:pPr>
          </w:p>
        </w:tc>
        <w:tc>
          <w:tcPr>
            <w:tcW w:w="992" w:type="dxa"/>
            <w:vAlign w:val="center"/>
          </w:tcPr>
          <w:p w14:paraId="2E39FAF9" w14:textId="77777777" w:rsidR="006A5652" w:rsidRDefault="006A5652" w:rsidP="00766A80">
            <w:pPr>
              <w:pStyle w:val="PargrafodaLista"/>
              <w:tabs>
                <w:tab w:val="left" w:pos="1784"/>
              </w:tabs>
              <w:spacing w:after="0" w:line="360" w:lineRule="auto"/>
              <w:ind w:left="0"/>
              <w:contextualSpacing w:val="0"/>
              <w:jc w:val="center"/>
              <w:rPr>
                <w:sz w:val="22"/>
                <w:szCs w:val="22"/>
              </w:rPr>
            </w:pPr>
          </w:p>
        </w:tc>
        <w:tc>
          <w:tcPr>
            <w:tcW w:w="992" w:type="dxa"/>
            <w:vAlign w:val="center"/>
          </w:tcPr>
          <w:p w14:paraId="015DFD80" w14:textId="77777777" w:rsidR="006A5652" w:rsidRDefault="006A5652" w:rsidP="00766A80">
            <w:pPr>
              <w:pStyle w:val="PargrafodaLista"/>
              <w:tabs>
                <w:tab w:val="left" w:pos="1784"/>
              </w:tabs>
              <w:spacing w:after="0" w:line="360" w:lineRule="auto"/>
              <w:ind w:left="0"/>
              <w:contextualSpacing w:val="0"/>
              <w:jc w:val="center"/>
              <w:rPr>
                <w:sz w:val="22"/>
                <w:szCs w:val="22"/>
              </w:rPr>
            </w:pPr>
          </w:p>
        </w:tc>
        <w:tc>
          <w:tcPr>
            <w:tcW w:w="993" w:type="dxa"/>
            <w:vAlign w:val="center"/>
          </w:tcPr>
          <w:p w14:paraId="0DD2BF37" w14:textId="77777777" w:rsidR="006A5652" w:rsidRDefault="006A5652" w:rsidP="00766A80">
            <w:pPr>
              <w:pStyle w:val="PargrafodaLista"/>
              <w:tabs>
                <w:tab w:val="left" w:pos="1784"/>
              </w:tabs>
              <w:spacing w:after="0" w:line="360" w:lineRule="auto"/>
              <w:ind w:left="0"/>
              <w:contextualSpacing w:val="0"/>
              <w:jc w:val="center"/>
              <w:rPr>
                <w:sz w:val="22"/>
                <w:szCs w:val="22"/>
              </w:rPr>
            </w:pPr>
          </w:p>
        </w:tc>
        <w:tc>
          <w:tcPr>
            <w:tcW w:w="992" w:type="dxa"/>
            <w:vAlign w:val="center"/>
          </w:tcPr>
          <w:p w14:paraId="68FE5ECC" w14:textId="77777777" w:rsidR="006A5652" w:rsidRDefault="006A5652" w:rsidP="00766A80">
            <w:pPr>
              <w:pStyle w:val="PargrafodaLista"/>
              <w:tabs>
                <w:tab w:val="left" w:pos="1784"/>
              </w:tabs>
              <w:spacing w:after="0" w:line="360" w:lineRule="auto"/>
              <w:ind w:left="0"/>
              <w:contextualSpacing w:val="0"/>
              <w:jc w:val="center"/>
              <w:rPr>
                <w:sz w:val="22"/>
                <w:szCs w:val="22"/>
              </w:rPr>
            </w:pPr>
          </w:p>
        </w:tc>
      </w:tr>
    </w:tbl>
    <w:p w14:paraId="73A74C01" w14:textId="77777777" w:rsidR="00A56E24" w:rsidRPr="00DF7B16" w:rsidRDefault="00A56E24" w:rsidP="00DF7B16">
      <w:pPr>
        <w:tabs>
          <w:tab w:val="left" w:pos="1784"/>
        </w:tabs>
        <w:spacing w:after="120" w:line="360" w:lineRule="auto"/>
        <w:jc w:val="both"/>
      </w:pPr>
    </w:p>
    <w:p w14:paraId="5B92AF4B" w14:textId="7B963424" w:rsidR="00264D66" w:rsidRDefault="00356344" w:rsidP="00A41477">
      <w:pPr>
        <w:pStyle w:val="PargrafodaLista"/>
        <w:numPr>
          <w:ilvl w:val="0"/>
          <w:numId w:val="31"/>
        </w:numPr>
        <w:tabs>
          <w:tab w:val="left" w:pos="1784"/>
        </w:tabs>
        <w:spacing w:after="0" w:line="360" w:lineRule="auto"/>
        <w:contextualSpacing w:val="0"/>
        <w:jc w:val="both"/>
        <w:rPr>
          <w:rFonts w:eastAsiaTheme="minorEastAsia"/>
          <w:sz w:val="22"/>
          <w:szCs w:val="22"/>
        </w:rPr>
      </w:pPr>
      <w:r>
        <w:rPr>
          <w:rFonts w:eastAsiaTheme="minorEastAsia"/>
          <w:sz w:val="22"/>
          <w:szCs w:val="22"/>
        </w:rPr>
        <w:t xml:space="preserve">A equação </w:t>
      </w:r>
      <w:r w:rsidR="008106E2" w:rsidRPr="008106E2">
        <w:rPr>
          <w:position w:val="-6"/>
        </w:rPr>
        <w:object w:dxaOrig="1640" w:dyaOrig="300" w14:anchorId="4FA7E32A">
          <v:shape id="_x0000_i1102" type="#_x0000_t75" style="width:81.35pt;height:14.95pt" o:ole="">
            <v:imagedata r:id="rId167" o:title=""/>
          </v:shape>
          <o:OLEObject Type="Embed" ProgID="Equation.DSMT4" ShapeID="_x0000_i1102" DrawAspect="Content" ObjectID="_1768833369" r:id="rId168"/>
        </w:object>
      </w:r>
      <w:r w:rsidR="00C85EDB">
        <w:rPr>
          <w:rFonts w:eastAsiaTheme="minorEastAsia"/>
          <w:sz w:val="22"/>
          <w:szCs w:val="22"/>
        </w:rPr>
        <w:t xml:space="preserve">, </w:t>
      </w:r>
      <w:r w:rsidR="00901803">
        <w:rPr>
          <w:rFonts w:eastAsiaTheme="minorEastAsia"/>
          <w:sz w:val="22"/>
          <w:szCs w:val="22"/>
        </w:rPr>
        <w:t>sendo</w:t>
      </w:r>
      <w:r w:rsidR="00C85EDB">
        <w:rPr>
          <w:rFonts w:eastAsiaTheme="minorEastAsia"/>
          <w:sz w:val="22"/>
          <w:szCs w:val="22"/>
        </w:rPr>
        <w:t xml:space="preserve"> </w:t>
      </w:r>
      <w:r w:rsidR="008106E2" w:rsidRPr="008106E2">
        <w:rPr>
          <w:position w:val="-6"/>
        </w:rPr>
        <w:object w:dxaOrig="200" w:dyaOrig="220" w14:anchorId="57BC1243">
          <v:shape id="_x0000_i1103" type="#_x0000_t75" style="width:9.35pt;height:11.2pt" o:ole="">
            <v:imagedata r:id="rId169" o:title=""/>
          </v:shape>
          <o:OLEObject Type="Embed" ProgID="Equation.DSMT4" ShapeID="_x0000_i1103" DrawAspect="Content" ObjectID="_1768833370" r:id="rId170"/>
        </w:object>
      </w:r>
      <w:r w:rsidR="00901803">
        <w:rPr>
          <w:rFonts w:eastAsiaTheme="minorEastAsia"/>
          <w:sz w:val="22"/>
          <w:szCs w:val="22"/>
        </w:rPr>
        <w:t xml:space="preserve"> um número real não nulo,</w:t>
      </w:r>
      <w:r w:rsidR="005C01AD">
        <w:rPr>
          <w:rFonts w:eastAsiaTheme="minorEastAsia"/>
          <w:sz w:val="22"/>
          <w:szCs w:val="22"/>
        </w:rPr>
        <w:t xml:space="preserve"> não tem soluções reais.</w:t>
      </w:r>
    </w:p>
    <w:p w14:paraId="6A4C1D1A" w14:textId="4A8FBEC2" w:rsidR="005C01AD" w:rsidRDefault="006C6924" w:rsidP="005C01AD">
      <w:pPr>
        <w:pStyle w:val="PargrafodaLista"/>
        <w:tabs>
          <w:tab w:val="left" w:pos="1784"/>
        </w:tabs>
        <w:spacing w:after="0" w:line="360" w:lineRule="auto"/>
        <w:ind w:left="360"/>
        <w:contextualSpacing w:val="0"/>
        <w:jc w:val="both"/>
        <w:rPr>
          <w:rFonts w:eastAsiaTheme="minorEastAsia"/>
          <w:sz w:val="22"/>
          <w:szCs w:val="22"/>
        </w:rPr>
      </w:pPr>
      <w:r>
        <w:rPr>
          <w:rFonts w:eastAsiaTheme="minorEastAsia"/>
          <w:sz w:val="22"/>
          <w:szCs w:val="22"/>
        </w:rPr>
        <w:t xml:space="preserve">Qual é o menor número inteiro que </w:t>
      </w:r>
      <w:r w:rsidR="008106E2" w:rsidRPr="008106E2">
        <w:rPr>
          <w:position w:val="-6"/>
        </w:rPr>
        <w:object w:dxaOrig="200" w:dyaOrig="220" w14:anchorId="7601752B">
          <v:shape id="_x0000_i1104" type="#_x0000_t75" style="width:9.35pt;height:11.2pt" o:ole="">
            <v:imagedata r:id="rId171" o:title=""/>
          </v:shape>
          <o:OLEObject Type="Embed" ProgID="Equation.DSMT4" ShapeID="_x0000_i1104" DrawAspect="Content" ObjectID="_1768833371" r:id="rId172"/>
        </w:object>
      </w:r>
      <w:r>
        <w:rPr>
          <w:rFonts w:eastAsiaTheme="minorEastAsia"/>
          <w:sz w:val="22"/>
          <w:szCs w:val="22"/>
        </w:rPr>
        <w:t xml:space="preserve"> pode tomar?</w:t>
      </w:r>
    </w:p>
    <w:p w14:paraId="5AE4373A" w14:textId="4DB2848C" w:rsidR="00C542AE" w:rsidRPr="00DF7B16" w:rsidRDefault="006C6924" w:rsidP="00DF7B16">
      <w:pPr>
        <w:pStyle w:val="PargrafodaLista"/>
        <w:tabs>
          <w:tab w:val="left" w:pos="1784"/>
        </w:tabs>
        <w:spacing w:after="0" w:line="360" w:lineRule="auto"/>
        <w:ind w:left="360"/>
        <w:contextualSpacing w:val="0"/>
        <w:jc w:val="both"/>
        <w:rPr>
          <w:rFonts w:eastAsiaTheme="minorEastAsia"/>
          <w:sz w:val="22"/>
          <w:szCs w:val="22"/>
        </w:rPr>
      </w:pPr>
      <w:r>
        <w:rPr>
          <w:rFonts w:eastAsiaTheme="minorEastAsia"/>
          <w:sz w:val="22"/>
          <w:szCs w:val="22"/>
        </w:rPr>
        <w:t>Mostra como chegaste à tua resposta.</w:t>
      </w:r>
    </w:p>
    <w:p w14:paraId="079C6992" w14:textId="741BA69D" w:rsidR="00C542AE" w:rsidRDefault="00C542AE" w:rsidP="005C01AD">
      <w:pPr>
        <w:pStyle w:val="PargrafodaLista"/>
        <w:tabs>
          <w:tab w:val="left" w:pos="1784"/>
        </w:tabs>
        <w:spacing w:after="0" w:line="360" w:lineRule="auto"/>
        <w:ind w:left="360"/>
        <w:contextualSpacing w:val="0"/>
        <w:jc w:val="both"/>
        <w:rPr>
          <w:rFonts w:eastAsiaTheme="minorEastAsia"/>
          <w:sz w:val="22"/>
          <w:szCs w:val="22"/>
        </w:rPr>
      </w:pPr>
    </w:p>
    <w:p w14:paraId="19C0813E" w14:textId="77777777" w:rsidR="00972E6D" w:rsidRDefault="00972E6D" w:rsidP="005C01AD">
      <w:pPr>
        <w:pStyle w:val="PargrafodaLista"/>
        <w:tabs>
          <w:tab w:val="left" w:pos="1784"/>
        </w:tabs>
        <w:spacing w:after="0" w:line="360" w:lineRule="auto"/>
        <w:ind w:left="360"/>
        <w:contextualSpacing w:val="0"/>
        <w:jc w:val="both"/>
        <w:rPr>
          <w:rFonts w:eastAsiaTheme="minorEastAsia"/>
          <w:sz w:val="22"/>
          <w:szCs w:val="22"/>
        </w:rPr>
      </w:pPr>
    </w:p>
    <w:p w14:paraId="63D3D6BC" w14:textId="50E1D452" w:rsidR="00A56E24" w:rsidRDefault="00A56E24" w:rsidP="005C01AD">
      <w:pPr>
        <w:pStyle w:val="PargrafodaLista"/>
        <w:tabs>
          <w:tab w:val="left" w:pos="1784"/>
        </w:tabs>
        <w:spacing w:after="0" w:line="360" w:lineRule="auto"/>
        <w:ind w:left="360"/>
        <w:contextualSpacing w:val="0"/>
        <w:jc w:val="both"/>
        <w:rPr>
          <w:rFonts w:eastAsiaTheme="minorEastAsia"/>
          <w:sz w:val="22"/>
          <w:szCs w:val="22"/>
        </w:rPr>
      </w:pPr>
    </w:p>
    <w:p w14:paraId="029B2875" w14:textId="7EA5B6B1" w:rsidR="00A56E24" w:rsidRDefault="00A56E24" w:rsidP="005C01AD">
      <w:pPr>
        <w:pStyle w:val="PargrafodaLista"/>
        <w:tabs>
          <w:tab w:val="left" w:pos="1784"/>
        </w:tabs>
        <w:spacing w:after="0" w:line="360" w:lineRule="auto"/>
        <w:ind w:left="360"/>
        <w:contextualSpacing w:val="0"/>
        <w:jc w:val="both"/>
        <w:rPr>
          <w:rFonts w:eastAsiaTheme="minorEastAsia"/>
          <w:sz w:val="22"/>
          <w:szCs w:val="22"/>
        </w:rPr>
      </w:pPr>
    </w:p>
    <w:p w14:paraId="365E99CA" w14:textId="77777777" w:rsidR="00AE43A3" w:rsidRDefault="00AE43A3" w:rsidP="005C01AD">
      <w:pPr>
        <w:pStyle w:val="PargrafodaLista"/>
        <w:tabs>
          <w:tab w:val="left" w:pos="1784"/>
        </w:tabs>
        <w:spacing w:after="0" w:line="360" w:lineRule="auto"/>
        <w:ind w:left="360"/>
        <w:contextualSpacing w:val="0"/>
        <w:jc w:val="both"/>
        <w:rPr>
          <w:rFonts w:eastAsiaTheme="minorEastAsia"/>
          <w:sz w:val="22"/>
          <w:szCs w:val="22"/>
        </w:rPr>
      </w:pPr>
    </w:p>
    <w:p w14:paraId="41ED0DFB" w14:textId="0401FEA5" w:rsidR="009A48D7" w:rsidRDefault="009A48D7" w:rsidP="00A41477">
      <w:pPr>
        <w:pStyle w:val="PargrafodaLista"/>
        <w:numPr>
          <w:ilvl w:val="0"/>
          <w:numId w:val="31"/>
        </w:numPr>
        <w:tabs>
          <w:tab w:val="left" w:pos="1784"/>
        </w:tabs>
        <w:spacing w:after="0" w:line="360" w:lineRule="auto"/>
        <w:contextualSpacing w:val="0"/>
        <w:jc w:val="both"/>
        <w:rPr>
          <w:rFonts w:eastAsiaTheme="minorEastAsia"/>
          <w:sz w:val="22"/>
          <w:szCs w:val="22"/>
        </w:rPr>
      </w:pPr>
      <w:r>
        <w:rPr>
          <w:rFonts w:eastAsiaTheme="minorEastAsia"/>
          <w:sz w:val="22"/>
          <w:szCs w:val="22"/>
        </w:rPr>
        <w:lastRenderedPageBreak/>
        <w:t>Resolve a seguinte equação.</w:t>
      </w:r>
    </w:p>
    <w:p w14:paraId="7A02A55C" w14:textId="62C102DA" w:rsidR="009A48D7" w:rsidRPr="009A48D7" w:rsidRDefault="008106E2" w:rsidP="00A56E24">
      <w:pPr>
        <w:pStyle w:val="MTDisplayEquation"/>
        <w:ind w:left="0" w:firstLine="0"/>
        <w:jc w:val="center"/>
        <w:rPr>
          <w:rFonts w:eastAsiaTheme="minorEastAsia"/>
          <w:sz w:val="22"/>
          <w:szCs w:val="22"/>
        </w:rPr>
      </w:pPr>
      <w:r w:rsidRPr="008106E2">
        <w:rPr>
          <w:position w:val="-6"/>
        </w:rPr>
        <w:object w:dxaOrig="1579" w:dyaOrig="300" w14:anchorId="38978DE5">
          <v:shape id="_x0000_i1105" type="#_x0000_t75" style="width:78.55pt;height:14.95pt" o:ole="">
            <v:imagedata r:id="rId173" o:title=""/>
          </v:shape>
          <o:OLEObject Type="Embed" ProgID="Equation.DSMT4" ShapeID="_x0000_i1105" DrawAspect="Content" ObjectID="_1768833372" r:id="rId174"/>
        </w:object>
      </w:r>
    </w:p>
    <w:p w14:paraId="17273D05" w14:textId="1C9D580A" w:rsidR="009A48D7" w:rsidRDefault="00FE5D8A" w:rsidP="009A48D7">
      <w:pPr>
        <w:pStyle w:val="PargrafodaLista"/>
        <w:tabs>
          <w:tab w:val="left" w:pos="1784"/>
        </w:tabs>
        <w:spacing w:after="0" w:line="360" w:lineRule="auto"/>
        <w:ind w:left="360"/>
        <w:contextualSpacing w:val="0"/>
        <w:jc w:val="both"/>
        <w:rPr>
          <w:rFonts w:eastAsiaTheme="minorEastAsia"/>
          <w:sz w:val="22"/>
          <w:szCs w:val="22"/>
        </w:rPr>
      </w:pPr>
      <w:r>
        <w:rPr>
          <w:rFonts w:eastAsiaTheme="minorEastAsia"/>
          <w:sz w:val="22"/>
          <w:szCs w:val="22"/>
        </w:rPr>
        <w:t xml:space="preserve">Apresenta as soluções na forma de número inteiro ou </w:t>
      </w:r>
      <w:r w:rsidR="00FF7811">
        <w:rPr>
          <w:rFonts w:eastAsiaTheme="minorEastAsia"/>
          <w:sz w:val="22"/>
          <w:szCs w:val="22"/>
        </w:rPr>
        <w:t>de fração irredutível.</w:t>
      </w:r>
    </w:p>
    <w:p w14:paraId="58109785" w14:textId="32345686" w:rsidR="00FF7811" w:rsidRDefault="00FF7811" w:rsidP="009A48D7">
      <w:pPr>
        <w:pStyle w:val="PargrafodaLista"/>
        <w:tabs>
          <w:tab w:val="left" w:pos="1784"/>
        </w:tabs>
        <w:spacing w:after="0" w:line="360" w:lineRule="auto"/>
        <w:ind w:left="360"/>
        <w:contextualSpacing w:val="0"/>
        <w:jc w:val="both"/>
        <w:rPr>
          <w:rFonts w:eastAsiaTheme="minorEastAsia"/>
          <w:sz w:val="22"/>
          <w:szCs w:val="22"/>
        </w:rPr>
      </w:pPr>
      <w:r>
        <w:rPr>
          <w:rFonts w:eastAsiaTheme="minorEastAsia"/>
          <w:sz w:val="22"/>
          <w:szCs w:val="22"/>
        </w:rPr>
        <w:t>Apresenta todos os cálculos que efetuares.</w:t>
      </w:r>
    </w:p>
    <w:p w14:paraId="610E1415" w14:textId="20ADCCF8" w:rsidR="00A56E24" w:rsidRPr="009A48D7" w:rsidRDefault="00A56E24" w:rsidP="004D509C">
      <w:pPr>
        <w:pStyle w:val="PargrafodaLista"/>
        <w:tabs>
          <w:tab w:val="left" w:pos="1784"/>
        </w:tabs>
        <w:spacing w:after="0" w:line="360" w:lineRule="auto"/>
        <w:ind w:left="360"/>
        <w:contextualSpacing w:val="0"/>
        <w:jc w:val="both"/>
        <w:rPr>
          <w:rFonts w:eastAsiaTheme="minorEastAsia"/>
          <w:sz w:val="22"/>
          <w:szCs w:val="22"/>
        </w:rPr>
      </w:pPr>
    </w:p>
    <w:p w14:paraId="3E92F941" w14:textId="469D13F2" w:rsidR="006A5652" w:rsidRPr="00927080" w:rsidRDefault="00A56E24" w:rsidP="00A41477">
      <w:pPr>
        <w:pStyle w:val="PargrafodaLista"/>
        <w:numPr>
          <w:ilvl w:val="0"/>
          <w:numId w:val="31"/>
        </w:numPr>
        <w:tabs>
          <w:tab w:val="left" w:pos="1784"/>
        </w:tabs>
        <w:spacing w:after="0" w:line="360" w:lineRule="auto"/>
        <w:contextualSpacing w:val="0"/>
        <w:jc w:val="both"/>
        <w:rPr>
          <w:rFonts w:eastAsiaTheme="minorEastAsia"/>
          <w:sz w:val="22"/>
          <w:szCs w:val="22"/>
        </w:rPr>
      </w:pPr>
      <w:r>
        <w:rPr>
          <w:noProof/>
          <w:lang w:eastAsia="pt-PT"/>
        </w:rPr>
        <w:drawing>
          <wp:anchor distT="0" distB="0" distL="114300" distR="114300" simplePos="0" relativeHeight="251665408" behindDoc="0" locked="0" layoutInCell="1" allowOverlap="1" wp14:anchorId="2F9F6E7A" wp14:editId="3E213249">
            <wp:simplePos x="0" y="0"/>
            <wp:positionH relativeFrom="column">
              <wp:posOffset>3881755</wp:posOffset>
            </wp:positionH>
            <wp:positionV relativeFrom="paragraph">
              <wp:posOffset>15875</wp:posOffset>
            </wp:positionV>
            <wp:extent cx="2447925" cy="1371600"/>
            <wp:effectExtent l="0" t="0" r="9525" b="0"/>
            <wp:wrapThrough wrapText="bothSides">
              <wp:wrapPolygon edited="0">
                <wp:start x="0" y="0"/>
                <wp:lineTo x="0" y="21300"/>
                <wp:lineTo x="21516" y="21300"/>
                <wp:lineTo x="21516" y="0"/>
                <wp:lineTo x="0" y="0"/>
              </wp:wrapPolygon>
            </wp:wrapThrough>
            <wp:docPr id="6489816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981623" name="Imagem 1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7CAC">
        <w:rPr>
          <w:sz w:val="22"/>
          <w:szCs w:val="22"/>
        </w:rPr>
        <w:t>Na figura</w:t>
      </w:r>
      <w:r w:rsidR="00B3454D">
        <w:rPr>
          <w:sz w:val="22"/>
          <w:szCs w:val="22"/>
        </w:rPr>
        <w:t xml:space="preserve"> ao lado</w:t>
      </w:r>
      <w:r w:rsidR="00687CAC">
        <w:rPr>
          <w:sz w:val="22"/>
          <w:szCs w:val="22"/>
        </w:rPr>
        <w:t xml:space="preserve"> está representado um triângulo </w:t>
      </w:r>
      <w:r w:rsidR="008106E2" w:rsidRPr="008106E2">
        <w:rPr>
          <w:position w:val="-14"/>
        </w:rPr>
        <w:object w:dxaOrig="760" w:dyaOrig="380" w14:anchorId="46904582">
          <v:shape id="_x0000_i1106" type="#_x0000_t75" style="width:38.35pt;height:17.75pt" o:ole="">
            <v:imagedata r:id="rId176" o:title=""/>
          </v:shape>
          <o:OLEObject Type="Embed" ProgID="Equation.DSMT4" ShapeID="_x0000_i1106" DrawAspect="Content" ObjectID="_1768833373" r:id="rId177"/>
        </w:object>
      </w:r>
      <w:r w:rsidR="00C34F13" w:rsidRPr="00C34F13">
        <w:rPr>
          <w:noProof/>
        </w:rPr>
        <w:t xml:space="preserve"> </w:t>
      </w:r>
    </w:p>
    <w:p w14:paraId="1264FF95" w14:textId="59B0FC29" w:rsidR="00927080" w:rsidRDefault="00927080" w:rsidP="00A41477">
      <w:pPr>
        <w:pStyle w:val="PargrafodaLista"/>
        <w:tabs>
          <w:tab w:val="left" w:pos="1784"/>
        </w:tabs>
        <w:spacing w:after="0" w:line="360" w:lineRule="auto"/>
        <w:ind w:left="360"/>
        <w:contextualSpacing w:val="0"/>
        <w:jc w:val="both"/>
        <w:rPr>
          <w:rFonts w:eastAsiaTheme="minorEastAsia"/>
          <w:sz w:val="22"/>
          <w:szCs w:val="22"/>
        </w:rPr>
      </w:pPr>
      <w:r>
        <w:rPr>
          <w:rFonts w:eastAsiaTheme="minorEastAsia"/>
          <w:sz w:val="22"/>
          <w:szCs w:val="22"/>
        </w:rPr>
        <w:t>Sabe-se que</w:t>
      </w:r>
      <w:r w:rsidR="00376F9D">
        <w:rPr>
          <w:rFonts w:eastAsiaTheme="minorEastAsia"/>
          <w:sz w:val="22"/>
          <w:szCs w:val="22"/>
        </w:rPr>
        <w:t>:</w:t>
      </w:r>
      <w:r>
        <w:rPr>
          <w:rFonts w:eastAsiaTheme="minorEastAsia"/>
          <w:sz w:val="22"/>
          <w:szCs w:val="22"/>
        </w:rPr>
        <w:t xml:space="preserve"> </w:t>
      </w:r>
    </w:p>
    <w:p w14:paraId="4DA06FDA" w14:textId="710E6156" w:rsidR="00C34F13" w:rsidRDefault="008106E2" w:rsidP="00A41477">
      <w:pPr>
        <w:pStyle w:val="PargrafodaLista"/>
        <w:numPr>
          <w:ilvl w:val="0"/>
          <w:numId w:val="45"/>
        </w:numPr>
        <w:tabs>
          <w:tab w:val="left" w:pos="1784"/>
        </w:tabs>
        <w:spacing w:after="0" w:line="360" w:lineRule="auto"/>
        <w:contextualSpacing w:val="0"/>
        <w:jc w:val="both"/>
        <w:rPr>
          <w:rFonts w:eastAsiaTheme="minorEastAsia"/>
          <w:sz w:val="22"/>
          <w:szCs w:val="22"/>
        </w:rPr>
      </w:pPr>
      <w:r w:rsidRPr="008106E2">
        <w:rPr>
          <w:position w:val="-14"/>
        </w:rPr>
        <w:object w:dxaOrig="520" w:dyaOrig="380" w14:anchorId="63AE5793">
          <v:shape id="_x0000_i1107" type="#_x0000_t75" style="width:26.2pt;height:17.75pt" o:ole="">
            <v:imagedata r:id="rId178" o:title=""/>
          </v:shape>
          <o:OLEObject Type="Embed" ProgID="Equation.DSMT4" ShapeID="_x0000_i1107" DrawAspect="Content" ObjectID="_1768833374" r:id="rId179"/>
        </w:object>
      </w:r>
      <w:r w:rsidR="00C90637">
        <w:rPr>
          <w:rFonts w:eastAsiaTheme="minorEastAsia"/>
          <w:sz w:val="22"/>
          <w:szCs w:val="22"/>
        </w:rPr>
        <w:t xml:space="preserve"> é a altura do triângul</w:t>
      </w:r>
      <w:r w:rsidR="00264D66">
        <w:rPr>
          <w:rFonts w:eastAsiaTheme="minorEastAsia"/>
          <w:sz w:val="22"/>
          <w:szCs w:val="22"/>
        </w:rPr>
        <w:t xml:space="preserve">o </w:t>
      </w:r>
      <w:r w:rsidRPr="008106E2">
        <w:rPr>
          <w:position w:val="-14"/>
        </w:rPr>
        <w:object w:dxaOrig="680" w:dyaOrig="380" w14:anchorId="4040B830">
          <v:shape id="_x0000_i1108" type="#_x0000_t75" style="width:33.65pt;height:17.75pt" o:ole="">
            <v:imagedata r:id="rId180" o:title=""/>
          </v:shape>
          <o:OLEObject Type="Embed" ProgID="Equation.DSMT4" ShapeID="_x0000_i1108" DrawAspect="Content" ObjectID="_1768833375" r:id="rId181"/>
        </w:object>
      </w:r>
      <w:r w:rsidR="00C90637">
        <w:rPr>
          <w:rFonts w:eastAsiaTheme="minorEastAsia"/>
          <w:sz w:val="22"/>
          <w:szCs w:val="22"/>
        </w:rPr>
        <w:t xml:space="preserve"> relativamente à base </w:t>
      </w:r>
      <w:r w:rsidRPr="008106E2">
        <w:rPr>
          <w:position w:val="-14"/>
        </w:rPr>
        <w:object w:dxaOrig="520" w:dyaOrig="380" w14:anchorId="5370F4BB">
          <v:shape id="_x0000_i1109" type="#_x0000_t75" style="width:26.2pt;height:17.75pt" o:ole="">
            <v:imagedata r:id="rId182" o:title=""/>
          </v:shape>
          <o:OLEObject Type="Embed" ProgID="Equation.DSMT4" ShapeID="_x0000_i1109" DrawAspect="Content" ObjectID="_1768833376" r:id="rId183"/>
        </w:object>
      </w:r>
      <w:r w:rsidR="00174255">
        <w:rPr>
          <w:rFonts w:eastAsiaTheme="minorEastAsia"/>
          <w:sz w:val="22"/>
          <w:szCs w:val="22"/>
        </w:rPr>
        <w:t>;</w:t>
      </w:r>
    </w:p>
    <w:p w14:paraId="40E833A5" w14:textId="7763C40C" w:rsidR="00174255" w:rsidRDefault="008106E2" w:rsidP="00A41477">
      <w:pPr>
        <w:pStyle w:val="PargrafodaLista"/>
        <w:numPr>
          <w:ilvl w:val="0"/>
          <w:numId w:val="45"/>
        </w:numPr>
        <w:tabs>
          <w:tab w:val="left" w:pos="1784"/>
        </w:tabs>
        <w:spacing w:after="0" w:line="360" w:lineRule="auto"/>
        <w:contextualSpacing w:val="0"/>
        <w:jc w:val="both"/>
        <w:rPr>
          <w:rFonts w:eastAsiaTheme="minorEastAsia"/>
          <w:sz w:val="22"/>
          <w:szCs w:val="22"/>
        </w:rPr>
      </w:pPr>
      <w:r w:rsidRPr="008106E2">
        <w:rPr>
          <w:position w:val="-6"/>
        </w:rPr>
        <w:object w:dxaOrig="1240" w:dyaOrig="320" w14:anchorId="010F68E1">
          <v:shape id="_x0000_i1110" type="#_x0000_t75" style="width:62.65pt;height:15.9pt" o:ole="">
            <v:imagedata r:id="rId184" o:title=""/>
          </v:shape>
          <o:OLEObject Type="Embed" ProgID="Equation.DSMT4" ShapeID="_x0000_i1110" DrawAspect="Content" ObjectID="_1768833377" r:id="rId185"/>
        </w:object>
      </w:r>
      <w:r w:rsidR="008A334A">
        <w:rPr>
          <w:rFonts w:eastAsiaTheme="minorEastAsia"/>
          <w:sz w:val="22"/>
          <w:szCs w:val="22"/>
        </w:rPr>
        <w:t>;</w:t>
      </w:r>
      <w:r w:rsidR="00A41477" w:rsidRPr="00A41477">
        <w:rPr>
          <w:noProof/>
        </w:rPr>
        <w:t xml:space="preserve"> </w:t>
      </w:r>
    </w:p>
    <w:p w14:paraId="11A67E22" w14:textId="6313FC8C" w:rsidR="008A334A" w:rsidRPr="00927080" w:rsidRDefault="00FF05E6" w:rsidP="00A41477">
      <w:pPr>
        <w:pStyle w:val="PargrafodaLista"/>
        <w:numPr>
          <w:ilvl w:val="0"/>
          <w:numId w:val="45"/>
        </w:numPr>
        <w:tabs>
          <w:tab w:val="left" w:pos="1784"/>
        </w:tabs>
        <w:spacing w:after="0" w:line="360" w:lineRule="auto"/>
        <w:contextualSpacing w:val="0"/>
        <w:jc w:val="both"/>
        <w:rPr>
          <w:rFonts w:eastAsiaTheme="minorEastAsia"/>
          <w:sz w:val="22"/>
          <w:szCs w:val="22"/>
        </w:rPr>
      </w:pPr>
      <w:r>
        <w:rPr>
          <w:rFonts w:eastAsiaTheme="minorEastAsia"/>
          <w:sz w:val="22"/>
          <w:szCs w:val="22"/>
        </w:rPr>
        <w:t xml:space="preserve">a área do triângulo </w:t>
      </w:r>
      <w:r w:rsidR="008106E2" w:rsidRPr="008106E2">
        <w:rPr>
          <w:position w:val="-14"/>
        </w:rPr>
        <w:object w:dxaOrig="680" w:dyaOrig="380" w14:anchorId="4EFCC34F">
          <v:shape id="_x0000_i1111" type="#_x0000_t75" style="width:33.65pt;height:17.75pt" o:ole="">
            <v:imagedata r:id="rId186" o:title=""/>
          </v:shape>
          <o:OLEObject Type="Embed" ProgID="Equation.DSMT4" ShapeID="_x0000_i1111" DrawAspect="Content" ObjectID="_1768833378" r:id="rId187"/>
        </w:object>
      </w:r>
      <w:r w:rsidR="00CB674B">
        <w:rPr>
          <w:rFonts w:eastAsiaTheme="minorEastAsia"/>
          <w:sz w:val="22"/>
          <w:szCs w:val="22"/>
        </w:rPr>
        <w:t xml:space="preserve"> é </w:t>
      </w:r>
      <w:r w:rsidR="008106E2" w:rsidRPr="008106E2">
        <w:rPr>
          <w:position w:val="-10"/>
        </w:rPr>
        <w:object w:dxaOrig="740" w:dyaOrig="340" w14:anchorId="1A7B75A7">
          <v:shape id="_x0000_i1112" type="#_x0000_t75" style="width:36.45pt;height:17.75pt" o:ole="">
            <v:imagedata r:id="rId188" o:title=""/>
          </v:shape>
          <o:OLEObject Type="Embed" ProgID="Equation.DSMT4" ShapeID="_x0000_i1112" DrawAspect="Content" ObjectID="_1768833379" r:id="rId189"/>
        </w:object>
      </w:r>
      <w:r w:rsidR="00A82BE5">
        <w:rPr>
          <w:rFonts w:eastAsiaTheme="minorEastAsia"/>
          <w:sz w:val="22"/>
          <w:szCs w:val="22"/>
        </w:rPr>
        <w:t>.</w:t>
      </w:r>
    </w:p>
    <w:p w14:paraId="4CBDA0DC" w14:textId="652CE06F" w:rsidR="00E76AB2" w:rsidRDefault="00BB158F" w:rsidP="00B7774A">
      <w:pPr>
        <w:pStyle w:val="PargrafodaLista"/>
        <w:tabs>
          <w:tab w:val="left" w:pos="1784"/>
        </w:tabs>
        <w:spacing w:after="120" w:line="360" w:lineRule="auto"/>
        <w:ind w:left="284"/>
        <w:contextualSpacing w:val="0"/>
        <w:jc w:val="both"/>
        <w:rPr>
          <w:rFonts w:eastAsiaTheme="minorEastAsia"/>
          <w:sz w:val="22"/>
          <w:szCs w:val="22"/>
        </w:rPr>
      </w:pPr>
      <w:r>
        <w:rPr>
          <w:sz w:val="22"/>
          <w:szCs w:val="22"/>
        </w:rPr>
        <w:t>Determina</w:t>
      </w:r>
      <w:r w:rsidR="00064ECA">
        <w:rPr>
          <w:sz w:val="22"/>
          <w:szCs w:val="22"/>
        </w:rPr>
        <w:t xml:space="preserve">, em centímetros, </w:t>
      </w:r>
      <w:r w:rsidR="008106E2" w:rsidRPr="008106E2">
        <w:rPr>
          <w:position w:val="-6"/>
        </w:rPr>
        <w:object w:dxaOrig="380" w:dyaOrig="320" w14:anchorId="70DBF43A">
          <v:shape id="_x0000_i1113" type="#_x0000_t75" style="width:17.75pt;height:15.9pt" o:ole="">
            <v:imagedata r:id="rId190" o:title=""/>
          </v:shape>
          <o:OLEObject Type="Embed" ProgID="Equation.DSMT4" ShapeID="_x0000_i1113" DrawAspect="Content" ObjectID="_1768833380" r:id="rId191"/>
        </w:object>
      </w:r>
      <w:r w:rsidR="006E2ABE">
        <w:rPr>
          <w:rFonts w:eastAsiaTheme="minorEastAsia"/>
          <w:sz w:val="22"/>
          <w:szCs w:val="22"/>
        </w:rPr>
        <w:t>.</w:t>
      </w:r>
    </w:p>
    <w:p w14:paraId="2F08ED31" w14:textId="77777777" w:rsidR="008106E2" w:rsidRPr="00827DA9" w:rsidRDefault="008106E2" w:rsidP="009D4D7A">
      <w:pPr>
        <w:pStyle w:val="PargrafodaLista"/>
        <w:tabs>
          <w:tab w:val="left" w:pos="1784"/>
        </w:tabs>
        <w:spacing w:after="120" w:line="360" w:lineRule="auto"/>
        <w:ind w:left="142"/>
        <w:contextualSpacing w:val="0"/>
        <w:jc w:val="both"/>
        <w:rPr>
          <w:sz w:val="22"/>
          <w:szCs w:val="22"/>
        </w:rPr>
      </w:pPr>
    </w:p>
    <w:p w14:paraId="1FD3879C" w14:textId="157702CF" w:rsidR="00DF7B16" w:rsidRPr="00A56E24" w:rsidRDefault="00434DA7" w:rsidP="00A56E24">
      <w:pPr>
        <w:pStyle w:val="PargrafodaLista"/>
        <w:numPr>
          <w:ilvl w:val="0"/>
          <w:numId w:val="31"/>
        </w:numPr>
        <w:tabs>
          <w:tab w:val="left" w:pos="1784"/>
        </w:tabs>
        <w:spacing w:before="100" w:beforeAutospacing="1" w:after="100" w:afterAutospacing="1" w:line="360" w:lineRule="auto"/>
        <w:jc w:val="both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Na </w:t>
      </w:r>
      <w:r w:rsidR="00B048F7">
        <w:rPr>
          <w:color w:val="auto"/>
          <w:sz w:val="22"/>
          <w:szCs w:val="22"/>
        </w:rPr>
        <w:t xml:space="preserve">seguinte </w:t>
      </w:r>
      <w:r>
        <w:rPr>
          <w:color w:val="auto"/>
          <w:sz w:val="22"/>
          <w:szCs w:val="22"/>
        </w:rPr>
        <w:t>figura</w:t>
      </w:r>
      <w:r w:rsidR="00B048F7">
        <w:rPr>
          <w:color w:val="auto"/>
          <w:sz w:val="22"/>
          <w:szCs w:val="22"/>
        </w:rPr>
        <w:t>, à esquerda</w:t>
      </w:r>
      <w:r>
        <w:rPr>
          <w:color w:val="auto"/>
          <w:sz w:val="22"/>
          <w:szCs w:val="22"/>
        </w:rPr>
        <w:t xml:space="preserve"> está </w:t>
      </w:r>
      <w:r w:rsidR="00B048F7">
        <w:rPr>
          <w:color w:val="auto"/>
          <w:sz w:val="22"/>
          <w:szCs w:val="22"/>
        </w:rPr>
        <w:t xml:space="preserve">a </w:t>
      </w:r>
      <w:r w:rsidR="00AB27B9">
        <w:rPr>
          <w:color w:val="auto"/>
          <w:sz w:val="22"/>
          <w:szCs w:val="22"/>
        </w:rPr>
        <w:t xml:space="preserve">imagem de uma vela e, à direita, </w:t>
      </w:r>
      <w:r w:rsidR="00D37315">
        <w:rPr>
          <w:color w:val="auto"/>
          <w:sz w:val="22"/>
          <w:szCs w:val="22"/>
        </w:rPr>
        <w:t xml:space="preserve">o modelo </w:t>
      </w:r>
      <w:r w:rsidR="00197857">
        <w:rPr>
          <w:color w:val="auto"/>
          <w:sz w:val="22"/>
          <w:szCs w:val="22"/>
        </w:rPr>
        <w:t xml:space="preserve">da vela </w:t>
      </w:r>
      <w:r w:rsidR="00AF0DB3">
        <w:rPr>
          <w:color w:val="auto"/>
          <w:sz w:val="22"/>
          <w:szCs w:val="22"/>
        </w:rPr>
        <w:t xml:space="preserve">dentro da </w:t>
      </w:r>
      <w:r w:rsidR="00D37315">
        <w:rPr>
          <w:color w:val="auto"/>
          <w:sz w:val="22"/>
          <w:szCs w:val="22"/>
        </w:rPr>
        <w:t xml:space="preserve">respetiva </w:t>
      </w:r>
      <w:r w:rsidR="00AF0DB3">
        <w:rPr>
          <w:color w:val="auto"/>
          <w:sz w:val="22"/>
          <w:szCs w:val="22"/>
        </w:rPr>
        <w:t>embalagem.</w:t>
      </w:r>
    </w:p>
    <w:tbl>
      <w:tblPr>
        <w:tblStyle w:val="TabelacomGrelh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37"/>
        <w:gridCol w:w="4521"/>
      </w:tblGrid>
      <w:tr w:rsidR="00D37315" w14:paraId="4CE90AA1" w14:textId="77777777" w:rsidTr="00A56E24">
        <w:trPr>
          <w:jc w:val="center"/>
        </w:trPr>
        <w:tc>
          <w:tcPr>
            <w:tcW w:w="3037" w:type="dxa"/>
          </w:tcPr>
          <w:p w14:paraId="3F52A880" w14:textId="2464F021" w:rsidR="00D37315" w:rsidRDefault="00D37315" w:rsidP="004A6D46">
            <w:pPr>
              <w:pStyle w:val="PargrafodaLista"/>
              <w:tabs>
                <w:tab w:val="left" w:pos="1784"/>
              </w:tabs>
              <w:spacing w:before="100" w:beforeAutospacing="1" w:after="100" w:afterAutospacing="1" w:line="360" w:lineRule="auto"/>
              <w:ind w:left="0"/>
              <w:jc w:val="both"/>
              <w:rPr>
                <w:color w:val="auto"/>
                <w:sz w:val="22"/>
                <w:szCs w:val="22"/>
              </w:rPr>
            </w:pPr>
            <w:r w:rsidRPr="00D37315">
              <w:rPr>
                <w:noProof/>
                <w:color w:val="auto"/>
                <w:sz w:val="22"/>
                <w:szCs w:val="22"/>
                <w:lang w:eastAsia="pt-PT"/>
              </w:rPr>
              <w:drawing>
                <wp:anchor distT="0" distB="0" distL="114300" distR="114300" simplePos="0" relativeHeight="251670528" behindDoc="0" locked="0" layoutInCell="1" allowOverlap="1" wp14:anchorId="4F5CF589" wp14:editId="5EBAA8A7">
                  <wp:simplePos x="0" y="0"/>
                  <wp:positionH relativeFrom="column">
                    <wp:posOffset>46355</wp:posOffset>
                  </wp:positionH>
                  <wp:positionV relativeFrom="paragraph">
                    <wp:posOffset>187960</wp:posOffset>
                  </wp:positionV>
                  <wp:extent cx="1252855" cy="2089785"/>
                  <wp:effectExtent l="0" t="0" r="4445" b="5715"/>
                  <wp:wrapSquare wrapText="bothSides"/>
                  <wp:docPr id="469121596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9121596" name="Imagem 1"/>
                          <pic:cNvPicPr/>
                        </pic:nvPicPr>
                        <pic:blipFill>
                          <a:blip r:embed="rId1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2855" cy="2089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521" w:type="dxa"/>
          </w:tcPr>
          <w:p w14:paraId="611710B6" w14:textId="17C9C5E4" w:rsidR="00D37315" w:rsidRDefault="004250A8" w:rsidP="004A6D46">
            <w:pPr>
              <w:pStyle w:val="PargrafodaLista"/>
              <w:tabs>
                <w:tab w:val="left" w:pos="1784"/>
              </w:tabs>
              <w:spacing w:before="100" w:beforeAutospacing="1" w:after="100" w:afterAutospacing="1" w:line="360" w:lineRule="auto"/>
              <w:ind w:left="0"/>
              <w:jc w:val="both"/>
              <w:rPr>
                <w:color w:val="auto"/>
                <w:sz w:val="22"/>
                <w:szCs w:val="22"/>
              </w:rPr>
            </w:pPr>
            <w:r w:rsidRPr="004250A8">
              <w:rPr>
                <w:noProof/>
                <w:color w:val="auto"/>
                <w:sz w:val="22"/>
                <w:szCs w:val="22"/>
                <w:lang w:eastAsia="pt-PT"/>
              </w:rPr>
              <w:drawing>
                <wp:anchor distT="0" distB="0" distL="114300" distR="114300" simplePos="0" relativeHeight="251669504" behindDoc="0" locked="0" layoutInCell="1" allowOverlap="1" wp14:anchorId="32B967F6" wp14:editId="254447E4">
                  <wp:simplePos x="0" y="0"/>
                  <wp:positionH relativeFrom="column">
                    <wp:posOffset>694690</wp:posOffset>
                  </wp:positionH>
                  <wp:positionV relativeFrom="paragraph">
                    <wp:posOffset>-2540</wp:posOffset>
                  </wp:positionV>
                  <wp:extent cx="1828800" cy="2583180"/>
                  <wp:effectExtent l="0" t="0" r="0" b="7620"/>
                  <wp:wrapSquare wrapText="bothSides"/>
                  <wp:docPr id="2018380623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8380623" name="Imagem 1"/>
                          <pic:cNvPicPr/>
                        </pic:nvPicPr>
                        <pic:blipFill>
                          <a:blip r:embed="rId1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583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D579AE8" w14:textId="61B165BF" w:rsidR="00AF0DB3" w:rsidRDefault="00AF0DB3" w:rsidP="00AF0DB3">
      <w:pPr>
        <w:pStyle w:val="PargrafodaLista"/>
        <w:tabs>
          <w:tab w:val="left" w:pos="1784"/>
        </w:tabs>
        <w:spacing w:before="100" w:beforeAutospacing="1" w:after="100" w:afterAutospacing="1" w:line="360" w:lineRule="auto"/>
        <w:ind w:left="360"/>
        <w:jc w:val="both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Sabe-se que:</w:t>
      </w:r>
    </w:p>
    <w:p w14:paraId="2AE6E2DC" w14:textId="63F228F9" w:rsidR="00AF0DB3" w:rsidRDefault="007B785E" w:rsidP="007B785E">
      <w:pPr>
        <w:pStyle w:val="PargrafodaLista"/>
        <w:numPr>
          <w:ilvl w:val="0"/>
          <w:numId w:val="48"/>
        </w:numPr>
        <w:tabs>
          <w:tab w:val="left" w:pos="1784"/>
        </w:tabs>
        <w:spacing w:before="100" w:beforeAutospacing="1" w:after="100" w:afterAutospacing="1" w:line="360" w:lineRule="auto"/>
        <w:jc w:val="both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a altura da vela é igual à altura da </w:t>
      </w:r>
      <w:r w:rsidR="001837AD">
        <w:rPr>
          <w:color w:val="auto"/>
          <w:sz w:val="22"/>
          <w:szCs w:val="22"/>
        </w:rPr>
        <w:t>embalagem;</w:t>
      </w:r>
    </w:p>
    <w:p w14:paraId="0944E79E" w14:textId="4D257C7B" w:rsidR="001837AD" w:rsidRDefault="009157A8" w:rsidP="007B785E">
      <w:pPr>
        <w:pStyle w:val="PargrafodaLista"/>
        <w:numPr>
          <w:ilvl w:val="0"/>
          <w:numId w:val="48"/>
        </w:numPr>
        <w:tabs>
          <w:tab w:val="left" w:pos="1784"/>
        </w:tabs>
        <w:spacing w:before="100" w:beforeAutospacing="1" w:after="100" w:afterAutospacing="1" w:line="360" w:lineRule="auto"/>
        <w:jc w:val="both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a base da vela coincide com a base inferior da embalagem;</w:t>
      </w:r>
    </w:p>
    <w:p w14:paraId="7CBF563C" w14:textId="62557459" w:rsidR="00212C1B" w:rsidRDefault="00212C1B" w:rsidP="007B785E">
      <w:pPr>
        <w:pStyle w:val="PargrafodaLista"/>
        <w:numPr>
          <w:ilvl w:val="0"/>
          <w:numId w:val="48"/>
        </w:numPr>
        <w:tabs>
          <w:tab w:val="left" w:pos="1784"/>
        </w:tabs>
        <w:spacing w:before="100" w:beforeAutospacing="1" w:after="100" w:afterAutospacing="1" w:line="360" w:lineRule="auto"/>
        <w:jc w:val="both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a embalagem tem a forma de um prisma quadrangular regular</w:t>
      </w:r>
      <w:r w:rsidR="00600E89">
        <w:rPr>
          <w:color w:val="auto"/>
          <w:sz w:val="22"/>
          <w:szCs w:val="22"/>
        </w:rPr>
        <w:t>;</w:t>
      </w:r>
    </w:p>
    <w:p w14:paraId="32302298" w14:textId="5EFD1C51" w:rsidR="00600E89" w:rsidRDefault="00600E89" w:rsidP="007B785E">
      <w:pPr>
        <w:pStyle w:val="PargrafodaLista"/>
        <w:numPr>
          <w:ilvl w:val="0"/>
          <w:numId w:val="48"/>
        </w:numPr>
        <w:tabs>
          <w:tab w:val="left" w:pos="1784"/>
        </w:tabs>
        <w:spacing w:before="100" w:beforeAutospacing="1" w:after="100" w:afterAutospacing="1" w:line="360" w:lineRule="auto"/>
        <w:jc w:val="both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a vela tem a forma de uma pirâmide quadrangular regular;</w:t>
      </w:r>
    </w:p>
    <w:p w14:paraId="023663D0" w14:textId="4F0D8421" w:rsidR="00600E89" w:rsidRDefault="001F37D1" w:rsidP="007B785E">
      <w:pPr>
        <w:pStyle w:val="PargrafodaLista"/>
        <w:numPr>
          <w:ilvl w:val="0"/>
          <w:numId w:val="48"/>
        </w:numPr>
        <w:tabs>
          <w:tab w:val="left" w:pos="1784"/>
        </w:tabs>
        <w:spacing w:before="100" w:beforeAutospacing="1" w:after="100" w:afterAutospacing="1" w:line="360" w:lineRule="auto"/>
        <w:jc w:val="both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o vértice da vela pertence à base </w:t>
      </w:r>
      <w:r w:rsidR="005E5DCC">
        <w:rPr>
          <w:color w:val="auto"/>
          <w:sz w:val="22"/>
          <w:szCs w:val="22"/>
        </w:rPr>
        <w:t>superior da embalagem;</w:t>
      </w:r>
    </w:p>
    <w:p w14:paraId="596FACF8" w14:textId="14F00AE0" w:rsidR="00813B11" w:rsidRPr="00A56E24" w:rsidRDefault="005E5DCC" w:rsidP="00A56E24">
      <w:pPr>
        <w:pStyle w:val="PargrafodaLista"/>
        <w:numPr>
          <w:ilvl w:val="0"/>
          <w:numId w:val="48"/>
        </w:numPr>
        <w:tabs>
          <w:tab w:val="left" w:pos="1784"/>
        </w:tabs>
        <w:spacing w:before="100" w:beforeAutospacing="1" w:after="100" w:afterAutospacing="1" w:line="360" w:lineRule="auto"/>
        <w:jc w:val="both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a caixa </w:t>
      </w:r>
      <w:r w:rsidR="00F100C4">
        <w:rPr>
          <w:color w:val="auto"/>
          <w:sz w:val="22"/>
          <w:szCs w:val="22"/>
        </w:rPr>
        <w:t xml:space="preserve">tem </w:t>
      </w:r>
      <w:r w:rsidR="008106E2" w:rsidRPr="008106E2">
        <w:rPr>
          <w:position w:val="-10"/>
        </w:rPr>
        <w:object w:dxaOrig="660" w:dyaOrig="300" w14:anchorId="07A8662C">
          <v:shape id="_x0000_i1114" type="#_x0000_t75" style="width:32.75pt;height:14.95pt" o:ole="">
            <v:imagedata r:id="rId194" o:title=""/>
          </v:shape>
          <o:OLEObject Type="Embed" ProgID="Equation.DSMT4" ShapeID="_x0000_i1114" DrawAspect="Content" ObjectID="_1768833381" r:id="rId195"/>
        </w:object>
      </w:r>
      <w:r w:rsidR="00DE76D3">
        <w:rPr>
          <w:color w:val="auto"/>
          <w:sz w:val="22"/>
          <w:szCs w:val="22"/>
        </w:rPr>
        <w:t xml:space="preserve"> </w:t>
      </w:r>
      <w:r w:rsidR="003F6554">
        <w:rPr>
          <w:color w:val="auto"/>
          <w:sz w:val="22"/>
          <w:szCs w:val="22"/>
        </w:rPr>
        <w:t>de altura</w:t>
      </w:r>
      <w:r w:rsidR="00564971">
        <w:rPr>
          <w:color w:val="auto"/>
          <w:sz w:val="22"/>
          <w:szCs w:val="22"/>
        </w:rPr>
        <w:t xml:space="preserve"> </w:t>
      </w:r>
      <w:r w:rsidR="00C0519E">
        <w:rPr>
          <w:color w:val="auto"/>
          <w:sz w:val="22"/>
          <w:szCs w:val="22"/>
        </w:rPr>
        <w:t xml:space="preserve">e </w:t>
      </w:r>
      <w:r w:rsidR="008106E2" w:rsidRPr="008106E2">
        <w:rPr>
          <w:position w:val="-10"/>
        </w:rPr>
        <w:object w:dxaOrig="540" w:dyaOrig="300" w14:anchorId="3C956338">
          <v:shape id="_x0000_i1115" type="#_x0000_t75" style="width:27.1pt;height:14.95pt" o:ole="">
            <v:imagedata r:id="rId196" o:title=""/>
          </v:shape>
          <o:OLEObject Type="Embed" ProgID="Equation.DSMT4" ShapeID="_x0000_i1115" DrawAspect="Content" ObjectID="_1768833382" r:id="rId197"/>
        </w:object>
      </w:r>
      <w:r w:rsidR="00DE76D3">
        <w:rPr>
          <w:color w:val="auto"/>
          <w:sz w:val="22"/>
          <w:szCs w:val="22"/>
        </w:rPr>
        <w:t xml:space="preserve"> </w:t>
      </w:r>
      <w:r w:rsidR="009C1F40">
        <w:rPr>
          <w:color w:val="auto"/>
          <w:sz w:val="22"/>
          <w:szCs w:val="22"/>
        </w:rPr>
        <w:t>de largura.</w:t>
      </w:r>
    </w:p>
    <w:p w14:paraId="3D06921C" w14:textId="14F4FD21" w:rsidR="00C81F48" w:rsidRDefault="007A4BCA" w:rsidP="00DB0DD8">
      <w:pPr>
        <w:pStyle w:val="PargrafodaLista"/>
        <w:numPr>
          <w:ilvl w:val="1"/>
          <w:numId w:val="31"/>
        </w:numPr>
        <w:tabs>
          <w:tab w:val="left" w:pos="1784"/>
        </w:tabs>
        <w:spacing w:before="100" w:beforeAutospacing="1" w:after="100" w:afterAutospacing="1" w:line="360" w:lineRule="auto"/>
        <w:ind w:left="851" w:hanging="491"/>
        <w:jc w:val="both"/>
        <w:rPr>
          <w:sz w:val="22"/>
          <w:szCs w:val="22"/>
        </w:rPr>
      </w:pPr>
      <w:r>
        <w:rPr>
          <w:rFonts w:eastAsiaTheme="minorEastAsia"/>
          <w:sz w:val="22"/>
          <w:szCs w:val="22"/>
        </w:rPr>
        <w:lastRenderedPageBreak/>
        <w:t xml:space="preserve"> </w:t>
      </w:r>
      <w:r w:rsidR="006F743E" w:rsidRPr="006F743E">
        <w:rPr>
          <w:sz w:val="22"/>
          <w:szCs w:val="22"/>
        </w:rPr>
        <w:t xml:space="preserve"> </w:t>
      </w:r>
      <w:r w:rsidR="00E414E0">
        <w:rPr>
          <w:sz w:val="22"/>
          <w:szCs w:val="22"/>
        </w:rPr>
        <w:t xml:space="preserve">Utilizando as letras do </w:t>
      </w:r>
      <w:r w:rsidR="001D0A3E">
        <w:rPr>
          <w:sz w:val="22"/>
          <w:szCs w:val="22"/>
        </w:rPr>
        <w:t>modelo, indica:</w:t>
      </w:r>
    </w:p>
    <w:p w14:paraId="07787DE4" w14:textId="77777777" w:rsidR="00611AE1" w:rsidRDefault="00611AE1" w:rsidP="00611AE1">
      <w:pPr>
        <w:pStyle w:val="PargrafodaLista"/>
        <w:tabs>
          <w:tab w:val="left" w:pos="1784"/>
        </w:tabs>
        <w:spacing w:before="100" w:beforeAutospacing="1" w:after="100" w:afterAutospacing="1" w:line="360" w:lineRule="auto"/>
        <w:ind w:left="994"/>
        <w:rPr>
          <w:rFonts w:eastAsiaTheme="minorEastAsia"/>
          <w:sz w:val="22"/>
          <w:szCs w:val="22"/>
        </w:rPr>
      </w:pPr>
      <w:r w:rsidRPr="00611AE1">
        <w:rPr>
          <w:b/>
          <w:bCs/>
          <w:sz w:val="22"/>
          <w:szCs w:val="22"/>
        </w:rPr>
        <w:t>a)</w:t>
      </w:r>
      <w:r>
        <w:rPr>
          <w:sz w:val="22"/>
          <w:szCs w:val="22"/>
        </w:rPr>
        <w:t xml:space="preserve"> </w:t>
      </w:r>
      <w:r w:rsidR="00B11F18">
        <w:rPr>
          <w:sz w:val="22"/>
          <w:szCs w:val="22"/>
        </w:rPr>
        <w:t>a</w:t>
      </w:r>
      <w:r w:rsidR="008711D7">
        <w:rPr>
          <w:sz w:val="22"/>
          <w:szCs w:val="22"/>
        </w:rPr>
        <w:t xml:space="preserve"> interseção</w:t>
      </w:r>
      <w:r w:rsidR="004250A8">
        <w:rPr>
          <w:sz w:val="22"/>
          <w:szCs w:val="22"/>
        </w:rPr>
        <w:t xml:space="preserve"> do plano </w:t>
      </w:r>
      <w:r w:rsidR="008106E2" w:rsidRPr="008106E2">
        <w:rPr>
          <w:position w:val="-6"/>
        </w:rPr>
        <w:object w:dxaOrig="540" w:dyaOrig="279" w14:anchorId="5F5C132E">
          <v:shape id="_x0000_i1116" type="#_x0000_t75" style="width:27.1pt;height:14.05pt" o:ole="">
            <v:imagedata r:id="rId198" o:title=""/>
          </v:shape>
          <o:OLEObject Type="Embed" ProgID="Equation.DSMT4" ShapeID="_x0000_i1116" DrawAspect="Content" ObjectID="_1768833383" r:id="rId199"/>
        </w:object>
      </w:r>
      <w:r w:rsidR="004250A8">
        <w:rPr>
          <w:rFonts w:eastAsiaTheme="minorEastAsia"/>
          <w:sz w:val="22"/>
          <w:szCs w:val="22"/>
        </w:rPr>
        <w:t xml:space="preserve"> com </w:t>
      </w:r>
      <w:r w:rsidR="000A780A">
        <w:rPr>
          <w:rFonts w:eastAsiaTheme="minorEastAsia"/>
          <w:sz w:val="22"/>
          <w:szCs w:val="22"/>
        </w:rPr>
        <w:t xml:space="preserve">o plano </w:t>
      </w:r>
      <w:r w:rsidR="008106E2" w:rsidRPr="008106E2">
        <w:rPr>
          <w:position w:val="-6"/>
        </w:rPr>
        <w:object w:dxaOrig="560" w:dyaOrig="279" w14:anchorId="5AC741F4">
          <v:shape id="_x0000_i1117" type="#_x0000_t75" style="width:28.05pt;height:14.05pt" o:ole="">
            <v:imagedata r:id="rId200" o:title=""/>
          </v:shape>
          <o:OLEObject Type="Embed" ProgID="Equation.DSMT4" ShapeID="_x0000_i1117" DrawAspect="Content" ObjectID="_1768833384" r:id="rId201"/>
        </w:object>
      </w:r>
      <w:r w:rsidR="000A780A">
        <w:rPr>
          <w:rFonts w:eastAsiaTheme="minorEastAsia"/>
          <w:sz w:val="22"/>
          <w:szCs w:val="22"/>
        </w:rPr>
        <w:t>;</w:t>
      </w:r>
    </w:p>
    <w:p w14:paraId="346E1299" w14:textId="77777777" w:rsidR="00611AE1" w:rsidRDefault="00611AE1" w:rsidP="00611AE1">
      <w:pPr>
        <w:pStyle w:val="PargrafodaLista"/>
        <w:tabs>
          <w:tab w:val="left" w:pos="1784"/>
        </w:tabs>
        <w:spacing w:before="100" w:beforeAutospacing="1" w:after="100" w:afterAutospacing="1" w:line="360" w:lineRule="auto"/>
        <w:ind w:left="994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b) </w:t>
      </w:r>
      <w:r w:rsidR="00B11F18" w:rsidRPr="00611AE1">
        <w:rPr>
          <w:sz w:val="22"/>
          <w:szCs w:val="22"/>
        </w:rPr>
        <w:t>u</w:t>
      </w:r>
      <w:r w:rsidR="00DB0DD8" w:rsidRPr="00611AE1">
        <w:rPr>
          <w:sz w:val="22"/>
          <w:szCs w:val="22"/>
        </w:rPr>
        <w:t xml:space="preserve">m plano estritamente paralelo ao plano </w:t>
      </w:r>
      <w:r w:rsidR="008106E2" w:rsidRPr="00025957">
        <w:rPr>
          <w:position w:val="-4"/>
        </w:rPr>
        <w:object w:dxaOrig="560" w:dyaOrig="240" w14:anchorId="2FC121EE">
          <v:shape id="_x0000_i1118" type="#_x0000_t75" style="width:28.05pt;height:12.15pt" o:ole="">
            <v:imagedata r:id="rId202" o:title=""/>
          </v:shape>
          <o:OLEObject Type="Embed" ProgID="Equation.DSMT4" ShapeID="_x0000_i1118" DrawAspect="Content" ObjectID="_1768833385" r:id="rId203"/>
        </w:object>
      </w:r>
      <w:r w:rsidR="00DB0DD8" w:rsidRPr="00611AE1">
        <w:rPr>
          <w:sz w:val="22"/>
          <w:szCs w:val="22"/>
        </w:rPr>
        <w:t>;</w:t>
      </w:r>
    </w:p>
    <w:p w14:paraId="4ABA6E7F" w14:textId="2ACEC56B" w:rsidR="00DB0DD8" w:rsidRDefault="00611AE1" w:rsidP="00611AE1">
      <w:pPr>
        <w:pStyle w:val="PargrafodaLista"/>
        <w:tabs>
          <w:tab w:val="left" w:pos="1784"/>
        </w:tabs>
        <w:spacing w:before="100" w:beforeAutospacing="1" w:after="100" w:afterAutospacing="1" w:line="360" w:lineRule="auto"/>
        <w:ind w:left="994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c) </w:t>
      </w:r>
      <w:r w:rsidR="00B11F18">
        <w:rPr>
          <w:sz w:val="22"/>
          <w:szCs w:val="22"/>
        </w:rPr>
        <w:t>u</w:t>
      </w:r>
      <w:r w:rsidR="00DB0DD8">
        <w:rPr>
          <w:sz w:val="22"/>
          <w:szCs w:val="22"/>
        </w:rPr>
        <w:t xml:space="preserve">ma reta </w:t>
      </w:r>
      <w:r w:rsidR="00393148" w:rsidRPr="00C10D83">
        <w:rPr>
          <w:sz w:val="22"/>
          <w:szCs w:val="22"/>
        </w:rPr>
        <w:t xml:space="preserve">concorrente </w:t>
      </w:r>
      <w:r w:rsidR="00E11145" w:rsidRPr="00C10D83">
        <w:rPr>
          <w:sz w:val="22"/>
          <w:szCs w:val="22"/>
        </w:rPr>
        <w:t>n</w:t>
      </w:r>
      <w:r w:rsidR="00E11145">
        <w:rPr>
          <w:sz w:val="22"/>
          <w:szCs w:val="22"/>
        </w:rPr>
        <w:t>ão perpendicular</w:t>
      </w:r>
      <w:r w:rsidR="00DB0DD8">
        <w:rPr>
          <w:sz w:val="22"/>
          <w:szCs w:val="22"/>
        </w:rPr>
        <w:t xml:space="preserve"> ao plano </w:t>
      </w:r>
      <w:r w:rsidR="008106E2" w:rsidRPr="008106E2">
        <w:rPr>
          <w:position w:val="-6"/>
        </w:rPr>
        <w:object w:dxaOrig="560" w:dyaOrig="279" w14:anchorId="4C1F5CAD">
          <v:shape id="_x0000_i1119" type="#_x0000_t75" style="width:28.05pt;height:14.05pt" o:ole="">
            <v:imagedata r:id="rId204" o:title=""/>
          </v:shape>
          <o:OLEObject Type="Embed" ProgID="Equation.DSMT4" ShapeID="_x0000_i1119" DrawAspect="Content" ObjectID="_1768833386" r:id="rId205"/>
        </w:object>
      </w:r>
      <w:r w:rsidR="00DB0DD8">
        <w:rPr>
          <w:sz w:val="22"/>
          <w:szCs w:val="22"/>
        </w:rPr>
        <w:t>.</w:t>
      </w:r>
    </w:p>
    <w:p w14:paraId="0C00F517" w14:textId="77777777" w:rsidR="00A56E24" w:rsidRDefault="00A56E24" w:rsidP="00A56E24">
      <w:pPr>
        <w:pStyle w:val="PargrafodaLista"/>
        <w:tabs>
          <w:tab w:val="left" w:pos="1784"/>
        </w:tabs>
        <w:spacing w:before="100" w:beforeAutospacing="1" w:after="100" w:afterAutospacing="1" w:line="360" w:lineRule="auto"/>
        <w:ind w:left="1560"/>
        <w:rPr>
          <w:sz w:val="22"/>
          <w:szCs w:val="22"/>
        </w:rPr>
      </w:pPr>
    </w:p>
    <w:p w14:paraId="35709D02" w14:textId="308311DD" w:rsidR="00DB0DD8" w:rsidRDefault="00DB0DD8" w:rsidP="00D80427">
      <w:pPr>
        <w:pStyle w:val="PargrafodaLista"/>
        <w:numPr>
          <w:ilvl w:val="1"/>
          <w:numId w:val="31"/>
        </w:numPr>
        <w:tabs>
          <w:tab w:val="left" w:pos="1784"/>
        </w:tabs>
        <w:spacing w:before="100" w:beforeAutospacing="1" w:after="100" w:afterAutospacing="1" w:line="360" w:lineRule="auto"/>
        <w:ind w:left="993" w:hanging="633"/>
        <w:jc w:val="both"/>
        <w:rPr>
          <w:sz w:val="22"/>
          <w:szCs w:val="22"/>
        </w:rPr>
      </w:pPr>
      <w:r>
        <w:rPr>
          <w:sz w:val="22"/>
          <w:szCs w:val="22"/>
        </w:rPr>
        <w:t>Determina</w:t>
      </w:r>
      <w:r w:rsidR="00644408">
        <w:rPr>
          <w:sz w:val="22"/>
          <w:szCs w:val="22"/>
        </w:rPr>
        <w:t xml:space="preserve">, em centímetros cúbicos, </w:t>
      </w:r>
      <w:r w:rsidR="00E11145">
        <w:rPr>
          <w:sz w:val="22"/>
          <w:szCs w:val="22"/>
        </w:rPr>
        <w:t xml:space="preserve">a diferença entre </w:t>
      </w:r>
      <w:r w:rsidR="00644408">
        <w:rPr>
          <w:sz w:val="22"/>
          <w:szCs w:val="22"/>
        </w:rPr>
        <w:t>o volume da embalagem</w:t>
      </w:r>
      <w:r w:rsidR="00D26741">
        <w:rPr>
          <w:sz w:val="22"/>
          <w:szCs w:val="22"/>
        </w:rPr>
        <w:t xml:space="preserve"> e o volume da vela</w:t>
      </w:r>
      <w:r w:rsidR="00D80427">
        <w:rPr>
          <w:sz w:val="22"/>
          <w:szCs w:val="22"/>
        </w:rPr>
        <w:t>.</w:t>
      </w:r>
    </w:p>
    <w:p w14:paraId="63B7881A" w14:textId="77777777" w:rsidR="008106E2" w:rsidRPr="004D509C" w:rsidRDefault="008106E2" w:rsidP="004D509C">
      <w:pPr>
        <w:tabs>
          <w:tab w:val="left" w:pos="1784"/>
        </w:tabs>
        <w:spacing w:before="100" w:beforeAutospacing="1" w:after="100" w:afterAutospacing="1" w:line="360" w:lineRule="auto"/>
        <w:jc w:val="both"/>
      </w:pPr>
    </w:p>
    <w:p w14:paraId="35742F2E" w14:textId="6D321586" w:rsidR="009412B8" w:rsidRDefault="001B4E21" w:rsidP="00016A98">
      <w:pPr>
        <w:pStyle w:val="PargrafodaLista"/>
        <w:numPr>
          <w:ilvl w:val="0"/>
          <w:numId w:val="31"/>
        </w:numPr>
        <w:tabs>
          <w:tab w:val="left" w:pos="1784"/>
        </w:tabs>
        <w:spacing w:before="100" w:beforeAutospacing="1" w:after="100" w:afterAutospacing="1"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Na </w:t>
      </w:r>
      <w:r w:rsidR="004A1954">
        <w:rPr>
          <w:sz w:val="22"/>
          <w:szCs w:val="22"/>
        </w:rPr>
        <w:t xml:space="preserve">seguinte </w:t>
      </w:r>
      <w:r>
        <w:rPr>
          <w:sz w:val="22"/>
          <w:szCs w:val="22"/>
        </w:rPr>
        <w:t>figura</w:t>
      </w:r>
      <w:r w:rsidR="004D749E">
        <w:rPr>
          <w:sz w:val="22"/>
          <w:szCs w:val="22"/>
        </w:rPr>
        <w:t xml:space="preserve">, à esquerda, </w:t>
      </w:r>
      <w:r>
        <w:rPr>
          <w:sz w:val="22"/>
          <w:szCs w:val="22"/>
        </w:rPr>
        <w:t xml:space="preserve">está </w:t>
      </w:r>
      <w:r w:rsidR="004D749E">
        <w:rPr>
          <w:sz w:val="22"/>
          <w:szCs w:val="22"/>
        </w:rPr>
        <w:t xml:space="preserve">uma imagem de um gelado </w:t>
      </w:r>
      <w:r w:rsidR="00C7655C">
        <w:rPr>
          <w:sz w:val="22"/>
          <w:szCs w:val="22"/>
        </w:rPr>
        <w:t>de cone com uma bola e, à direita, o respetivo modelo geométrico</w:t>
      </w:r>
      <w:r w:rsidR="00644A7B">
        <w:rPr>
          <w:sz w:val="22"/>
          <w:szCs w:val="22"/>
        </w:rPr>
        <w:t xml:space="preserve">. </w:t>
      </w:r>
    </w:p>
    <w:tbl>
      <w:tblPr>
        <w:tblStyle w:val="TabelacomGrelh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51"/>
        <w:gridCol w:w="2410"/>
      </w:tblGrid>
      <w:tr w:rsidR="0077711C" w14:paraId="6B8EE128" w14:textId="77777777" w:rsidTr="00BA4C25">
        <w:trPr>
          <w:jc w:val="center"/>
        </w:trPr>
        <w:tc>
          <w:tcPr>
            <w:tcW w:w="2051" w:type="dxa"/>
          </w:tcPr>
          <w:p w14:paraId="3CF9C8FA" w14:textId="77777777" w:rsidR="0077711C" w:rsidRDefault="0077711C" w:rsidP="009412B8">
            <w:pPr>
              <w:pStyle w:val="PargrafodaLista"/>
              <w:tabs>
                <w:tab w:val="left" w:pos="1784"/>
              </w:tabs>
              <w:spacing w:before="100" w:beforeAutospacing="1" w:after="100" w:afterAutospacing="1" w:line="360" w:lineRule="auto"/>
              <w:ind w:left="0"/>
              <w:jc w:val="both"/>
              <w:rPr>
                <w:sz w:val="22"/>
                <w:szCs w:val="22"/>
              </w:rPr>
            </w:pPr>
            <w:r>
              <w:rPr>
                <w:noProof/>
                <w:lang w:eastAsia="pt-PT"/>
              </w:rPr>
              <w:drawing>
                <wp:anchor distT="0" distB="0" distL="114300" distR="114300" simplePos="0" relativeHeight="251672576" behindDoc="0" locked="0" layoutInCell="1" allowOverlap="1" wp14:anchorId="67164671" wp14:editId="048CBACF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3175</wp:posOffset>
                  </wp:positionV>
                  <wp:extent cx="712356" cy="1642742"/>
                  <wp:effectExtent l="0" t="0" r="0" b="0"/>
                  <wp:wrapSquare wrapText="bothSides"/>
                  <wp:docPr id="112645853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6458531" name="Imagem 1"/>
                          <pic:cNvPicPr/>
                        </pic:nvPicPr>
                        <pic:blipFill>
                          <a:blip r:embed="rId2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2356" cy="1642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D2093B2" w14:textId="029D496B" w:rsidR="004C28F1" w:rsidRDefault="004C28F1" w:rsidP="009412B8">
            <w:pPr>
              <w:pStyle w:val="PargrafodaLista"/>
              <w:tabs>
                <w:tab w:val="left" w:pos="1784"/>
              </w:tabs>
              <w:spacing w:before="100" w:beforeAutospacing="1" w:after="100" w:afterAutospacing="1" w:line="360" w:lineRule="auto"/>
              <w:ind w:left="0"/>
              <w:jc w:val="both"/>
              <w:rPr>
                <w:sz w:val="22"/>
                <w:szCs w:val="22"/>
              </w:rPr>
            </w:pPr>
          </w:p>
        </w:tc>
        <w:tc>
          <w:tcPr>
            <w:tcW w:w="2410" w:type="dxa"/>
          </w:tcPr>
          <w:p w14:paraId="05CEDA07" w14:textId="6D4325F9" w:rsidR="004C28F1" w:rsidRDefault="00A56E24" w:rsidP="009412B8">
            <w:pPr>
              <w:pStyle w:val="PargrafodaLista"/>
              <w:tabs>
                <w:tab w:val="left" w:pos="1784"/>
              </w:tabs>
              <w:spacing w:before="100" w:beforeAutospacing="1" w:after="100" w:afterAutospacing="1" w:line="360" w:lineRule="auto"/>
              <w:ind w:left="0"/>
              <w:jc w:val="both"/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  <w:lang w:eastAsia="pt-PT"/>
              </w:rPr>
              <w:drawing>
                <wp:anchor distT="0" distB="0" distL="114300" distR="114300" simplePos="0" relativeHeight="251671552" behindDoc="0" locked="0" layoutInCell="1" allowOverlap="1" wp14:anchorId="4414C57B" wp14:editId="6385EF95">
                  <wp:simplePos x="0" y="0"/>
                  <wp:positionH relativeFrom="column">
                    <wp:posOffset>286385</wp:posOffset>
                  </wp:positionH>
                  <wp:positionV relativeFrom="paragraph">
                    <wp:posOffset>3175</wp:posOffset>
                  </wp:positionV>
                  <wp:extent cx="851535" cy="1642110"/>
                  <wp:effectExtent l="0" t="0" r="5715" b="0"/>
                  <wp:wrapSquare wrapText="bothSides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2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1535" cy="1642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40AD441" w14:textId="5D91BFA3" w:rsidR="00016A98" w:rsidRPr="00573DA6" w:rsidRDefault="00A86F7B" w:rsidP="00573DA6">
      <w:pPr>
        <w:pStyle w:val="PargrafodaLista"/>
        <w:tabs>
          <w:tab w:val="left" w:pos="1784"/>
        </w:tabs>
        <w:spacing w:before="100" w:beforeAutospacing="1" w:after="100" w:afterAutospacing="1" w:line="360" w:lineRule="auto"/>
        <w:ind w:left="36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O </w:t>
      </w:r>
      <w:r w:rsidRPr="00573DA6">
        <w:rPr>
          <w:sz w:val="22"/>
          <w:szCs w:val="22"/>
        </w:rPr>
        <w:t xml:space="preserve">modelo geométrico é um sólido que pode ser decomposto num cone </w:t>
      </w:r>
      <w:r w:rsidR="00573AE4" w:rsidRPr="00573DA6">
        <w:rPr>
          <w:sz w:val="22"/>
          <w:szCs w:val="22"/>
        </w:rPr>
        <w:t xml:space="preserve">reto </w:t>
      </w:r>
      <w:r w:rsidRPr="00573DA6">
        <w:rPr>
          <w:sz w:val="22"/>
          <w:szCs w:val="22"/>
        </w:rPr>
        <w:t>e numa semiesfera</w:t>
      </w:r>
      <w:r w:rsidR="00573AE4" w:rsidRPr="00573DA6">
        <w:rPr>
          <w:sz w:val="22"/>
          <w:szCs w:val="22"/>
        </w:rPr>
        <w:t xml:space="preserve">. </w:t>
      </w:r>
    </w:p>
    <w:p w14:paraId="5B0B67B5" w14:textId="533283FB" w:rsidR="008B6097" w:rsidRPr="00573DA6" w:rsidRDefault="008B6097" w:rsidP="00573DA6">
      <w:pPr>
        <w:pStyle w:val="PargrafodaLista"/>
        <w:tabs>
          <w:tab w:val="left" w:pos="1784"/>
        </w:tabs>
        <w:spacing w:before="100" w:beforeAutospacing="1" w:after="100" w:afterAutospacing="1" w:line="360" w:lineRule="auto"/>
        <w:ind w:left="360"/>
        <w:jc w:val="both"/>
        <w:rPr>
          <w:sz w:val="22"/>
          <w:szCs w:val="22"/>
        </w:rPr>
      </w:pPr>
      <w:r w:rsidRPr="00573DA6">
        <w:rPr>
          <w:sz w:val="22"/>
          <w:szCs w:val="22"/>
        </w:rPr>
        <w:t>Sabe-se que</w:t>
      </w:r>
      <w:r w:rsidR="00337456" w:rsidRPr="00573DA6">
        <w:rPr>
          <w:sz w:val="22"/>
          <w:szCs w:val="22"/>
        </w:rPr>
        <w:t>:</w:t>
      </w:r>
    </w:p>
    <w:p w14:paraId="6B3DD057" w14:textId="6E126793" w:rsidR="000D203F" w:rsidRPr="00573DA6" w:rsidRDefault="000D203F" w:rsidP="00573DA6">
      <w:pPr>
        <w:pStyle w:val="PargrafodaLista"/>
        <w:numPr>
          <w:ilvl w:val="0"/>
          <w:numId w:val="47"/>
        </w:numPr>
        <w:tabs>
          <w:tab w:val="left" w:pos="1784"/>
        </w:tabs>
        <w:spacing w:before="100" w:beforeAutospacing="1" w:after="100" w:afterAutospacing="1" w:line="360" w:lineRule="auto"/>
        <w:jc w:val="both"/>
        <w:rPr>
          <w:sz w:val="22"/>
          <w:szCs w:val="22"/>
        </w:rPr>
      </w:pPr>
      <w:r w:rsidRPr="00573DA6">
        <w:rPr>
          <w:sz w:val="22"/>
          <w:szCs w:val="22"/>
        </w:rPr>
        <w:t>o centro da base do cone coincide com o centro da semiesfera;</w:t>
      </w:r>
    </w:p>
    <w:p w14:paraId="04432332" w14:textId="1095CACC" w:rsidR="000D203F" w:rsidRPr="00573DA6" w:rsidRDefault="0096705A" w:rsidP="00573DA6">
      <w:pPr>
        <w:pStyle w:val="PargrafodaLista"/>
        <w:numPr>
          <w:ilvl w:val="0"/>
          <w:numId w:val="47"/>
        </w:numPr>
        <w:tabs>
          <w:tab w:val="left" w:pos="1784"/>
        </w:tabs>
        <w:spacing w:before="100" w:beforeAutospacing="1" w:after="100" w:afterAutospacing="1" w:line="360" w:lineRule="auto"/>
        <w:jc w:val="both"/>
        <w:rPr>
          <w:sz w:val="22"/>
          <w:szCs w:val="22"/>
        </w:rPr>
      </w:pPr>
      <w:r w:rsidRPr="00573DA6">
        <w:rPr>
          <w:sz w:val="22"/>
          <w:szCs w:val="22"/>
        </w:rPr>
        <w:t>o raio da base do cone é igual ao raio da semiesfera;</w:t>
      </w:r>
    </w:p>
    <w:p w14:paraId="4A098AC1" w14:textId="6B9463F5" w:rsidR="002C2043" w:rsidRPr="00573DA6" w:rsidRDefault="00337456" w:rsidP="00573DA6">
      <w:pPr>
        <w:pStyle w:val="PargrafodaLista"/>
        <w:numPr>
          <w:ilvl w:val="0"/>
          <w:numId w:val="47"/>
        </w:numPr>
        <w:tabs>
          <w:tab w:val="left" w:pos="1784"/>
        </w:tabs>
        <w:spacing w:before="100" w:beforeAutospacing="1" w:after="100" w:afterAutospacing="1" w:line="360" w:lineRule="auto"/>
        <w:jc w:val="both"/>
        <w:rPr>
          <w:sz w:val="22"/>
          <w:szCs w:val="22"/>
        </w:rPr>
      </w:pPr>
      <w:r w:rsidRPr="00573DA6">
        <w:rPr>
          <w:sz w:val="22"/>
          <w:szCs w:val="22"/>
        </w:rPr>
        <w:t xml:space="preserve">a </w:t>
      </w:r>
      <w:r w:rsidR="00B33CAD" w:rsidRPr="00573DA6">
        <w:rPr>
          <w:sz w:val="22"/>
          <w:szCs w:val="22"/>
        </w:rPr>
        <w:t xml:space="preserve">geratriz do cone tem </w:t>
      </w:r>
      <w:r w:rsidR="008106E2" w:rsidRPr="00573DA6">
        <w:rPr>
          <w:position w:val="-10"/>
          <w:sz w:val="22"/>
          <w:szCs w:val="22"/>
        </w:rPr>
        <w:object w:dxaOrig="639" w:dyaOrig="300" w14:anchorId="712C13AF">
          <v:shape id="_x0000_i1120" type="#_x0000_t75" style="width:31.8pt;height:14.95pt" o:ole="">
            <v:imagedata r:id="rId208" o:title=""/>
          </v:shape>
          <o:OLEObject Type="Embed" ProgID="Equation.DSMT4" ShapeID="_x0000_i1120" DrawAspect="Content" ObjectID="_1768833387" r:id="rId209"/>
        </w:object>
      </w:r>
      <w:r w:rsidR="00DE76D3" w:rsidRPr="00573DA6">
        <w:rPr>
          <w:sz w:val="22"/>
          <w:szCs w:val="22"/>
        </w:rPr>
        <w:t xml:space="preserve"> </w:t>
      </w:r>
      <w:r w:rsidR="00B33CAD" w:rsidRPr="00573DA6">
        <w:rPr>
          <w:sz w:val="22"/>
          <w:szCs w:val="22"/>
        </w:rPr>
        <w:t>de comprimento;</w:t>
      </w:r>
    </w:p>
    <w:p w14:paraId="412807AA" w14:textId="5FE3AE21" w:rsidR="00417994" w:rsidRPr="00573DA6" w:rsidRDefault="00A403A6" w:rsidP="00573DA6">
      <w:pPr>
        <w:pStyle w:val="PargrafodaLista"/>
        <w:numPr>
          <w:ilvl w:val="0"/>
          <w:numId w:val="47"/>
        </w:numPr>
        <w:tabs>
          <w:tab w:val="left" w:pos="1784"/>
        </w:tabs>
        <w:spacing w:before="100" w:beforeAutospacing="1" w:after="100" w:afterAutospacing="1" w:line="360" w:lineRule="auto"/>
        <w:jc w:val="both"/>
        <w:rPr>
          <w:sz w:val="22"/>
          <w:szCs w:val="22"/>
        </w:rPr>
      </w:pPr>
      <w:r w:rsidRPr="00573DA6">
        <w:rPr>
          <w:sz w:val="22"/>
          <w:szCs w:val="22"/>
        </w:rPr>
        <w:t xml:space="preserve">a área total do cone é </w:t>
      </w:r>
      <w:r w:rsidR="008106E2" w:rsidRPr="00573DA6">
        <w:rPr>
          <w:position w:val="-10"/>
          <w:sz w:val="22"/>
          <w:szCs w:val="22"/>
        </w:rPr>
        <w:object w:dxaOrig="859" w:dyaOrig="340" w14:anchorId="1189DF3B">
          <v:shape id="_x0000_i1121" type="#_x0000_t75" style="width:43pt;height:17.75pt" o:ole="">
            <v:imagedata r:id="rId210" o:title=""/>
          </v:shape>
          <o:OLEObject Type="Embed" ProgID="Equation.DSMT4" ShapeID="_x0000_i1121" DrawAspect="Content" ObjectID="_1768833388" r:id="rId211"/>
        </w:object>
      </w:r>
      <w:r w:rsidR="00AC1BC6" w:rsidRPr="00573DA6">
        <w:rPr>
          <w:sz w:val="22"/>
          <w:szCs w:val="22"/>
        </w:rPr>
        <w:t>.</w:t>
      </w:r>
    </w:p>
    <w:p w14:paraId="6A2F5BA9" w14:textId="4A5B489F" w:rsidR="00B31F38" w:rsidRPr="00573DA6" w:rsidRDefault="00BC4020" w:rsidP="00573DA6">
      <w:pPr>
        <w:pStyle w:val="PargrafodaLista"/>
        <w:tabs>
          <w:tab w:val="left" w:pos="1784"/>
        </w:tabs>
        <w:spacing w:before="100" w:beforeAutospacing="1" w:after="100" w:afterAutospacing="1" w:line="360" w:lineRule="auto"/>
        <w:ind w:left="426"/>
        <w:jc w:val="both"/>
        <w:rPr>
          <w:sz w:val="22"/>
          <w:szCs w:val="22"/>
        </w:rPr>
      </w:pPr>
      <w:r w:rsidRPr="00573DA6">
        <w:rPr>
          <w:sz w:val="22"/>
          <w:szCs w:val="22"/>
        </w:rPr>
        <w:t>Determina</w:t>
      </w:r>
      <w:r w:rsidR="00822888" w:rsidRPr="00573DA6">
        <w:rPr>
          <w:sz w:val="22"/>
          <w:szCs w:val="22"/>
        </w:rPr>
        <w:t>, em centímetros cúbicos,</w:t>
      </w:r>
      <w:r w:rsidRPr="00573DA6">
        <w:rPr>
          <w:sz w:val="22"/>
          <w:szCs w:val="22"/>
        </w:rPr>
        <w:t xml:space="preserve"> o volume </w:t>
      </w:r>
      <w:r w:rsidR="00237E7E" w:rsidRPr="00573DA6">
        <w:rPr>
          <w:sz w:val="22"/>
          <w:szCs w:val="22"/>
        </w:rPr>
        <w:t>d</w:t>
      </w:r>
      <w:r w:rsidR="007C7494" w:rsidRPr="00573DA6">
        <w:rPr>
          <w:sz w:val="22"/>
          <w:szCs w:val="22"/>
        </w:rPr>
        <w:t>a</w:t>
      </w:r>
      <w:r w:rsidR="00237E7E" w:rsidRPr="00573DA6">
        <w:rPr>
          <w:sz w:val="22"/>
          <w:szCs w:val="22"/>
        </w:rPr>
        <w:t xml:space="preserve"> </w:t>
      </w:r>
      <w:r w:rsidR="007C7494" w:rsidRPr="00573DA6">
        <w:rPr>
          <w:sz w:val="22"/>
          <w:szCs w:val="22"/>
        </w:rPr>
        <w:t>semiesfera</w:t>
      </w:r>
      <w:r w:rsidR="00237E7E" w:rsidRPr="00573DA6">
        <w:rPr>
          <w:sz w:val="22"/>
          <w:szCs w:val="22"/>
        </w:rPr>
        <w:t>.</w:t>
      </w:r>
    </w:p>
    <w:p w14:paraId="14124995" w14:textId="79A8BEB2" w:rsidR="00573DA6" w:rsidRPr="00AE43A3" w:rsidRDefault="00822888" w:rsidP="00AE43A3">
      <w:pPr>
        <w:pStyle w:val="PargrafodaLista"/>
        <w:tabs>
          <w:tab w:val="left" w:pos="1784"/>
        </w:tabs>
        <w:spacing w:before="100" w:beforeAutospacing="1" w:after="100" w:afterAutospacing="1" w:line="360" w:lineRule="auto"/>
        <w:ind w:left="426"/>
        <w:jc w:val="both"/>
        <w:rPr>
          <w:sz w:val="22"/>
          <w:szCs w:val="22"/>
        </w:rPr>
      </w:pPr>
      <w:r w:rsidRPr="00573DA6">
        <w:rPr>
          <w:sz w:val="22"/>
          <w:szCs w:val="22"/>
        </w:rPr>
        <w:t>Apresenta o resultado arredondado às unidades.</w:t>
      </w:r>
    </w:p>
    <w:p w14:paraId="3E74E5C5" w14:textId="77777777" w:rsidR="00AE43A3" w:rsidRDefault="00AE43A3" w:rsidP="00573DA6">
      <w:pPr>
        <w:pStyle w:val="PargrafodaLista"/>
        <w:tabs>
          <w:tab w:val="left" w:pos="1784"/>
        </w:tabs>
        <w:spacing w:before="100" w:beforeAutospacing="1" w:after="100" w:afterAutospacing="1" w:line="360" w:lineRule="auto"/>
        <w:ind w:left="0"/>
        <w:jc w:val="center"/>
        <w:rPr>
          <w:b/>
          <w:bCs/>
        </w:rPr>
      </w:pPr>
    </w:p>
    <w:p w14:paraId="59D76A31" w14:textId="7A0B1DE6" w:rsidR="00573DA6" w:rsidRPr="00AE43A3" w:rsidRDefault="009533BD" w:rsidP="00AE43A3">
      <w:pPr>
        <w:pStyle w:val="PargrafodaLista"/>
        <w:tabs>
          <w:tab w:val="left" w:pos="1784"/>
        </w:tabs>
        <w:spacing w:before="100" w:beforeAutospacing="1" w:after="100" w:afterAutospacing="1" w:line="360" w:lineRule="auto"/>
        <w:ind w:left="0"/>
        <w:jc w:val="center"/>
        <w:rPr>
          <w:b/>
          <w:bCs/>
        </w:rPr>
      </w:pPr>
      <w:r>
        <w:rPr>
          <w:b/>
          <w:bCs/>
        </w:rPr>
        <w:t>***</w:t>
      </w:r>
      <w:r w:rsidR="00573DA6" w:rsidRPr="00573DA6">
        <w:rPr>
          <w:b/>
          <w:bCs/>
        </w:rPr>
        <w:t>FIM</w:t>
      </w:r>
      <w:r>
        <w:rPr>
          <w:b/>
          <w:bCs/>
        </w:rPr>
        <w:t>***</w:t>
      </w:r>
    </w:p>
    <w:p w14:paraId="389A5441" w14:textId="6956FFAE" w:rsidR="00825784" w:rsidRPr="009533BD" w:rsidRDefault="00573DA6" w:rsidP="00573DA6">
      <w:pPr>
        <w:pStyle w:val="PargrafodaLista"/>
        <w:tabs>
          <w:tab w:val="left" w:pos="1784"/>
        </w:tabs>
        <w:spacing w:before="100" w:beforeAutospacing="1" w:after="100" w:afterAutospacing="1" w:line="360" w:lineRule="auto"/>
        <w:ind w:left="0"/>
        <w:jc w:val="center"/>
        <w:rPr>
          <w:b/>
          <w:bCs/>
          <w:smallCaps/>
          <w:sz w:val="22"/>
          <w:szCs w:val="22"/>
        </w:rPr>
      </w:pPr>
      <w:r w:rsidRPr="009533BD">
        <w:rPr>
          <w:b/>
          <w:bCs/>
          <w:smallCaps/>
          <w:sz w:val="22"/>
          <w:szCs w:val="22"/>
        </w:rPr>
        <w:t>Cotações</w:t>
      </w:r>
    </w:p>
    <w:tbl>
      <w:tblPr>
        <w:tblW w:w="9808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80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23"/>
      </w:tblGrid>
      <w:tr w:rsidR="00760859" w:rsidRPr="00E579AD" w14:paraId="3D9B6B5C" w14:textId="77777777" w:rsidTr="00D71BBA">
        <w:trPr>
          <w:trHeight w:val="324"/>
        </w:trPr>
        <w:tc>
          <w:tcPr>
            <w:tcW w:w="780" w:type="dxa"/>
            <w:shd w:val="clear" w:color="000000" w:fill="DBE5F1"/>
            <w:vAlign w:val="center"/>
            <w:hideMark/>
          </w:tcPr>
          <w:p w14:paraId="36634004" w14:textId="77777777" w:rsidR="00760859" w:rsidRPr="00E579AD" w:rsidRDefault="00760859" w:rsidP="0004472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PT"/>
              </w:rPr>
            </w:pPr>
            <w:r w:rsidRPr="00E579AD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PT"/>
              </w:rPr>
              <w:t>Item</w:t>
            </w:r>
          </w:p>
        </w:tc>
        <w:tc>
          <w:tcPr>
            <w:tcW w:w="567" w:type="dxa"/>
            <w:shd w:val="clear" w:color="000000" w:fill="DBE5F1"/>
            <w:vAlign w:val="center"/>
          </w:tcPr>
          <w:p w14:paraId="189BB877" w14:textId="54F33E47" w:rsidR="00760859" w:rsidRPr="00E579AD" w:rsidRDefault="00760859" w:rsidP="0004472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PT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1</w:t>
            </w:r>
          </w:p>
        </w:tc>
        <w:tc>
          <w:tcPr>
            <w:tcW w:w="567" w:type="dxa"/>
            <w:shd w:val="clear" w:color="000000" w:fill="DBE5F1"/>
            <w:vAlign w:val="center"/>
          </w:tcPr>
          <w:p w14:paraId="29006CFF" w14:textId="12A8FB65" w:rsidR="00760859" w:rsidRPr="00E579AD" w:rsidRDefault="00760859" w:rsidP="0004472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PT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2</w:t>
            </w:r>
          </w:p>
        </w:tc>
        <w:tc>
          <w:tcPr>
            <w:tcW w:w="567" w:type="dxa"/>
            <w:shd w:val="clear" w:color="000000" w:fill="DBE5F1"/>
            <w:vAlign w:val="center"/>
          </w:tcPr>
          <w:p w14:paraId="10623C38" w14:textId="77C0FDBF" w:rsidR="00760859" w:rsidRPr="00E579AD" w:rsidRDefault="00760859" w:rsidP="0004472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PT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3</w:t>
            </w:r>
          </w:p>
        </w:tc>
        <w:tc>
          <w:tcPr>
            <w:tcW w:w="567" w:type="dxa"/>
            <w:shd w:val="clear" w:color="000000" w:fill="DBE5F1"/>
            <w:vAlign w:val="center"/>
          </w:tcPr>
          <w:p w14:paraId="23ACF20F" w14:textId="41D38119" w:rsidR="00760859" w:rsidRPr="00E579AD" w:rsidRDefault="00760859" w:rsidP="0004472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PT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4</w:t>
            </w:r>
          </w:p>
        </w:tc>
        <w:tc>
          <w:tcPr>
            <w:tcW w:w="567" w:type="dxa"/>
            <w:shd w:val="clear" w:color="000000" w:fill="DBE5F1"/>
            <w:vAlign w:val="center"/>
          </w:tcPr>
          <w:p w14:paraId="3CCEE864" w14:textId="6A0C6788" w:rsidR="00760859" w:rsidRPr="00E579AD" w:rsidRDefault="00760859" w:rsidP="0004472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PT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5</w:t>
            </w:r>
          </w:p>
        </w:tc>
        <w:tc>
          <w:tcPr>
            <w:tcW w:w="567" w:type="dxa"/>
            <w:shd w:val="clear" w:color="000000" w:fill="DBE5F1"/>
            <w:vAlign w:val="center"/>
          </w:tcPr>
          <w:p w14:paraId="68B60DFB" w14:textId="78ECC93C" w:rsidR="00760859" w:rsidRPr="00E579AD" w:rsidRDefault="00760859" w:rsidP="0004472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PT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6</w:t>
            </w:r>
          </w:p>
        </w:tc>
        <w:tc>
          <w:tcPr>
            <w:tcW w:w="567" w:type="dxa"/>
            <w:shd w:val="clear" w:color="000000" w:fill="DBE5F1"/>
            <w:vAlign w:val="center"/>
          </w:tcPr>
          <w:p w14:paraId="2B43453B" w14:textId="2EF0F42A" w:rsidR="00760859" w:rsidRPr="00E579AD" w:rsidRDefault="00760859" w:rsidP="0004472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PT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7</w:t>
            </w:r>
          </w:p>
        </w:tc>
        <w:tc>
          <w:tcPr>
            <w:tcW w:w="567" w:type="dxa"/>
            <w:shd w:val="clear" w:color="000000" w:fill="DBE5F1"/>
            <w:vAlign w:val="center"/>
          </w:tcPr>
          <w:p w14:paraId="4EC3A340" w14:textId="6CD3C25A" w:rsidR="00760859" w:rsidRPr="00E579AD" w:rsidRDefault="00760859" w:rsidP="0004472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PT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shd w:val="clear" w:color="000000" w:fill="DBE5F1"/>
            <w:vAlign w:val="center"/>
          </w:tcPr>
          <w:p w14:paraId="425ABEA5" w14:textId="12D3E165" w:rsidR="00760859" w:rsidRPr="00E579AD" w:rsidRDefault="00760859" w:rsidP="0004472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PT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9</w:t>
            </w:r>
          </w:p>
        </w:tc>
        <w:tc>
          <w:tcPr>
            <w:tcW w:w="567" w:type="dxa"/>
            <w:shd w:val="clear" w:color="000000" w:fill="DBE5F1"/>
            <w:vAlign w:val="center"/>
          </w:tcPr>
          <w:p w14:paraId="2E50851A" w14:textId="657AAC57" w:rsidR="00760859" w:rsidRPr="00E579AD" w:rsidRDefault="00760859" w:rsidP="0004472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PT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10</w:t>
            </w:r>
          </w:p>
        </w:tc>
        <w:tc>
          <w:tcPr>
            <w:tcW w:w="567" w:type="dxa"/>
            <w:shd w:val="clear" w:color="000000" w:fill="DBE5F1"/>
            <w:vAlign w:val="center"/>
          </w:tcPr>
          <w:p w14:paraId="620F0305" w14:textId="2E327ED7" w:rsidR="00760859" w:rsidRPr="00E579AD" w:rsidRDefault="00760859" w:rsidP="0004472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PT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11</w:t>
            </w:r>
          </w:p>
        </w:tc>
        <w:tc>
          <w:tcPr>
            <w:tcW w:w="567" w:type="dxa"/>
            <w:shd w:val="clear" w:color="000000" w:fill="DBE5F1"/>
            <w:vAlign w:val="center"/>
          </w:tcPr>
          <w:p w14:paraId="74F3C914" w14:textId="6238D3E6" w:rsidR="00760859" w:rsidRPr="00E579AD" w:rsidRDefault="00760859" w:rsidP="0004472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PT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12</w:t>
            </w:r>
          </w:p>
        </w:tc>
        <w:tc>
          <w:tcPr>
            <w:tcW w:w="567" w:type="dxa"/>
            <w:shd w:val="clear" w:color="000000" w:fill="DBE5F1"/>
            <w:vAlign w:val="center"/>
          </w:tcPr>
          <w:p w14:paraId="4776048B" w14:textId="3925F792" w:rsidR="00760859" w:rsidRPr="00E579AD" w:rsidRDefault="00760859" w:rsidP="0004472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PT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13.1.</w:t>
            </w:r>
          </w:p>
        </w:tc>
        <w:tc>
          <w:tcPr>
            <w:tcW w:w="567" w:type="dxa"/>
            <w:shd w:val="clear" w:color="000000" w:fill="DBE5F1"/>
            <w:vAlign w:val="center"/>
          </w:tcPr>
          <w:p w14:paraId="15992124" w14:textId="00976DCA" w:rsidR="00760859" w:rsidRPr="00E579AD" w:rsidRDefault="00760859" w:rsidP="0004472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PT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13.2.</w:t>
            </w:r>
          </w:p>
        </w:tc>
        <w:tc>
          <w:tcPr>
            <w:tcW w:w="567" w:type="dxa"/>
            <w:shd w:val="clear" w:color="000000" w:fill="DBE5F1"/>
            <w:vAlign w:val="center"/>
          </w:tcPr>
          <w:p w14:paraId="2E9910FC" w14:textId="4C5B9860" w:rsidR="00760859" w:rsidRPr="00E579AD" w:rsidRDefault="00760859" w:rsidP="0004472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PT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14</w:t>
            </w:r>
          </w:p>
        </w:tc>
        <w:tc>
          <w:tcPr>
            <w:tcW w:w="523" w:type="dxa"/>
            <w:shd w:val="clear" w:color="auto" w:fill="DBE5F1" w:themeFill="accent1" w:themeFillTint="33"/>
            <w:vAlign w:val="center"/>
          </w:tcPr>
          <w:p w14:paraId="68F94365" w14:textId="7FB9AF69" w:rsidR="00760859" w:rsidRPr="00277441" w:rsidRDefault="00760859" w:rsidP="00044729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277441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Total</w:t>
            </w:r>
          </w:p>
        </w:tc>
      </w:tr>
      <w:tr w:rsidR="00760859" w:rsidRPr="00E579AD" w14:paraId="0380F5F1" w14:textId="77777777" w:rsidTr="00D71BBA">
        <w:trPr>
          <w:trHeight w:val="324"/>
        </w:trPr>
        <w:tc>
          <w:tcPr>
            <w:tcW w:w="780" w:type="dxa"/>
            <w:shd w:val="clear" w:color="auto" w:fill="auto"/>
            <w:vAlign w:val="center"/>
            <w:hideMark/>
          </w:tcPr>
          <w:p w14:paraId="0E7270F5" w14:textId="77777777" w:rsidR="00760859" w:rsidRPr="00E579AD" w:rsidRDefault="00760859" w:rsidP="0004472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PT"/>
              </w:rPr>
            </w:pPr>
            <w:r w:rsidRPr="00E579AD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PT"/>
              </w:rPr>
              <w:t>Cotação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576413E3" w14:textId="70F18B57" w:rsidR="00760859" w:rsidRPr="00E579AD" w:rsidRDefault="00760859" w:rsidP="000447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5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355BBDBD" w14:textId="7D7B868E" w:rsidR="00760859" w:rsidRPr="00E579AD" w:rsidRDefault="00760859" w:rsidP="000447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5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1B8AC012" w14:textId="06E602D4" w:rsidR="00760859" w:rsidRPr="00E579AD" w:rsidRDefault="00760859" w:rsidP="000447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34F74629" w14:textId="410741A1" w:rsidR="00760859" w:rsidRPr="00E579AD" w:rsidRDefault="00760859" w:rsidP="000447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5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0D4B61A6" w14:textId="4E6D8352" w:rsidR="00760859" w:rsidRPr="00E579AD" w:rsidRDefault="00760859" w:rsidP="000447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5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1FEDCD1C" w14:textId="5A53C5B7" w:rsidR="00760859" w:rsidRPr="00E579AD" w:rsidRDefault="00760859" w:rsidP="000447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7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00E280AB" w14:textId="5AD4F105" w:rsidR="00760859" w:rsidRPr="00E579AD" w:rsidRDefault="00760859" w:rsidP="000447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7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0C6EDD44" w14:textId="362F2A1A" w:rsidR="00760859" w:rsidRPr="00E579AD" w:rsidRDefault="00760859" w:rsidP="000447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5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142B3593" w14:textId="4A6F06C1" w:rsidR="00760859" w:rsidRPr="00E579AD" w:rsidRDefault="00760859" w:rsidP="000447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9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58B30C66" w14:textId="2062F5C1" w:rsidR="00760859" w:rsidRPr="00E579AD" w:rsidRDefault="00760859" w:rsidP="000447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67EF8BE4" w14:textId="0F7AA636" w:rsidR="00760859" w:rsidRPr="00E579AD" w:rsidRDefault="00760859" w:rsidP="000447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6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6BD6A276" w14:textId="6F4728D3" w:rsidR="00760859" w:rsidRPr="00E579AD" w:rsidRDefault="00760859" w:rsidP="000447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242373A4" w14:textId="17F6243C" w:rsidR="00760859" w:rsidRPr="00E579AD" w:rsidRDefault="00760859" w:rsidP="000447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5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7F182E45" w14:textId="58D8D5C1" w:rsidR="00760859" w:rsidRPr="00E579AD" w:rsidRDefault="00760859" w:rsidP="000447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9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5DB40925" w14:textId="118D43A7" w:rsidR="00760859" w:rsidRPr="00E579AD" w:rsidRDefault="00760859" w:rsidP="000447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8</w:t>
            </w:r>
          </w:p>
        </w:tc>
        <w:tc>
          <w:tcPr>
            <w:tcW w:w="523" w:type="dxa"/>
            <w:shd w:val="clear" w:color="auto" w:fill="DBE5F1" w:themeFill="accent1" w:themeFillTint="33"/>
            <w:vAlign w:val="center"/>
          </w:tcPr>
          <w:p w14:paraId="28EF684C" w14:textId="70719195" w:rsidR="00760859" w:rsidRPr="00277441" w:rsidRDefault="00760859" w:rsidP="00044729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277441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100</w:t>
            </w:r>
          </w:p>
        </w:tc>
      </w:tr>
      <w:tr w:rsidR="00760859" w:rsidRPr="00E579AD" w14:paraId="1F3677BC" w14:textId="77777777" w:rsidTr="00D71BBA">
        <w:trPr>
          <w:trHeight w:val="324"/>
        </w:trPr>
        <w:tc>
          <w:tcPr>
            <w:tcW w:w="780" w:type="dxa"/>
            <w:shd w:val="clear" w:color="auto" w:fill="auto"/>
            <w:vAlign w:val="center"/>
            <w:hideMark/>
          </w:tcPr>
          <w:p w14:paraId="0567D939" w14:textId="77777777" w:rsidR="00760859" w:rsidRPr="00E579AD" w:rsidRDefault="00760859" w:rsidP="0004472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PT"/>
              </w:rPr>
            </w:pPr>
            <w:r w:rsidRPr="00E579AD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PT"/>
              </w:rPr>
              <w:t>Domínio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7C051BCC" w14:textId="73691EC7" w:rsidR="00760859" w:rsidRPr="00E579AD" w:rsidRDefault="00760859" w:rsidP="000447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CP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6B0854DF" w14:textId="22CEB294" w:rsidR="00760859" w:rsidRPr="00E579AD" w:rsidRDefault="00760859" w:rsidP="000447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CM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39ACE147" w14:textId="6EA59C06" w:rsidR="00760859" w:rsidRPr="00E579AD" w:rsidRDefault="00760859" w:rsidP="000447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CP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384B3AC8" w14:textId="625F7E39" w:rsidR="00760859" w:rsidRPr="00E579AD" w:rsidRDefault="00760859" w:rsidP="000447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CM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391AEA44" w14:textId="047A4E37" w:rsidR="00760859" w:rsidRPr="00E579AD" w:rsidRDefault="00760859" w:rsidP="000447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CM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589A03D9" w14:textId="631750F8" w:rsidR="00760859" w:rsidRPr="00E579AD" w:rsidRDefault="00760859" w:rsidP="000447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RP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2792912C" w14:textId="108A34C1" w:rsidR="00760859" w:rsidRPr="00E579AD" w:rsidRDefault="00760859" w:rsidP="000447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RP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3CD809B2" w14:textId="211690DB" w:rsidR="00760859" w:rsidRPr="00E579AD" w:rsidRDefault="00760859" w:rsidP="000447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CP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46F8BACB" w14:textId="79BFD2A2" w:rsidR="00760859" w:rsidRPr="00E579AD" w:rsidRDefault="00760859" w:rsidP="000447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CP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4F22E260" w14:textId="4F009014" w:rsidR="00760859" w:rsidRPr="00E579AD" w:rsidRDefault="00760859" w:rsidP="000447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CP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0853548B" w14:textId="63A43996" w:rsidR="00760859" w:rsidRPr="00E579AD" w:rsidRDefault="00760859" w:rsidP="000447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CP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7FDF1FE6" w14:textId="2E422608" w:rsidR="00760859" w:rsidRPr="00E579AD" w:rsidRDefault="00760859" w:rsidP="000447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RP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2DD7BEBB" w14:textId="3AB9C205" w:rsidR="00760859" w:rsidRPr="00E579AD" w:rsidRDefault="00760859" w:rsidP="000447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CM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48BCCF4B" w14:textId="03550DBD" w:rsidR="00760859" w:rsidRPr="00E579AD" w:rsidRDefault="00760859" w:rsidP="000447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CP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0E695567" w14:textId="70FCCFEB" w:rsidR="00760859" w:rsidRPr="00E579AD" w:rsidRDefault="00760859" w:rsidP="000447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RP</w:t>
            </w:r>
          </w:p>
        </w:tc>
        <w:tc>
          <w:tcPr>
            <w:tcW w:w="523" w:type="dxa"/>
            <w:shd w:val="clear" w:color="auto" w:fill="DBE5F1" w:themeFill="accent1" w:themeFillTint="33"/>
            <w:vAlign w:val="center"/>
          </w:tcPr>
          <w:p w14:paraId="5DAF0A99" w14:textId="6A826606" w:rsidR="00760859" w:rsidRPr="00277441" w:rsidRDefault="00760859" w:rsidP="00044729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</w:p>
        </w:tc>
      </w:tr>
    </w:tbl>
    <w:p w14:paraId="117C8607" w14:textId="4CEC6E87" w:rsidR="00DF7B16" w:rsidRPr="00714CA7" w:rsidRDefault="00DF7B16" w:rsidP="009B6D93">
      <w:pPr>
        <w:rPr>
          <w:rFonts w:ascii="Arial" w:eastAsiaTheme="minorEastAsia" w:hAnsi="Arial" w:cs="Arial"/>
        </w:rPr>
        <w:sectPr w:rsidR="00DF7B16" w:rsidRPr="00714CA7" w:rsidSect="00A76071">
          <w:headerReference w:type="default" r:id="rId212"/>
          <w:footerReference w:type="default" r:id="rId213"/>
          <w:headerReference w:type="first" r:id="rId214"/>
          <w:footerReference w:type="first" r:id="rId215"/>
          <w:type w:val="continuous"/>
          <w:pgSz w:w="11900" w:h="16840"/>
          <w:pgMar w:top="1820" w:right="1127" w:bottom="895" w:left="1247" w:header="850" w:footer="465" w:gutter="0"/>
          <w:pgNumType w:start="1"/>
          <w:cols w:space="708"/>
          <w:titlePg/>
          <w:docGrid w:linePitch="299"/>
        </w:sectPr>
      </w:pPr>
    </w:p>
    <w:p w14:paraId="593706CB" w14:textId="77777777" w:rsidR="004D509C" w:rsidRDefault="004D509C" w:rsidP="009E09E2">
      <w:pPr>
        <w:pStyle w:val="PargrafodaLista"/>
        <w:spacing w:after="60"/>
        <w:ind w:left="0"/>
        <w:contextualSpacing w:val="0"/>
        <w:rPr>
          <w:b/>
          <w:color w:val="0070C0"/>
          <w:sz w:val="28"/>
          <w:szCs w:val="28"/>
        </w:rPr>
      </w:pPr>
    </w:p>
    <w:p w14:paraId="3D8EC414" w14:textId="471BE666" w:rsidR="009E09E2" w:rsidRDefault="009E09E2" w:rsidP="009E09E2">
      <w:pPr>
        <w:pStyle w:val="PargrafodaLista"/>
        <w:spacing w:after="60"/>
        <w:ind w:left="0"/>
        <w:contextualSpacing w:val="0"/>
        <w:rPr>
          <w:b/>
          <w:color w:val="0070C0"/>
          <w:sz w:val="28"/>
          <w:szCs w:val="28"/>
        </w:rPr>
      </w:pPr>
      <w:r w:rsidRPr="00573DA6">
        <w:rPr>
          <w:b/>
          <w:color w:val="0070C0"/>
          <w:sz w:val="28"/>
          <w:szCs w:val="28"/>
        </w:rPr>
        <w:lastRenderedPageBreak/>
        <w:t>Proposta de resolução</w:t>
      </w:r>
    </w:p>
    <w:p w14:paraId="1462BA7D" w14:textId="77777777" w:rsidR="002F17CE" w:rsidRPr="00573DA6" w:rsidRDefault="002F17CE" w:rsidP="009E09E2">
      <w:pPr>
        <w:pStyle w:val="PargrafodaLista"/>
        <w:spacing w:after="60"/>
        <w:ind w:left="0"/>
        <w:contextualSpacing w:val="0"/>
        <w:rPr>
          <w:b/>
          <w:color w:val="0070C0"/>
          <w:sz w:val="28"/>
          <w:szCs w:val="28"/>
        </w:rPr>
      </w:pPr>
    </w:p>
    <w:p w14:paraId="561A72FC" w14:textId="06DF27B5" w:rsidR="00192452" w:rsidRPr="000C2F8B" w:rsidRDefault="004C1054" w:rsidP="56E7D3CB">
      <w:pPr>
        <w:spacing w:after="0"/>
        <w:rPr>
          <w:rFonts w:ascii="Arial" w:hAnsi="Arial" w:cs="Arial"/>
        </w:rPr>
      </w:pPr>
      <w:r w:rsidRPr="000C2F8B">
        <w:rPr>
          <w:rFonts w:ascii="Arial" w:hAnsi="Arial" w:cs="Arial"/>
          <w:b/>
          <w:bCs/>
        </w:rPr>
        <w:t xml:space="preserve">1. </w:t>
      </w:r>
      <w:r w:rsidR="00D6652B" w:rsidRPr="000C2F8B">
        <w:rPr>
          <w:rFonts w:ascii="Arial" w:hAnsi="Arial" w:cs="Arial"/>
        </w:rPr>
        <w:t xml:space="preserve"> </w:t>
      </w:r>
      <w:r w:rsidR="008106E2" w:rsidRPr="008106E2">
        <w:rPr>
          <w:position w:val="-22"/>
        </w:rPr>
        <w:object w:dxaOrig="2600" w:dyaOrig="580" w14:anchorId="413FCDE4">
          <v:shape id="_x0000_i1122" type="#_x0000_t75" style="width:129.95pt;height:29pt" o:ole="">
            <v:imagedata r:id="rId216" o:title=""/>
          </v:shape>
          <o:OLEObject Type="Embed" ProgID="Equation.DSMT4" ShapeID="_x0000_i1122" DrawAspect="Content" ObjectID="_1768833389" r:id="rId217"/>
        </w:object>
      </w:r>
    </w:p>
    <w:p w14:paraId="3D71CA33" w14:textId="46089CD0" w:rsidR="00991AF6" w:rsidRPr="000C2F8B" w:rsidRDefault="00A3290F" w:rsidP="00A3290F">
      <w:pPr>
        <w:pStyle w:val="MTDisplayEquation"/>
        <w:rPr>
          <w:rFonts w:ascii="Arial" w:hAnsi="Arial"/>
          <w:sz w:val="22"/>
          <w:szCs w:val="22"/>
        </w:rPr>
      </w:pPr>
      <w:r w:rsidRPr="000C2F8B">
        <w:rPr>
          <w:rFonts w:ascii="Arial" w:hAnsi="Arial"/>
          <w:sz w:val="22"/>
          <w:szCs w:val="22"/>
        </w:rPr>
        <w:tab/>
      </w:r>
      <w:r w:rsidR="008106E2" w:rsidRPr="008106E2">
        <w:rPr>
          <w:position w:val="-12"/>
        </w:rPr>
        <w:object w:dxaOrig="5260" w:dyaOrig="360" w14:anchorId="4E778874">
          <v:shape id="_x0000_i1123" type="#_x0000_t75" style="width:263.7pt;height:17.75pt" o:ole="">
            <v:imagedata r:id="rId218" o:title=""/>
          </v:shape>
          <o:OLEObject Type="Embed" ProgID="Equation.DSMT4" ShapeID="_x0000_i1123" DrawAspect="Content" ObjectID="_1768833390" r:id="rId219"/>
        </w:object>
      </w:r>
    </w:p>
    <w:p w14:paraId="4CEAA3C3" w14:textId="77777777" w:rsidR="00E07751" w:rsidRPr="000C2F8B" w:rsidRDefault="00E07751" w:rsidP="00E07751">
      <w:pPr>
        <w:spacing w:after="0"/>
        <w:ind w:left="284"/>
        <w:jc w:val="center"/>
        <w:rPr>
          <w:rFonts w:ascii="Arial" w:hAnsi="Arial" w:cs="Arial"/>
        </w:rPr>
      </w:pPr>
      <w:r w:rsidRPr="000C2F8B">
        <w:rPr>
          <w:rFonts w:ascii="Arial" w:hAnsi="Arial" w:cs="Arial"/>
          <w:noProof/>
          <w:lang w:eastAsia="pt-PT"/>
        </w:rPr>
        <w:drawing>
          <wp:inline distT="0" distB="0" distL="0" distR="0" wp14:anchorId="3DBEA31A" wp14:editId="5B9EC439">
            <wp:extent cx="2851285" cy="554584"/>
            <wp:effectExtent l="0" t="0" r="6350" b="0"/>
            <wp:docPr id="9723605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36055" name="Imagem 1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2851285" cy="55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1D29A" w14:textId="77777777" w:rsidR="00E07751" w:rsidRPr="000C2F8B" w:rsidRDefault="00E07751" w:rsidP="00E07751">
      <w:pPr>
        <w:spacing w:after="0"/>
        <w:ind w:left="284"/>
        <w:jc w:val="center"/>
        <w:rPr>
          <w:rFonts w:ascii="Arial" w:hAnsi="Arial" w:cs="Arial"/>
        </w:rPr>
      </w:pPr>
    </w:p>
    <w:p w14:paraId="4211D194" w14:textId="4D048D7A" w:rsidR="00E07751" w:rsidRPr="000C2F8B" w:rsidRDefault="00A3290F" w:rsidP="00A3290F">
      <w:pPr>
        <w:pStyle w:val="MTDisplayEquation"/>
        <w:rPr>
          <w:rFonts w:ascii="Arial" w:hAnsi="Arial"/>
          <w:sz w:val="22"/>
          <w:szCs w:val="22"/>
        </w:rPr>
      </w:pPr>
      <w:r w:rsidRPr="000C2F8B">
        <w:rPr>
          <w:rFonts w:ascii="Arial" w:hAnsi="Arial"/>
          <w:sz w:val="22"/>
          <w:szCs w:val="22"/>
        </w:rPr>
        <w:tab/>
      </w:r>
      <w:r w:rsidR="008106E2" w:rsidRPr="008106E2">
        <w:rPr>
          <w:position w:val="-14"/>
        </w:rPr>
        <w:object w:dxaOrig="3019" w:dyaOrig="380" w14:anchorId="6EE02ECD">
          <v:shape id="_x0000_i1124" type="#_x0000_t75" style="width:150.55pt;height:17.75pt" o:ole="">
            <v:imagedata r:id="rId221" o:title=""/>
          </v:shape>
          <o:OLEObject Type="Embed" ProgID="Equation.DSMT4" ShapeID="_x0000_i1124" DrawAspect="Content" ObjectID="_1768833391" r:id="rId222"/>
        </w:object>
      </w:r>
    </w:p>
    <w:p w14:paraId="75F31A43" w14:textId="5B469292" w:rsidR="000F0716" w:rsidRPr="000C2F8B" w:rsidRDefault="00D6652B" w:rsidP="008645D8">
      <w:pPr>
        <w:spacing w:after="0"/>
        <w:ind w:left="284"/>
        <w:rPr>
          <w:rFonts w:ascii="Arial" w:hAnsi="Arial" w:cs="Arial"/>
          <w:b/>
          <w:bCs/>
        </w:rPr>
      </w:pPr>
      <w:r w:rsidRPr="000C2F8B">
        <w:rPr>
          <w:rFonts w:ascii="Arial" w:hAnsi="Arial" w:cs="Arial"/>
        </w:rPr>
        <w:t>Resposta</w:t>
      </w:r>
      <w:r w:rsidR="008A10D9" w:rsidRPr="000C2F8B">
        <w:rPr>
          <w:rFonts w:ascii="Arial" w:hAnsi="Arial" w:cs="Arial"/>
        </w:rPr>
        <w:t>:</w:t>
      </w:r>
      <w:r w:rsidRPr="000C2F8B">
        <w:rPr>
          <w:rFonts w:ascii="Arial" w:hAnsi="Arial" w:cs="Arial"/>
          <w:b/>
          <w:bCs/>
        </w:rPr>
        <w:t xml:space="preserve"> </w:t>
      </w:r>
      <w:r w:rsidR="004C2CE8" w:rsidRPr="000C2F8B">
        <w:rPr>
          <w:rFonts w:ascii="Arial" w:hAnsi="Arial" w:cs="Arial"/>
          <w:b/>
          <w:bCs/>
        </w:rPr>
        <w:t>A</w:t>
      </w:r>
      <w:r w:rsidRPr="000C2F8B">
        <w:rPr>
          <w:rFonts w:ascii="Arial" w:hAnsi="Arial" w:cs="Arial"/>
          <w:b/>
          <w:bCs/>
        </w:rPr>
        <w:t>.</w:t>
      </w:r>
    </w:p>
    <w:p w14:paraId="6DA069A9" w14:textId="77777777" w:rsidR="003C333E" w:rsidRPr="000C2F8B" w:rsidRDefault="003C333E" w:rsidP="56E7D3CB">
      <w:pPr>
        <w:spacing w:after="0"/>
        <w:rPr>
          <w:rFonts w:ascii="Arial" w:hAnsi="Arial" w:cs="Arial"/>
          <w:b/>
          <w:bCs/>
        </w:rPr>
      </w:pPr>
    </w:p>
    <w:p w14:paraId="5989E0A4" w14:textId="59658A4C" w:rsidR="009C060D" w:rsidRPr="000C2F8B" w:rsidRDefault="0085219B" w:rsidP="56E7D3CB">
      <w:pPr>
        <w:spacing w:after="0"/>
        <w:rPr>
          <w:rFonts w:ascii="Arial" w:hAnsi="Arial" w:cs="Arial"/>
        </w:rPr>
      </w:pPr>
      <w:r w:rsidRPr="000C2F8B">
        <w:rPr>
          <w:rFonts w:ascii="Arial" w:hAnsi="Arial" w:cs="Arial"/>
          <w:b/>
          <w:bCs/>
        </w:rPr>
        <w:t>2.</w:t>
      </w:r>
      <w:r w:rsidRPr="000C2F8B">
        <w:rPr>
          <w:rFonts w:ascii="Arial" w:hAnsi="Arial" w:cs="Arial"/>
        </w:rPr>
        <w:t xml:space="preserve"> </w:t>
      </w:r>
      <w:r w:rsidR="000625AD" w:rsidRPr="008106E2">
        <w:rPr>
          <w:position w:val="-18"/>
        </w:rPr>
        <w:object w:dxaOrig="3180" w:dyaOrig="460" w14:anchorId="07A6411B">
          <v:shape id="_x0000_i1125" type="#_x0000_t75" style="width:158.05pt;height:24.3pt" o:ole="">
            <v:imagedata r:id="rId223" o:title=""/>
          </v:shape>
          <o:OLEObject Type="Embed" ProgID="Equation.DSMT4" ShapeID="_x0000_i1125" DrawAspect="Content" ObjectID="_1768833392" r:id="rId224"/>
        </w:object>
      </w:r>
    </w:p>
    <w:p w14:paraId="129ADFCC" w14:textId="61331FAB" w:rsidR="00F669E2" w:rsidRPr="000C2F8B" w:rsidRDefault="007B7AF5" w:rsidP="007B7AF5">
      <w:pPr>
        <w:spacing w:after="0"/>
        <w:jc w:val="center"/>
        <w:rPr>
          <w:rFonts w:ascii="Arial" w:hAnsi="Arial" w:cs="Arial"/>
        </w:rPr>
      </w:pPr>
      <w:r w:rsidRPr="000C2F8B">
        <w:rPr>
          <w:rFonts w:ascii="Arial" w:hAnsi="Arial" w:cs="Arial"/>
          <w:noProof/>
          <w:lang w:eastAsia="pt-PT"/>
        </w:rPr>
        <w:drawing>
          <wp:inline distT="0" distB="0" distL="0" distR="0" wp14:anchorId="0152C8F4" wp14:editId="1FC5B94D">
            <wp:extent cx="2953870" cy="658844"/>
            <wp:effectExtent l="0" t="0" r="0" b="8255"/>
            <wp:docPr id="7150208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020862" name="Imagem 1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2953870" cy="65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A9104" w14:textId="5D3D455D" w:rsidR="00D6652B" w:rsidRPr="000C2F8B" w:rsidRDefault="008C708C" w:rsidP="00F669E2">
      <w:pPr>
        <w:spacing w:after="0"/>
        <w:ind w:left="284"/>
        <w:rPr>
          <w:rFonts w:ascii="Arial" w:hAnsi="Arial" w:cs="Arial"/>
        </w:rPr>
      </w:pPr>
      <w:r w:rsidRPr="000C2F8B">
        <w:rPr>
          <w:rFonts w:ascii="Arial" w:hAnsi="Arial" w:cs="Arial"/>
        </w:rPr>
        <w:t>Resposta:</w:t>
      </w:r>
      <w:r w:rsidRPr="000C2F8B">
        <w:rPr>
          <w:rFonts w:ascii="Arial" w:hAnsi="Arial" w:cs="Arial"/>
          <w:b/>
          <w:bCs/>
        </w:rPr>
        <w:t xml:space="preserve"> C.</w:t>
      </w:r>
    </w:p>
    <w:p w14:paraId="3A3D64AF" w14:textId="77777777" w:rsidR="003C333E" w:rsidRPr="000C2F8B" w:rsidRDefault="003C333E" w:rsidP="56E7D3CB">
      <w:pPr>
        <w:spacing w:after="0"/>
        <w:rPr>
          <w:rFonts w:ascii="Arial" w:hAnsi="Arial" w:cs="Arial"/>
        </w:rPr>
      </w:pPr>
    </w:p>
    <w:p w14:paraId="20ADB11D" w14:textId="362EBEBF" w:rsidR="0073277C" w:rsidRPr="000C2F8B" w:rsidRDefault="003642A9" w:rsidP="00E06E52">
      <w:pPr>
        <w:spacing w:after="0"/>
        <w:rPr>
          <w:rFonts w:ascii="Arial" w:hAnsi="Arial" w:cs="Arial"/>
        </w:rPr>
      </w:pPr>
      <w:r w:rsidRPr="000C2F8B">
        <w:rPr>
          <w:rFonts w:ascii="Arial" w:hAnsi="Arial" w:cs="Arial"/>
          <w:b/>
          <w:bCs/>
        </w:rPr>
        <w:t xml:space="preserve">3. </w:t>
      </w:r>
      <w:r w:rsidR="008106E2" w:rsidRPr="008106E2">
        <w:rPr>
          <w:position w:val="-22"/>
        </w:rPr>
        <w:object w:dxaOrig="8779" w:dyaOrig="580" w14:anchorId="4E3755FE">
          <v:shape id="_x0000_i1126" type="#_x0000_t75" style="width:438.55pt;height:29pt" o:ole="">
            <v:imagedata r:id="rId226" o:title=""/>
          </v:shape>
          <o:OLEObject Type="Embed" ProgID="Equation.DSMT4" ShapeID="_x0000_i1126" DrawAspect="Content" ObjectID="_1768833393" r:id="rId227"/>
        </w:object>
      </w:r>
    </w:p>
    <w:p w14:paraId="50C37A35" w14:textId="361B6879" w:rsidR="005F0E67" w:rsidRPr="000C2F8B" w:rsidRDefault="00A3290F" w:rsidP="00A3290F">
      <w:pPr>
        <w:pStyle w:val="MTDisplayEquation"/>
        <w:rPr>
          <w:rFonts w:ascii="Arial" w:eastAsiaTheme="minorEastAsia" w:hAnsi="Arial"/>
          <w:sz w:val="22"/>
          <w:szCs w:val="22"/>
        </w:rPr>
      </w:pPr>
      <w:r w:rsidRPr="000C2F8B">
        <w:rPr>
          <w:rFonts w:ascii="Arial" w:hAnsi="Arial"/>
          <w:sz w:val="22"/>
          <w:szCs w:val="22"/>
        </w:rPr>
        <w:tab/>
      </w:r>
      <w:r w:rsidR="008106E2" w:rsidRPr="008106E2">
        <w:rPr>
          <w:position w:val="-26"/>
        </w:rPr>
        <w:object w:dxaOrig="1340" w:dyaOrig="639" w14:anchorId="53CAAB09">
          <v:shape id="_x0000_i1127" type="#_x0000_t75" style="width:66.4pt;height:31.8pt" o:ole="">
            <v:imagedata r:id="rId228" o:title=""/>
          </v:shape>
          <o:OLEObject Type="Embed" ProgID="Equation.DSMT4" ShapeID="_x0000_i1127" DrawAspect="Content" ObjectID="_1768833394" r:id="rId229"/>
        </w:object>
      </w:r>
    </w:p>
    <w:p w14:paraId="1D4C7D25" w14:textId="04635677" w:rsidR="004B3D5C" w:rsidRPr="000C2F8B" w:rsidRDefault="008F11F0" w:rsidP="004B3D5C">
      <w:pPr>
        <w:spacing w:after="0"/>
        <w:ind w:left="284"/>
        <w:rPr>
          <w:rFonts w:ascii="Arial" w:eastAsiaTheme="minorEastAsia" w:hAnsi="Arial" w:cs="Arial"/>
        </w:rPr>
      </w:pPr>
      <w:r w:rsidRPr="000C2F8B">
        <w:rPr>
          <w:rFonts w:ascii="Arial" w:eastAsiaTheme="minorEastAsia" w:hAnsi="Arial" w:cs="Arial"/>
        </w:rPr>
        <w:t>As</w:t>
      </w:r>
      <w:r w:rsidR="002104CF" w:rsidRPr="000C2F8B">
        <w:rPr>
          <w:rFonts w:ascii="Arial" w:eastAsiaTheme="minorEastAsia" w:hAnsi="Arial" w:cs="Arial"/>
        </w:rPr>
        <w:t xml:space="preserve"> abcissa</w:t>
      </w:r>
      <w:r w:rsidRPr="000C2F8B">
        <w:rPr>
          <w:rFonts w:ascii="Arial" w:eastAsiaTheme="minorEastAsia" w:hAnsi="Arial" w:cs="Arial"/>
        </w:rPr>
        <w:t>s</w:t>
      </w:r>
      <w:r w:rsidR="002104CF" w:rsidRPr="000C2F8B">
        <w:rPr>
          <w:rFonts w:ascii="Arial" w:eastAsiaTheme="minorEastAsia" w:hAnsi="Arial" w:cs="Arial"/>
        </w:rPr>
        <w:t xml:space="preserve"> </w:t>
      </w:r>
      <w:r w:rsidRPr="000C2F8B">
        <w:rPr>
          <w:rFonts w:ascii="Arial" w:eastAsiaTheme="minorEastAsia" w:hAnsi="Arial" w:cs="Arial"/>
        </w:rPr>
        <w:t xml:space="preserve">dos pontos </w:t>
      </w:r>
      <w:r w:rsidR="00AC3FC9" w:rsidRPr="00C10D83">
        <w:rPr>
          <w:position w:val="-10"/>
        </w:rPr>
        <w:object w:dxaOrig="840" w:dyaOrig="300" w14:anchorId="2C82F3BB">
          <v:shape id="_x0000_i1128" type="#_x0000_t75" style="width:42.1pt;height:14.95pt" o:ole="">
            <v:imagedata r:id="rId230" o:title=""/>
          </v:shape>
          <o:OLEObject Type="Embed" ProgID="Equation.DSMT4" ShapeID="_x0000_i1128" DrawAspect="Content" ObjectID="_1768833395" r:id="rId231"/>
        </w:object>
      </w:r>
      <w:r w:rsidR="00C875C3" w:rsidRPr="000C2F8B">
        <w:rPr>
          <w:rFonts w:ascii="Arial" w:eastAsiaTheme="minorEastAsia" w:hAnsi="Arial" w:cs="Arial"/>
        </w:rPr>
        <w:t xml:space="preserve"> e </w:t>
      </w:r>
      <w:r w:rsidR="008106E2" w:rsidRPr="008106E2">
        <w:rPr>
          <w:position w:val="-6"/>
        </w:rPr>
        <w:object w:dxaOrig="240" w:dyaOrig="279" w14:anchorId="1518FDD2">
          <v:shape id="_x0000_i1129" type="#_x0000_t75" style="width:12.15pt;height:14.05pt" o:ole="">
            <v:imagedata r:id="rId232" o:title=""/>
          </v:shape>
          <o:OLEObject Type="Embed" ProgID="Equation.DSMT4" ShapeID="_x0000_i1129" DrawAspect="Content" ObjectID="_1768833396" r:id="rId233"/>
        </w:object>
      </w:r>
      <w:r w:rsidR="00C967BA" w:rsidRPr="000C2F8B">
        <w:rPr>
          <w:rFonts w:ascii="Arial" w:eastAsiaTheme="minorEastAsia" w:hAnsi="Arial" w:cs="Arial"/>
        </w:rPr>
        <w:t xml:space="preserve"> são soluções da inequação.</w:t>
      </w:r>
      <w:r w:rsidRPr="000C2F8B">
        <w:rPr>
          <w:rFonts w:ascii="Arial" w:eastAsiaTheme="minorEastAsia" w:hAnsi="Arial" w:cs="Arial"/>
        </w:rPr>
        <w:t xml:space="preserve"> </w:t>
      </w:r>
    </w:p>
    <w:p w14:paraId="640942BB" w14:textId="77777777" w:rsidR="003C333E" w:rsidRPr="000C2F8B" w:rsidRDefault="003C333E" w:rsidP="00E06E52">
      <w:pPr>
        <w:spacing w:after="0"/>
        <w:ind w:left="284"/>
        <w:rPr>
          <w:rFonts w:ascii="Arial" w:eastAsiaTheme="minorEastAsia" w:hAnsi="Arial" w:cs="Arial"/>
        </w:rPr>
      </w:pPr>
    </w:p>
    <w:p w14:paraId="55D7FB7D" w14:textId="0F362B14" w:rsidR="00D6216B" w:rsidRPr="000C2F8B" w:rsidRDefault="007F28CE" w:rsidP="003878CA">
      <w:pPr>
        <w:spacing w:after="0"/>
        <w:ind w:left="284" w:hanging="284"/>
        <w:rPr>
          <w:rFonts w:ascii="Arial" w:eastAsiaTheme="minorEastAsia" w:hAnsi="Arial" w:cs="Arial"/>
        </w:rPr>
      </w:pPr>
      <w:r w:rsidRPr="000C2F8B">
        <w:rPr>
          <w:rFonts w:ascii="Arial" w:eastAsiaTheme="minorEastAsia" w:hAnsi="Arial" w:cs="Arial"/>
          <w:b/>
          <w:bCs/>
        </w:rPr>
        <w:t xml:space="preserve">4. </w:t>
      </w:r>
      <w:r w:rsidR="00D6216B" w:rsidRPr="000C2F8B">
        <w:rPr>
          <w:rFonts w:ascii="Arial" w:eastAsiaTheme="minorEastAsia" w:hAnsi="Arial" w:cs="Arial"/>
        </w:rPr>
        <w:t xml:space="preserve">Como a função é da forma </w:t>
      </w:r>
      <w:r w:rsidR="008106E2" w:rsidRPr="008106E2">
        <w:rPr>
          <w:position w:val="-12"/>
        </w:rPr>
        <w:object w:dxaOrig="1040" w:dyaOrig="360" w14:anchorId="06FD0E42">
          <v:shape id="_x0000_i1130" type="#_x0000_t75" style="width:51.45pt;height:17.75pt" o:ole="">
            <v:imagedata r:id="rId234" o:title=""/>
          </v:shape>
          <o:OLEObject Type="Embed" ProgID="Equation.DSMT4" ShapeID="_x0000_i1130" DrawAspect="Content" ObjectID="_1768833397" r:id="rId235"/>
        </w:object>
      </w:r>
      <w:r w:rsidR="00D6216B" w:rsidRPr="000C2F8B">
        <w:rPr>
          <w:rFonts w:ascii="Arial" w:eastAsiaTheme="minorEastAsia" w:hAnsi="Arial" w:cs="Arial"/>
        </w:rPr>
        <w:t xml:space="preserve">, com </w:t>
      </w:r>
      <w:r w:rsidR="008106E2" w:rsidRPr="008106E2">
        <w:rPr>
          <w:position w:val="-6"/>
        </w:rPr>
        <w:object w:dxaOrig="540" w:dyaOrig="260" w14:anchorId="19D58D9C">
          <v:shape id="_x0000_i1131" type="#_x0000_t75" style="width:27.1pt;height:12.15pt" o:ole="">
            <v:imagedata r:id="rId236" o:title=""/>
          </v:shape>
          <o:OLEObject Type="Embed" ProgID="Equation.DSMT4" ShapeID="_x0000_i1131" DrawAspect="Content" ObjectID="_1768833398" r:id="rId237"/>
        </w:object>
      </w:r>
      <w:r w:rsidR="00D6216B" w:rsidRPr="000C2F8B">
        <w:rPr>
          <w:rFonts w:ascii="Arial" w:eastAsiaTheme="minorEastAsia" w:hAnsi="Arial" w:cs="Arial"/>
        </w:rPr>
        <w:t xml:space="preserve">, </w:t>
      </w:r>
      <w:r w:rsidR="003A0702" w:rsidRPr="000C2F8B">
        <w:rPr>
          <w:rFonts w:ascii="Arial" w:eastAsiaTheme="minorEastAsia" w:hAnsi="Arial" w:cs="Arial"/>
        </w:rPr>
        <w:t>a</w:t>
      </w:r>
      <w:r w:rsidR="004D509C">
        <w:rPr>
          <w:rFonts w:ascii="Arial" w:eastAsiaTheme="minorEastAsia" w:hAnsi="Arial" w:cs="Arial"/>
        </w:rPr>
        <w:t xml:space="preserve"> objetos simétricos </w:t>
      </w:r>
      <w:r w:rsidR="004D509C" w:rsidRPr="00C10D83">
        <w:rPr>
          <w:rFonts w:ascii="Arial" w:eastAsiaTheme="minorEastAsia" w:hAnsi="Arial" w:cs="Arial"/>
        </w:rPr>
        <w:t>corresponde</w:t>
      </w:r>
      <w:r w:rsidR="003A0702" w:rsidRPr="00C10D83">
        <w:rPr>
          <w:rFonts w:ascii="Arial" w:eastAsiaTheme="minorEastAsia" w:hAnsi="Arial" w:cs="Arial"/>
        </w:rPr>
        <w:t xml:space="preserve"> a mesma</w:t>
      </w:r>
      <w:r w:rsidR="003A0702" w:rsidRPr="000C2F8B">
        <w:rPr>
          <w:rFonts w:ascii="Arial" w:eastAsiaTheme="minorEastAsia" w:hAnsi="Arial" w:cs="Arial"/>
        </w:rPr>
        <w:t xml:space="preserve"> imagem.</w:t>
      </w:r>
    </w:p>
    <w:p w14:paraId="6E9A2E9D" w14:textId="1A0803CA" w:rsidR="003A0702" w:rsidRPr="000C2F8B" w:rsidRDefault="00A3290F" w:rsidP="00A3290F">
      <w:pPr>
        <w:pStyle w:val="MTDisplayEquation"/>
        <w:rPr>
          <w:rFonts w:ascii="Arial" w:eastAsiaTheme="minorEastAsia" w:hAnsi="Arial"/>
          <w:sz w:val="22"/>
          <w:szCs w:val="22"/>
        </w:rPr>
      </w:pPr>
      <w:r w:rsidRPr="000C2F8B">
        <w:rPr>
          <w:rFonts w:ascii="Arial" w:hAnsi="Arial"/>
          <w:sz w:val="22"/>
          <w:szCs w:val="22"/>
        </w:rPr>
        <w:tab/>
      </w:r>
      <w:r w:rsidR="008106E2" w:rsidRPr="008106E2">
        <w:rPr>
          <w:position w:val="-26"/>
        </w:rPr>
        <w:object w:dxaOrig="1800" w:dyaOrig="639" w14:anchorId="134692FD">
          <v:shape id="_x0000_i1132" type="#_x0000_t75" style="width:89.75pt;height:31.8pt" o:ole="">
            <v:imagedata r:id="rId238" o:title=""/>
          </v:shape>
          <o:OLEObject Type="Embed" ProgID="Equation.DSMT4" ShapeID="_x0000_i1132" DrawAspect="Content" ObjectID="_1768833399" r:id="rId239"/>
        </w:object>
      </w:r>
    </w:p>
    <w:p w14:paraId="18C3C9A6" w14:textId="46F8E78E" w:rsidR="00991AF6" w:rsidRPr="000C2F8B" w:rsidRDefault="00991AF6" w:rsidP="003878CA">
      <w:pPr>
        <w:spacing w:after="0"/>
        <w:ind w:left="284"/>
        <w:rPr>
          <w:rFonts w:ascii="Arial" w:hAnsi="Arial" w:cs="Arial"/>
        </w:rPr>
      </w:pPr>
      <w:r w:rsidRPr="000C2F8B">
        <w:rPr>
          <w:rFonts w:ascii="Arial" w:hAnsi="Arial" w:cs="Arial"/>
        </w:rPr>
        <w:t>Resposta:</w:t>
      </w:r>
      <w:r w:rsidRPr="000C2F8B">
        <w:rPr>
          <w:rFonts w:ascii="Arial" w:hAnsi="Arial" w:cs="Arial"/>
          <w:b/>
          <w:bCs/>
        </w:rPr>
        <w:t xml:space="preserve"> C.</w:t>
      </w:r>
    </w:p>
    <w:p w14:paraId="3EE03FE2" w14:textId="77777777" w:rsidR="003C333E" w:rsidRPr="000C2F8B" w:rsidRDefault="003C333E" w:rsidP="003878CA">
      <w:pPr>
        <w:spacing w:after="0"/>
        <w:rPr>
          <w:rFonts w:ascii="Arial" w:hAnsi="Arial" w:cs="Arial"/>
          <w:b/>
          <w:bCs/>
        </w:rPr>
      </w:pPr>
    </w:p>
    <w:p w14:paraId="73CA74EF" w14:textId="283D09D2" w:rsidR="00F64883" w:rsidRPr="000C2F8B" w:rsidRDefault="00F64883" w:rsidP="00F64883">
      <w:pPr>
        <w:spacing w:after="0"/>
        <w:rPr>
          <w:rFonts w:ascii="Arial" w:hAnsi="Arial" w:cs="Arial"/>
          <w:b/>
          <w:bCs/>
        </w:rPr>
      </w:pPr>
      <w:r w:rsidRPr="000C2F8B">
        <w:rPr>
          <w:rFonts w:ascii="Arial" w:hAnsi="Arial" w:cs="Arial"/>
          <w:b/>
          <w:bCs/>
        </w:rPr>
        <w:t xml:space="preserve">5. </w:t>
      </w:r>
      <w:r w:rsidRPr="000C2F8B">
        <w:rPr>
          <w:rFonts w:ascii="Arial" w:hAnsi="Arial" w:cs="Arial"/>
        </w:rPr>
        <w:t>Resposta:</w:t>
      </w:r>
      <w:r w:rsidRPr="000C2F8B">
        <w:rPr>
          <w:rFonts w:ascii="Arial" w:hAnsi="Arial" w:cs="Arial"/>
          <w:b/>
          <w:bCs/>
        </w:rPr>
        <w:t xml:space="preserve"> </w:t>
      </w:r>
      <w:r w:rsidR="006F0E42" w:rsidRPr="000C2F8B">
        <w:rPr>
          <w:rFonts w:ascii="Arial" w:hAnsi="Arial" w:cs="Arial"/>
          <w:b/>
          <w:bCs/>
        </w:rPr>
        <w:t>B</w:t>
      </w:r>
      <w:r w:rsidR="00751290" w:rsidRPr="000C2F8B">
        <w:rPr>
          <w:rFonts w:ascii="Arial" w:hAnsi="Arial" w:cs="Arial"/>
          <w:b/>
          <w:bCs/>
        </w:rPr>
        <w:t>.</w:t>
      </w:r>
    </w:p>
    <w:p w14:paraId="5480E868" w14:textId="77777777" w:rsidR="003C333E" w:rsidRPr="000C2F8B" w:rsidRDefault="003C333E" w:rsidP="00F64883">
      <w:pPr>
        <w:spacing w:after="0"/>
        <w:rPr>
          <w:rFonts w:ascii="Arial" w:hAnsi="Arial" w:cs="Arial"/>
          <w:b/>
          <w:bCs/>
        </w:rPr>
      </w:pPr>
    </w:p>
    <w:p w14:paraId="23A79D73" w14:textId="674E1DA8" w:rsidR="00751290" w:rsidRPr="000C2F8B" w:rsidRDefault="00751290" w:rsidP="00F64883">
      <w:pPr>
        <w:spacing w:after="0"/>
        <w:rPr>
          <w:rFonts w:ascii="Arial" w:hAnsi="Arial" w:cs="Arial"/>
        </w:rPr>
      </w:pPr>
      <w:r w:rsidRPr="000C2F8B">
        <w:rPr>
          <w:rFonts w:ascii="Arial" w:hAnsi="Arial" w:cs="Arial"/>
          <w:b/>
          <w:bCs/>
        </w:rPr>
        <w:t xml:space="preserve">6. </w:t>
      </w:r>
      <w:r w:rsidR="008106E2" w:rsidRPr="008106E2">
        <w:rPr>
          <w:position w:val="-26"/>
        </w:rPr>
        <w:object w:dxaOrig="1040" w:dyaOrig="639" w14:anchorId="31359B0C">
          <v:shape id="_x0000_i1133" type="#_x0000_t75" style="width:51.45pt;height:31.8pt" o:ole="">
            <v:imagedata r:id="rId240" o:title=""/>
          </v:shape>
          <o:OLEObject Type="Embed" ProgID="Equation.DSMT4" ShapeID="_x0000_i1133" DrawAspect="Content" ObjectID="_1768833400" r:id="rId241"/>
        </w:object>
      </w:r>
      <w:r w:rsidR="00D97085" w:rsidRPr="000C2F8B">
        <w:rPr>
          <w:rFonts w:ascii="Arial" w:hAnsi="Arial" w:cs="Arial"/>
        </w:rPr>
        <w:t xml:space="preserve">. Como </w:t>
      </w:r>
      <w:r w:rsidR="008106E2" w:rsidRPr="00025957">
        <w:rPr>
          <w:position w:val="-4"/>
        </w:rPr>
        <w:object w:dxaOrig="240" w:dyaOrig="240" w14:anchorId="39DF3AC4">
          <v:shape id="_x0000_i1134" type="#_x0000_t75" style="width:12.15pt;height:12.15pt" o:ole="">
            <v:imagedata r:id="rId242" o:title=""/>
          </v:shape>
          <o:OLEObject Type="Embed" ProgID="Equation.DSMT4" ShapeID="_x0000_i1134" DrawAspect="Content" ObjectID="_1768833401" r:id="rId243"/>
        </w:object>
      </w:r>
      <w:r w:rsidR="00D97085" w:rsidRPr="000C2F8B">
        <w:rPr>
          <w:rFonts w:ascii="Arial" w:hAnsi="Arial" w:cs="Arial"/>
        </w:rPr>
        <w:t xml:space="preserve"> pertence </w:t>
      </w:r>
      <w:r w:rsidR="00DB6A4F" w:rsidRPr="000C2F8B">
        <w:rPr>
          <w:rFonts w:ascii="Arial" w:hAnsi="Arial" w:cs="Arial"/>
        </w:rPr>
        <w:t xml:space="preserve">ao gráfico da função </w:t>
      </w:r>
      <w:r w:rsidR="008106E2" w:rsidRPr="00025957">
        <w:rPr>
          <w:position w:val="-4"/>
        </w:rPr>
        <w:object w:dxaOrig="260" w:dyaOrig="260" w14:anchorId="087947D2">
          <v:shape id="_x0000_i1135" type="#_x0000_t75" style="width:12.15pt;height:12.15pt" o:ole="">
            <v:imagedata r:id="rId244" o:title=""/>
          </v:shape>
          <o:OLEObject Type="Embed" ProgID="Equation.DSMT4" ShapeID="_x0000_i1135" DrawAspect="Content" ObjectID="_1768833402" r:id="rId245"/>
        </w:object>
      </w:r>
    </w:p>
    <w:p w14:paraId="5AE5E38D" w14:textId="3FAC3F77" w:rsidR="00DF2184" w:rsidRPr="000C2F8B" w:rsidRDefault="00A3290F" w:rsidP="00A3290F">
      <w:pPr>
        <w:pStyle w:val="MTDisplayEquation"/>
        <w:rPr>
          <w:rFonts w:ascii="Arial" w:hAnsi="Arial"/>
          <w:sz w:val="22"/>
          <w:szCs w:val="22"/>
        </w:rPr>
      </w:pPr>
      <w:r w:rsidRPr="000C2F8B">
        <w:rPr>
          <w:rFonts w:ascii="Arial" w:hAnsi="Arial"/>
          <w:sz w:val="22"/>
          <w:szCs w:val="22"/>
        </w:rPr>
        <w:tab/>
      </w:r>
      <w:r w:rsidR="008106E2" w:rsidRPr="008106E2">
        <w:rPr>
          <w:position w:val="-22"/>
        </w:rPr>
        <w:object w:dxaOrig="6820" w:dyaOrig="580" w14:anchorId="17CA18F3">
          <v:shape id="_x0000_i1136" type="#_x0000_t75" style="width:342.25pt;height:29pt" o:ole="">
            <v:imagedata r:id="rId246" o:title=""/>
          </v:shape>
          <o:OLEObject Type="Embed" ProgID="Equation.DSMT4" ShapeID="_x0000_i1136" DrawAspect="Content" ObjectID="_1768833403" r:id="rId247"/>
        </w:object>
      </w:r>
    </w:p>
    <w:p w14:paraId="7F1438DD" w14:textId="249C94AA" w:rsidR="00AE2C9D" w:rsidRPr="000C2F8B" w:rsidRDefault="008106E2" w:rsidP="00A636A3">
      <w:pPr>
        <w:spacing w:after="0"/>
        <w:ind w:left="142" w:firstLine="82"/>
        <w:rPr>
          <w:rFonts w:ascii="Arial" w:hAnsi="Arial" w:cs="Arial"/>
        </w:rPr>
      </w:pPr>
      <w:r w:rsidRPr="008106E2">
        <w:rPr>
          <w:position w:val="-26"/>
        </w:rPr>
        <w:object w:dxaOrig="820" w:dyaOrig="639" w14:anchorId="0E8F8ACC">
          <v:shape id="_x0000_i1137" type="#_x0000_t75" style="width:41.15pt;height:31.8pt" o:ole="">
            <v:imagedata r:id="rId248" o:title=""/>
          </v:shape>
          <o:OLEObject Type="Embed" ProgID="Equation.DSMT4" ShapeID="_x0000_i1137" DrawAspect="Content" ObjectID="_1768833404" r:id="rId249"/>
        </w:object>
      </w:r>
      <w:r w:rsidR="00144546" w:rsidRPr="000C2F8B">
        <w:rPr>
          <w:rFonts w:ascii="Arial" w:hAnsi="Arial" w:cs="Arial"/>
        </w:rPr>
        <w:t xml:space="preserve"> também pertence ao gráfico da função </w:t>
      </w:r>
      <w:r w:rsidRPr="008106E2">
        <w:rPr>
          <w:position w:val="-10"/>
        </w:rPr>
        <w:object w:dxaOrig="220" w:dyaOrig="260" w14:anchorId="5BFB9DAF">
          <v:shape id="_x0000_i1138" type="#_x0000_t75" style="width:11.2pt;height:12.15pt" o:ole="">
            <v:imagedata r:id="rId250" o:title=""/>
          </v:shape>
          <o:OLEObject Type="Embed" ProgID="Equation.DSMT4" ShapeID="_x0000_i1138" DrawAspect="Content" ObjectID="_1768833405" r:id="rId251"/>
        </w:object>
      </w:r>
      <w:r w:rsidR="00144546" w:rsidRPr="000C2F8B">
        <w:rPr>
          <w:rFonts w:ascii="Arial" w:hAnsi="Arial" w:cs="Arial"/>
        </w:rPr>
        <w:t xml:space="preserve">. Assim, </w:t>
      </w:r>
      <w:r w:rsidRPr="008106E2">
        <w:rPr>
          <w:position w:val="-22"/>
        </w:rPr>
        <w:object w:dxaOrig="1280" w:dyaOrig="580" w14:anchorId="663A7FDB">
          <v:shape id="_x0000_i1139" type="#_x0000_t75" style="width:63.6pt;height:29pt" o:ole="">
            <v:imagedata r:id="rId252" o:title=""/>
          </v:shape>
          <o:OLEObject Type="Embed" ProgID="Equation.DSMT4" ShapeID="_x0000_i1139" DrawAspect="Content" ObjectID="_1768833406" r:id="rId253"/>
        </w:object>
      </w:r>
      <w:r w:rsidR="00144546" w:rsidRPr="000C2F8B">
        <w:rPr>
          <w:rFonts w:ascii="Arial" w:hAnsi="Arial" w:cs="Arial"/>
        </w:rPr>
        <w:t>.</w:t>
      </w:r>
    </w:p>
    <w:p w14:paraId="4C879CDE" w14:textId="08EA3A0C" w:rsidR="003C333E" w:rsidRDefault="003C333E" w:rsidP="00F64883">
      <w:pPr>
        <w:spacing w:after="0"/>
        <w:rPr>
          <w:rFonts w:ascii="Arial" w:hAnsi="Arial" w:cs="Arial"/>
        </w:rPr>
      </w:pPr>
    </w:p>
    <w:p w14:paraId="1CC1851A" w14:textId="77777777" w:rsidR="002F17CE" w:rsidRPr="000C2F8B" w:rsidRDefault="002F17CE" w:rsidP="00F64883">
      <w:pPr>
        <w:spacing w:after="0"/>
        <w:rPr>
          <w:rFonts w:ascii="Arial" w:hAnsi="Arial" w:cs="Arial"/>
        </w:rPr>
      </w:pPr>
    </w:p>
    <w:p w14:paraId="27AC3D5B" w14:textId="087F573D" w:rsidR="00E41430" w:rsidRPr="000C2F8B" w:rsidRDefault="00B5194F" w:rsidP="00611AE1">
      <w:pPr>
        <w:spacing w:after="0"/>
        <w:ind w:left="224" w:hanging="224"/>
        <w:rPr>
          <w:rFonts w:ascii="Arial" w:hAnsi="Arial" w:cs="Arial"/>
        </w:rPr>
      </w:pPr>
      <w:r w:rsidRPr="000C2F8B">
        <w:rPr>
          <w:rFonts w:ascii="Arial" w:hAnsi="Arial" w:cs="Arial"/>
          <w:b/>
          <w:bCs/>
        </w:rPr>
        <w:lastRenderedPageBreak/>
        <w:t>7</w:t>
      </w:r>
      <w:r w:rsidR="00F868AA" w:rsidRPr="000C2F8B">
        <w:rPr>
          <w:rFonts w:ascii="Arial" w:hAnsi="Arial" w:cs="Arial"/>
          <w:b/>
          <w:bCs/>
        </w:rPr>
        <w:t xml:space="preserve">. </w:t>
      </w:r>
      <w:r w:rsidR="00084317" w:rsidRPr="000C2F8B">
        <w:rPr>
          <w:rFonts w:ascii="Arial" w:hAnsi="Arial" w:cs="Arial"/>
        </w:rPr>
        <w:t xml:space="preserve">A altura do triângulo </w:t>
      </w:r>
      <w:r w:rsidR="00AC3FC9" w:rsidRPr="00AC3FC9">
        <w:rPr>
          <w:rFonts w:ascii="Arial" w:hAnsi="Arial" w:cs="Arial"/>
        </w:rPr>
        <w:t>[</w:t>
      </w:r>
      <w:r w:rsidR="00AC3FC9" w:rsidRPr="00AC3FC9">
        <w:rPr>
          <w:rFonts w:ascii="Arial" w:hAnsi="Arial" w:cs="Arial"/>
          <w:i/>
          <w:iCs/>
        </w:rPr>
        <w:t>ABO</w:t>
      </w:r>
      <w:r w:rsidR="00AC3FC9" w:rsidRPr="00AC3FC9">
        <w:rPr>
          <w:rFonts w:ascii="Arial" w:hAnsi="Arial" w:cs="Arial"/>
        </w:rPr>
        <w:t xml:space="preserve">] </w:t>
      </w:r>
      <w:r w:rsidR="0078167D" w:rsidRPr="000C2F8B">
        <w:rPr>
          <w:rFonts w:ascii="Arial" w:hAnsi="Arial" w:cs="Arial"/>
        </w:rPr>
        <w:t>relativamente à base</w:t>
      </w:r>
      <w:r w:rsidR="00853590">
        <w:rPr>
          <w:rFonts w:ascii="Arial" w:hAnsi="Arial" w:cs="Arial"/>
        </w:rPr>
        <w:t xml:space="preserve"> [</w:t>
      </w:r>
      <w:r w:rsidR="00853590" w:rsidRPr="00853590">
        <w:rPr>
          <w:rFonts w:ascii="Arial" w:hAnsi="Arial" w:cs="Arial"/>
          <w:i/>
          <w:iCs/>
        </w:rPr>
        <w:t>AB</w:t>
      </w:r>
      <w:r w:rsidR="00853590">
        <w:rPr>
          <w:rFonts w:ascii="Arial" w:hAnsi="Arial" w:cs="Arial"/>
        </w:rPr>
        <w:t>]</w:t>
      </w:r>
      <w:r w:rsidR="0078167D" w:rsidRPr="000C2F8B">
        <w:rPr>
          <w:rFonts w:ascii="Arial" w:hAnsi="Arial" w:cs="Arial"/>
        </w:rPr>
        <w:t xml:space="preserve"> </w:t>
      </w:r>
      <w:r w:rsidR="00FF6080" w:rsidRPr="000C2F8B">
        <w:rPr>
          <w:rFonts w:ascii="Arial" w:hAnsi="Arial" w:cs="Arial"/>
        </w:rPr>
        <w:t xml:space="preserve">é igual ao valor absoluto da ordenada do ponto </w:t>
      </w:r>
      <w:r w:rsidR="008106E2" w:rsidRPr="00025957">
        <w:rPr>
          <w:position w:val="-4"/>
        </w:rPr>
        <w:object w:dxaOrig="240" w:dyaOrig="240" w14:anchorId="255FF278">
          <v:shape id="_x0000_i1140" type="#_x0000_t75" style="width:12.15pt;height:12.15pt" o:ole="">
            <v:imagedata r:id="rId254" o:title=""/>
          </v:shape>
          <o:OLEObject Type="Embed" ProgID="Equation.DSMT4" ShapeID="_x0000_i1140" DrawAspect="Content" ObjectID="_1768833407" r:id="rId255"/>
        </w:object>
      </w:r>
      <w:r w:rsidR="00E342C6" w:rsidRPr="000C2F8B">
        <w:rPr>
          <w:rFonts w:ascii="Arial" w:hAnsi="Arial" w:cs="Arial"/>
        </w:rPr>
        <w:t>.</w:t>
      </w:r>
    </w:p>
    <w:p w14:paraId="34C491AC" w14:textId="542B2D75" w:rsidR="00E342C6" w:rsidRPr="000C2F8B" w:rsidRDefault="00853590" w:rsidP="00611AE1">
      <w:pPr>
        <w:pStyle w:val="MTDisplayEquation"/>
        <w:ind w:left="508" w:hanging="284"/>
        <w:rPr>
          <w:rFonts w:ascii="Arial" w:hAnsi="Arial"/>
          <w:sz w:val="22"/>
          <w:szCs w:val="22"/>
        </w:rPr>
      </w:pPr>
      <w:r w:rsidRPr="008106E2">
        <w:rPr>
          <w:position w:val="-22"/>
        </w:rPr>
        <w:object w:dxaOrig="5880" w:dyaOrig="620" w14:anchorId="1CA804D5">
          <v:shape id="_x0000_i1141" type="#_x0000_t75" style="width:293.6pt;height:30.85pt" o:ole="">
            <v:imagedata r:id="rId256" o:title=""/>
          </v:shape>
          <o:OLEObject Type="Embed" ProgID="Equation.DSMT4" ShapeID="_x0000_i1141" DrawAspect="Content" ObjectID="_1768833408" r:id="rId257"/>
        </w:object>
      </w:r>
    </w:p>
    <w:p w14:paraId="12218878" w14:textId="3F81FF83" w:rsidR="00DF7B16" w:rsidRPr="000C2F8B" w:rsidRDefault="005A34B5" w:rsidP="00611AE1">
      <w:pPr>
        <w:spacing w:after="0"/>
        <w:ind w:left="224"/>
        <w:rPr>
          <w:rFonts w:ascii="Arial" w:hAnsi="Arial" w:cs="Arial"/>
        </w:rPr>
      </w:pPr>
      <w:r w:rsidRPr="000C2F8B">
        <w:rPr>
          <w:rFonts w:ascii="Arial" w:hAnsi="Arial" w:cs="Arial"/>
        </w:rPr>
        <w:t>O</w:t>
      </w:r>
      <w:r w:rsidR="00A9236E" w:rsidRPr="000C2F8B">
        <w:rPr>
          <w:rFonts w:ascii="Arial" w:hAnsi="Arial" w:cs="Arial"/>
        </w:rPr>
        <w:t xml:space="preserve"> ponto </w:t>
      </w:r>
      <w:r w:rsidR="008106E2" w:rsidRPr="00025957">
        <w:rPr>
          <w:position w:val="-4"/>
        </w:rPr>
        <w:object w:dxaOrig="240" w:dyaOrig="240" w14:anchorId="3D7B883D">
          <v:shape id="_x0000_i1142" type="#_x0000_t75" style="width:12.15pt;height:12.15pt" o:ole="">
            <v:imagedata r:id="rId258" o:title=""/>
          </v:shape>
          <o:OLEObject Type="Embed" ProgID="Equation.DSMT4" ShapeID="_x0000_i1142" DrawAspect="Content" ObjectID="_1768833409" r:id="rId259"/>
        </w:object>
      </w:r>
      <w:r w:rsidR="00A9236E" w:rsidRPr="000C2F8B">
        <w:rPr>
          <w:rFonts w:ascii="Arial" w:hAnsi="Arial" w:cs="Arial"/>
        </w:rPr>
        <w:t xml:space="preserve"> tem coordenadas </w:t>
      </w:r>
      <w:r w:rsidR="008106E2" w:rsidRPr="008106E2">
        <w:rPr>
          <w:position w:val="-12"/>
        </w:rPr>
        <w:object w:dxaOrig="800" w:dyaOrig="360" w14:anchorId="3000B97B">
          <v:shape id="_x0000_i1143" type="#_x0000_t75" style="width:40.2pt;height:17.75pt" o:ole="">
            <v:imagedata r:id="rId260" o:title=""/>
          </v:shape>
          <o:OLEObject Type="Embed" ProgID="Equation.DSMT4" ShapeID="_x0000_i1143" DrawAspect="Content" ObjectID="_1768833410" r:id="rId261"/>
        </w:object>
      </w:r>
      <w:r w:rsidR="00F42C5C" w:rsidRPr="000C2F8B">
        <w:rPr>
          <w:rFonts w:ascii="Arial" w:hAnsi="Arial" w:cs="Arial"/>
        </w:rPr>
        <w:t xml:space="preserve"> e pertence ao gráfico da função </w:t>
      </w:r>
      <w:r w:rsidR="008106E2" w:rsidRPr="008106E2">
        <w:rPr>
          <w:position w:val="-10"/>
        </w:rPr>
        <w:object w:dxaOrig="220" w:dyaOrig="260" w14:anchorId="159BA7FD">
          <v:shape id="_x0000_i1144" type="#_x0000_t75" style="width:11.2pt;height:12.15pt" o:ole="">
            <v:imagedata r:id="rId262" o:title=""/>
          </v:shape>
          <o:OLEObject Type="Embed" ProgID="Equation.DSMT4" ShapeID="_x0000_i1144" DrawAspect="Content" ObjectID="_1768833411" r:id="rId263"/>
        </w:object>
      </w:r>
      <w:r w:rsidR="00F42C5C" w:rsidRPr="000C2F8B">
        <w:rPr>
          <w:rFonts w:ascii="Arial" w:hAnsi="Arial" w:cs="Arial"/>
        </w:rPr>
        <w:t>.</w:t>
      </w:r>
      <w:r w:rsidR="00DF7B16" w:rsidRPr="000C2F8B">
        <w:rPr>
          <w:rFonts w:ascii="Arial" w:hAnsi="Arial" w:cs="Arial"/>
        </w:rPr>
        <w:br/>
      </w:r>
    </w:p>
    <w:p w14:paraId="50373291" w14:textId="34D3FC3B" w:rsidR="005A34B5" w:rsidRPr="000C2F8B" w:rsidRDefault="005A34B5" w:rsidP="00611AE1">
      <w:pPr>
        <w:spacing w:after="0"/>
        <w:ind w:left="224"/>
        <w:rPr>
          <w:rFonts w:ascii="Arial" w:hAnsi="Arial" w:cs="Arial"/>
        </w:rPr>
      </w:pPr>
      <w:r w:rsidRPr="000C2F8B">
        <w:rPr>
          <w:rFonts w:ascii="Arial" w:hAnsi="Arial" w:cs="Arial"/>
        </w:rPr>
        <w:t>Então,</w:t>
      </w:r>
      <w:r w:rsidR="00E11F0C">
        <w:rPr>
          <w:rFonts w:ascii="Arial" w:hAnsi="Arial" w:cs="Arial"/>
        </w:rPr>
        <w:t xml:space="preserve">  </w:t>
      </w:r>
      <w:r w:rsidR="008106E2" w:rsidRPr="008106E2">
        <w:rPr>
          <w:position w:val="-22"/>
        </w:rPr>
        <w:object w:dxaOrig="4860" w:dyaOrig="580" w14:anchorId="5E31CF78">
          <v:shape id="_x0000_i1145" type="#_x0000_t75" style="width:243.1pt;height:29pt" o:ole="">
            <v:imagedata r:id="rId264" o:title=""/>
          </v:shape>
          <o:OLEObject Type="Embed" ProgID="Equation.DSMT4" ShapeID="_x0000_i1145" DrawAspect="Content" ObjectID="_1768833412" r:id="rId265"/>
        </w:object>
      </w:r>
    </w:p>
    <w:p w14:paraId="794B0AFB" w14:textId="748382DB" w:rsidR="00AD4823" w:rsidRPr="000C2F8B" w:rsidRDefault="00AD4823" w:rsidP="00611AE1">
      <w:pPr>
        <w:spacing w:after="0"/>
        <w:ind w:left="224"/>
        <w:rPr>
          <w:rFonts w:ascii="Arial" w:hAnsi="Arial" w:cs="Arial"/>
        </w:rPr>
      </w:pPr>
      <w:r w:rsidRPr="000C2F8B">
        <w:rPr>
          <w:rFonts w:ascii="Arial" w:hAnsi="Arial" w:cs="Arial"/>
        </w:rPr>
        <w:t xml:space="preserve">Portanto, </w:t>
      </w:r>
      <w:r w:rsidR="008106E2" w:rsidRPr="008106E2">
        <w:rPr>
          <w:position w:val="-22"/>
        </w:rPr>
        <w:object w:dxaOrig="1320" w:dyaOrig="580" w14:anchorId="7C7512B2">
          <v:shape id="_x0000_i1146" type="#_x0000_t75" style="width:66.4pt;height:29pt" o:ole="">
            <v:imagedata r:id="rId266" o:title=""/>
          </v:shape>
          <o:OLEObject Type="Embed" ProgID="Equation.DSMT4" ShapeID="_x0000_i1146" DrawAspect="Content" ObjectID="_1768833413" r:id="rId267"/>
        </w:object>
      </w:r>
      <w:r w:rsidR="000F06EB" w:rsidRPr="000C2F8B">
        <w:rPr>
          <w:rFonts w:ascii="Arial" w:hAnsi="Arial" w:cs="Arial"/>
        </w:rPr>
        <w:t>.</w:t>
      </w:r>
    </w:p>
    <w:p w14:paraId="2F9C4774" w14:textId="77777777" w:rsidR="003C333E" w:rsidRPr="000C2F8B" w:rsidRDefault="003C333E" w:rsidP="00FA26C4">
      <w:pPr>
        <w:spacing w:after="0"/>
        <w:rPr>
          <w:rFonts w:ascii="Arial" w:hAnsi="Arial" w:cs="Arial"/>
          <w:b/>
          <w:bCs/>
        </w:rPr>
      </w:pPr>
    </w:p>
    <w:p w14:paraId="641D9F28" w14:textId="4326C915" w:rsidR="00FA26C4" w:rsidRPr="000C2F8B" w:rsidRDefault="00275991" w:rsidP="00FA26C4">
      <w:pPr>
        <w:spacing w:after="0"/>
        <w:rPr>
          <w:rFonts w:ascii="Arial" w:hAnsi="Arial" w:cs="Arial"/>
        </w:rPr>
      </w:pPr>
      <w:r w:rsidRPr="000C2F8B">
        <w:rPr>
          <w:rFonts w:ascii="Arial" w:hAnsi="Arial" w:cs="Arial"/>
          <w:b/>
          <w:bCs/>
        </w:rPr>
        <w:t>8</w:t>
      </w:r>
      <w:r w:rsidR="001122D9" w:rsidRPr="000C2F8B">
        <w:rPr>
          <w:rFonts w:ascii="Arial" w:hAnsi="Arial" w:cs="Arial"/>
          <w:b/>
          <w:bCs/>
        </w:rPr>
        <w:t xml:space="preserve">. </w:t>
      </w:r>
      <w:r w:rsidR="003857DA" w:rsidRPr="000C2F8B">
        <w:rPr>
          <w:rFonts w:ascii="Arial" w:hAnsi="Arial" w:cs="Arial"/>
        </w:rPr>
        <w:t>Como 4 é solução da equação, temos:</w:t>
      </w:r>
    </w:p>
    <w:p w14:paraId="21007405" w14:textId="6C4CB4A5" w:rsidR="003857DA" w:rsidRPr="000C2F8B" w:rsidRDefault="00A3290F" w:rsidP="00A3290F">
      <w:pPr>
        <w:pStyle w:val="MTDisplayEquation"/>
        <w:rPr>
          <w:rFonts w:ascii="Arial" w:hAnsi="Arial"/>
          <w:sz w:val="22"/>
          <w:szCs w:val="22"/>
        </w:rPr>
      </w:pPr>
      <w:r w:rsidRPr="000C2F8B">
        <w:rPr>
          <w:rFonts w:ascii="Arial" w:hAnsi="Arial"/>
          <w:sz w:val="22"/>
          <w:szCs w:val="22"/>
        </w:rPr>
        <w:tab/>
      </w:r>
      <w:r w:rsidR="008106E2" w:rsidRPr="008106E2">
        <w:rPr>
          <w:position w:val="-22"/>
        </w:rPr>
        <w:object w:dxaOrig="8480" w:dyaOrig="580" w14:anchorId="57112799">
          <v:shape id="_x0000_i1147" type="#_x0000_t75" style="width:423.6pt;height:29pt" o:ole="">
            <v:imagedata r:id="rId268" o:title=""/>
          </v:shape>
          <o:OLEObject Type="Embed" ProgID="Equation.DSMT4" ShapeID="_x0000_i1147" DrawAspect="Content" ObjectID="_1768833414" r:id="rId269"/>
        </w:object>
      </w:r>
    </w:p>
    <w:p w14:paraId="48F22041" w14:textId="7E192D09" w:rsidR="001B116A" w:rsidRPr="000C2F8B" w:rsidRDefault="001B116A" w:rsidP="00611AE1">
      <w:pPr>
        <w:spacing w:after="0"/>
        <w:ind w:firstLine="266"/>
        <w:rPr>
          <w:rFonts w:ascii="Arial" w:hAnsi="Arial" w:cs="Arial"/>
        </w:rPr>
      </w:pPr>
      <w:r w:rsidRPr="000C2F8B">
        <w:rPr>
          <w:rFonts w:ascii="Arial" w:hAnsi="Arial" w:cs="Arial"/>
        </w:rPr>
        <w:t>Resposta:</w:t>
      </w:r>
      <w:r w:rsidRPr="000C2F8B">
        <w:rPr>
          <w:rFonts w:ascii="Arial" w:hAnsi="Arial" w:cs="Arial"/>
          <w:b/>
          <w:bCs/>
        </w:rPr>
        <w:t xml:space="preserve"> B.</w:t>
      </w:r>
    </w:p>
    <w:p w14:paraId="107D2CE5" w14:textId="5F6FA256" w:rsidR="001122D9" w:rsidRPr="000C2F8B" w:rsidRDefault="001122D9" w:rsidP="00F64883">
      <w:pPr>
        <w:spacing w:after="0"/>
        <w:rPr>
          <w:rFonts w:ascii="Arial" w:hAnsi="Arial" w:cs="Arial"/>
          <w:b/>
          <w:bCs/>
        </w:rPr>
      </w:pPr>
    </w:p>
    <w:p w14:paraId="364DFE10" w14:textId="77777777" w:rsidR="00E00531" w:rsidRPr="000C2F8B" w:rsidRDefault="00E00531" w:rsidP="00F64883">
      <w:pPr>
        <w:spacing w:after="0"/>
        <w:rPr>
          <w:rFonts w:ascii="Arial" w:hAnsi="Arial" w:cs="Arial"/>
          <w:b/>
          <w:bCs/>
        </w:rPr>
      </w:pPr>
    </w:p>
    <w:p w14:paraId="641E94CA" w14:textId="70DBA17A" w:rsidR="0081010C" w:rsidRPr="000C2F8B" w:rsidRDefault="00E00531" w:rsidP="00F64883">
      <w:pPr>
        <w:spacing w:after="0"/>
        <w:rPr>
          <w:rFonts w:ascii="Arial" w:hAnsi="Arial" w:cs="Arial"/>
          <w:b/>
          <w:bCs/>
        </w:rPr>
      </w:pPr>
      <w:r w:rsidRPr="000C2F8B">
        <w:rPr>
          <w:rFonts w:ascii="Arial" w:hAnsi="Arial" w:cs="Arial"/>
          <w:b/>
          <w:bCs/>
        </w:rPr>
        <w:t>9</w:t>
      </w:r>
      <w:r w:rsidR="0081010C" w:rsidRPr="000C2F8B">
        <w:rPr>
          <w:rFonts w:ascii="Arial" w:hAnsi="Arial" w:cs="Arial"/>
          <w:b/>
          <w:bCs/>
        </w:rPr>
        <w:t xml:space="preserve">. </w:t>
      </w:r>
      <w:r w:rsidR="00E83A37" w:rsidRPr="000C2F8B">
        <w:rPr>
          <w:rFonts w:ascii="Arial" w:hAnsi="Arial" w:cs="Arial"/>
          <w:b/>
          <w:bCs/>
        </w:rPr>
        <w:t xml:space="preserve"> </w:t>
      </w:r>
      <w:r w:rsidR="00DA7E4F" w:rsidRPr="000C2F8B">
        <w:rPr>
          <w:rFonts w:ascii="Arial" w:hAnsi="Arial" w:cs="Arial"/>
          <w:b/>
          <w:bCs/>
        </w:rPr>
        <w:t xml:space="preserve">1. </w:t>
      </w:r>
      <w:r w:rsidR="008106E2" w:rsidRPr="008106E2">
        <w:rPr>
          <w:position w:val="-12"/>
        </w:rPr>
        <w:object w:dxaOrig="3400" w:dyaOrig="400" w14:anchorId="3EEE16DE">
          <v:shape id="_x0000_i1148" type="#_x0000_t75" style="width:170.2pt;height:20.55pt" o:ole="">
            <v:imagedata r:id="rId270" o:title=""/>
          </v:shape>
          <o:OLEObject Type="Embed" ProgID="Equation.DSMT4" ShapeID="_x0000_i1148" DrawAspect="Content" ObjectID="_1768833415" r:id="rId271"/>
        </w:object>
      </w:r>
      <w:r w:rsidR="0065176F" w:rsidRPr="000C2F8B">
        <w:rPr>
          <w:rFonts w:ascii="Arial" w:hAnsi="Arial" w:cs="Arial"/>
        </w:rPr>
        <w:t xml:space="preserve">, </w:t>
      </w:r>
      <w:r w:rsidR="008106E2" w:rsidRPr="008106E2">
        <w:rPr>
          <w:position w:val="-12"/>
        </w:rPr>
        <w:object w:dxaOrig="740" w:dyaOrig="360" w14:anchorId="72B6EC22">
          <v:shape id="_x0000_i1149" type="#_x0000_t75" style="width:36.45pt;height:17.75pt" o:ole="">
            <v:imagedata r:id="rId272" o:title=""/>
          </v:shape>
          <o:OLEObject Type="Embed" ProgID="Equation.DSMT4" ShapeID="_x0000_i1149" DrawAspect="Content" ObjectID="_1768833416" r:id="rId273"/>
        </w:object>
      </w:r>
    </w:p>
    <w:p w14:paraId="697F0051" w14:textId="3A46B5BA" w:rsidR="003978D2" w:rsidRPr="000C2F8B" w:rsidRDefault="00E83A37" w:rsidP="00E83A37">
      <w:pPr>
        <w:spacing w:after="0"/>
        <w:ind w:left="284"/>
        <w:rPr>
          <w:rFonts w:ascii="Arial" w:eastAsiaTheme="minorEastAsia" w:hAnsi="Arial" w:cs="Arial"/>
        </w:rPr>
      </w:pPr>
      <w:r w:rsidRPr="000C2F8B">
        <w:rPr>
          <w:rFonts w:ascii="Arial" w:eastAsiaTheme="minorEastAsia" w:hAnsi="Arial" w:cs="Arial"/>
          <w:b/>
          <w:bCs/>
        </w:rPr>
        <w:t xml:space="preserve">2. </w:t>
      </w:r>
      <w:r w:rsidR="008106E2" w:rsidRPr="008106E2">
        <w:rPr>
          <w:position w:val="-8"/>
        </w:rPr>
        <w:object w:dxaOrig="6000" w:dyaOrig="340" w14:anchorId="3D039AEC">
          <v:shape id="_x0000_i1150" type="#_x0000_t75" style="width:300.15pt;height:17.75pt" o:ole="">
            <v:imagedata r:id="rId274" o:title=""/>
          </v:shape>
          <o:OLEObject Type="Embed" ProgID="Equation.DSMT4" ShapeID="_x0000_i1150" DrawAspect="Content" ObjectID="_1768833417" r:id="rId275"/>
        </w:object>
      </w:r>
      <w:r w:rsidR="0065176F" w:rsidRPr="000C2F8B">
        <w:rPr>
          <w:rFonts w:ascii="Arial" w:eastAsiaTheme="minorEastAsia" w:hAnsi="Arial" w:cs="Arial"/>
        </w:rPr>
        <w:t xml:space="preserve">, </w:t>
      </w:r>
      <w:r w:rsidR="008106E2" w:rsidRPr="008106E2">
        <w:rPr>
          <w:position w:val="-12"/>
        </w:rPr>
        <w:object w:dxaOrig="1060" w:dyaOrig="360" w14:anchorId="5D15FE6E">
          <v:shape id="_x0000_i1151" type="#_x0000_t75" style="width:54.25pt;height:17.75pt" o:ole="">
            <v:imagedata r:id="rId276" o:title=""/>
          </v:shape>
          <o:OLEObject Type="Embed" ProgID="Equation.DSMT4" ShapeID="_x0000_i1151" DrawAspect="Content" ObjectID="_1768833418" r:id="rId277"/>
        </w:object>
      </w:r>
    </w:p>
    <w:p w14:paraId="6BC31D43" w14:textId="473D6C08" w:rsidR="00BE5F2E" w:rsidRPr="000C2F8B" w:rsidRDefault="00BE5F2E" w:rsidP="00E83A37">
      <w:pPr>
        <w:spacing w:after="0"/>
        <w:ind w:left="284"/>
        <w:rPr>
          <w:rFonts w:ascii="Arial" w:eastAsiaTheme="minorEastAsia" w:hAnsi="Arial" w:cs="Arial"/>
        </w:rPr>
      </w:pPr>
      <w:r w:rsidRPr="000C2F8B">
        <w:rPr>
          <w:rFonts w:ascii="Arial" w:eastAsiaTheme="minorEastAsia" w:hAnsi="Arial" w:cs="Arial"/>
          <w:b/>
          <w:bCs/>
        </w:rPr>
        <w:t xml:space="preserve">3. </w:t>
      </w:r>
      <w:r w:rsidR="008106E2" w:rsidRPr="008106E2">
        <w:rPr>
          <w:position w:val="-12"/>
        </w:rPr>
        <w:object w:dxaOrig="6000" w:dyaOrig="360" w14:anchorId="716CA742">
          <v:shape id="_x0000_i1152" type="#_x0000_t75" style="width:300.15pt;height:17.75pt" o:ole="">
            <v:imagedata r:id="rId278" o:title=""/>
          </v:shape>
          <o:OLEObject Type="Embed" ProgID="Equation.DSMT4" ShapeID="_x0000_i1152" DrawAspect="Content" ObjectID="_1768833419" r:id="rId279"/>
        </w:object>
      </w:r>
      <w:r w:rsidR="00C76657" w:rsidRPr="000C2F8B">
        <w:rPr>
          <w:rFonts w:ascii="Arial" w:eastAsiaTheme="minorEastAsia" w:hAnsi="Arial" w:cs="Arial"/>
        </w:rPr>
        <w:t xml:space="preserve">, </w:t>
      </w:r>
      <w:r w:rsidR="008106E2" w:rsidRPr="008106E2">
        <w:rPr>
          <w:position w:val="-12"/>
        </w:rPr>
        <w:object w:dxaOrig="920" w:dyaOrig="360" w14:anchorId="115D0390">
          <v:shape id="_x0000_i1153" type="#_x0000_t75" style="width:45.8pt;height:17.75pt" o:ole="">
            <v:imagedata r:id="rId280" o:title=""/>
          </v:shape>
          <o:OLEObject Type="Embed" ProgID="Equation.DSMT4" ShapeID="_x0000_i1153" DrawAspect="Content" ObjectID="_1768833420" r:id="rId281"/>
        </w:object>
      </w:r>
    </w:p>
    <w:p w14:paraId="1ABD2490" w14:textId="7933FFCE" w:rsidR="00505391" w:rsidRPr="000C2F8B" w:rsidRDefault="00505391" w:rsidP="00E83A37">
      <w:pPr>
        <w:spacing w:after="0"/>
        <w:ind w:left="284"/>
        <w:rPr>
          <w:rFonts w:ascii="Arial" w:eastAsiaTheme="minorEastAsia" w:hAnsi="Arial" w:cs="Arial"/>
          <w:b/>
          <w:bCs/>
        </w:rPr>
      </w:pPr>
      <w:r w:rsidRPr="000C2F8B">
        <w:rPr>
          <w:rFonts w:ascii="Arial" w:eastAsiaTheme="minorEastAsia" w:hAnsi="Arial" w:cs="Arial"/>
        </w:rPr>
        <w:t>Resposta:</w:t>
      </w:r>
      <w:r w:rsidRPr="000C2F8B">
        <w:rPr>
          <w:rFonts w:ascii="Arial" w:eastAsiaTheme="minorEastAsia" w:hAnsi="Arial" w:cs="Arial"/>
          <w:b/>
          <w:bCs/>
        </w:rPr>
        <w:t xml:space="preserve"> 1. A.</w:t>
      </w:r>
      <w:r w:rsidR="00696674" w:rsidRPr="000C2F8B">
        <w:rPr>
          <w:rFonts w:ascii="Arial" w:eastAsiaTheme="minorEastAsia" w:hAnsi="Arial" w:cs="Arial"/>
          <w:b/>
          <w:bCs/>
        </w:rPr>
        <w:t>, 2. E., 3.F.</w:t>
      </w:r>
    </w:p>
    <w:p w14:paraId="1E212CC6" w14:textId="77777777" w:rsidR="00E83A37" w:rsidRPr="000C2F8B" w:rsidRDefault="00E83A37" w:rsidP="0042262E">
      <w:pPr>
        <w:spacing w:after="0"/>
        <w:ind w:left="284"/>
        <w:rPr>
          <w:rFonts w:ascii="Arial" w:hAnsi="Arial" w:cs="Arial"/>
          <w:b/>
          <w:bCs/>
        </w:rPr>
      </w:pPr>
    </w:p>
    <w:p w14:paraId="7FC2D575" w14:textId="6DDBB6C9" w:rsidR="0085219B" w:rsidRPr="000C2F8B" w:rsidRDefault="003E1877" w:rsidP="56E7D3CB">
      <w:pPr>
        <w:spacing w:after="0"/>
        <w:rPr>
          <w:rFonts w:ascii="Arial" w:hAnsi="Arial" w:cs="Arial"/>
        </w:rPr>
      </w:pPr>
      <w:r w:rsidRPr="000C2F8B">
        <w:rPr>
          <w:rFonts w:ascii="Arial" w:hAnsi="Arial" w:cs="Arial"/>
          <w:b/>
          <w:bCs/>
        </w:rPr>
        <w:t>10</w:t>
      </w:r>
      <w:r w:rsidR="00322798" w:rsidRPr="000C2F8B">
        <w:rPr>
          <w:rFonts w:ascii="Arial" w:hAnsi="Arial" w:cs="Arial"/>
          <w:b/>
          <w:bCs/>
        </w:rPr>
        <w:t xml:space="preserve">. </w:t>
      </w:r>
      <w:r w:rsidR="00D34A33" w:rsidRPr="000C2F8B">
        <w:rPr>
          <w:rFonts w:ascii="Arial" w:hAnsi="Arial" w:cs="Arial"/>
        </w:rPr>
        <w:t>Como a equação não tem soluções</w:t>
      </w:r>
      <w:r w:rsidR="002B4480" w:rsidRPr="000C2F8B">
        <w:rPr>
          <w:rFonts w:ascii="Arial" w:hAnsi="Arial" w:cs="Arial"/>
        </w:rPr>
        <w:t xml:space="preserve">, o binómio discriminante </w:t>
      </w:r>
      <w:r w:rsidR="002B4A04" w:rsidRPr="000C2F8B">
        <w:rPr>
          <w:rFonts w:ascii="Arial" w:hAnsi="Arial" w:cs="Arial"/>
        </w:rPr>
        <w:t>é negativo.</w:t>
      </w:r>
    </w:p>
    <w:p w14:paraId="04D985B6" w14:textId="14DFB029" w:rsidR="00D34A33" w:rsidRPr="000C2F8B" w:rsidRDefault="00A3290F" w:rsidP="00A3290F">
      <w:pPr>
        <w:pStyle w:val="MTDisplayEquation"/>
        <w:rPr>
          <w:rFonts w:ascii="Arial" w:hAnsi="Arial"/>
          <w:sz w:val="22"/>
          <w:szCs w:val="22"/>
        </w:rPr>
      </w:pPr>
      <w:r w:rsidRPr="000C2F8B">
        <w:rPr>
          <w:rFonts w:ascii="Arial" w:hAnsi="Arial"/>
          <w:sz w:val="22"/>
          <w:szCs w:val="22"/>
        </w:rPr>
        <w:tab/>
      </w:r>
      <w:r w:rsidR="008106E2" w:rsidRPr="008106E2">
        <w:rPr>
          <w:position w:val="-22"/>
        </w:rPr>
        <w:object w:dxaOrig="7260" w:dyaOrig="580" w14:anchorId="3242C00E">
          <v:shape id="_x0000_i1154" type="#_x0000_t75" style="width:362.8pt;height:29pt" o:ole="">
            <v:imagedata r:id="rId282" o:title=""/>
          </v:shape>
          <o:OLEObject Type="Embed" ProgID="Equation.DSMT4" ShapeID="_x0000_i1154" DrawAspect="Content" ObjectID="_1768833421" r:id="rId283"/>
        </w:object>
      </w:r>
    </w:p>
    <w:p w14:paraId="08481DDD" w14:textId="32B23B67" w:rsidR="00F10DC4" w:rsidRPr="000C2F8B" w:rsidRDefault="00F10DC4" w:rsidP="00611AE1">
      <w:pPr>
        <w:spacing w:after="0"/>
        <w:ind w:left="392"/>
        <w:rPr>
          <w:rFonts w:ascii="Arial" w:hAnsi="Arial" w:cs="Arial"/>
        </w:rPr>
      </w:pPr>
      <w:r w:rsidRPr="000C2F8B">
        <w:rPr>
          <w:rFonts w:ascii="Arial" w:hAnsi="Arial" w:cs="Arial"/>
        </w:rPr>
        <w:t xml:space="preserve">O menor número inteiro que </w:t>
      </w:r>
      <w:r w:rsidR="008106E2" w:rsidRPr="008106E2">
        <w:rPr>
          <w:position w:val="-6"/>
        </w:rPr>
        <w:object w:dxaOrig="200" w:dyaOrig="220" w14:anchorId="04C8B523">
          <v:shape id="_x0000_i1155" type="#_x0000_t75" style="width:9.35pt;height:11.2pt" o:ole="">
            <v:imagedata r:id="rId284" o:title=""/>
          </v:shape>
          <o:OLEObject Type="Embed" ProgID="Equation.DSMT4" ShapeID="_x0000_i1155" DrawAspect="Content" ObjectID="_1768833422" r:id="rId285"/>
        </w:object>
      </w:r>
      <w:r w:rsidRPr="000C2F8B">
        <w:rPr>
          <w:rFonts w:ascii="Arial" w:hAnsi="Arial" w:cs="Arial"/>
        </w:rPr>
        <w:t xml:space="preserve"> pode tomar é </w:t>
      </w:r>
      <w:r w:rsidR="005C58DD" w:rsidRPr="000C2F8B">
        <w:rPr>
          <w:rFonts w:ascii="Arial" w:hAnsi="Arial" w:cs="Arial"/>
        </w:rPr>
        <w:t>o 16.</w:t>
      </w:r>
    </w:p>
    <w:p w14:paraId="376F6E9C" w14:textId="77777777" w:rsidR="005C58DD" w:rsidRPr="000C2F8B" w:rsidRDefault="005C58DD" w:rsidP="56E7D3CB">
      <w:pPr>
        <w:spacing w:after="0"/>
        <w:rPr>
          <w:rFonts w:ascii="Arial" w:hAnsi="Arial" w:cs="Arial"/>
        </w:rPr>
      </w:pPr>
    </w:p>
    <w:p w14:paraId="3DBACA18" w14:textId="2E47D03A" w:rsidR="009141EB" w:rsidRPr="000C2F8B" w:rsidRDefault="005C58DD" w:rsidP="56E7D3CB">
      <w:pPr>
        <w:spacing w:after="0"/>
        <w:rPr>
          <w:rFonts w:ascii="Arial" w:hAnsi="Arial" w:cs="Arial"/>
        </w:rPr>
      </w:pPr>
      <w:r w:rsidRPr="000C2F8B">
        <w:rPr>
          <w:rFonts w:ascii="Arial" w:hAnsi="Arial" w:cs="Arial"/>
          <w:b/>
          <w:bCs/>
        </w:rPr>
        <w:t>11</w:t>
      </w:r>
      <w:r w:rsidR="00D0575F" w:rsidRPr="000C2F8B">
        <w:rPr>
          <w:rFonts w:ascii="Arial" w:hAnsi="Arial" w:cs="Arial"/>
          <w:b/>
          <w:bCs/>
        </w:rPr>
        <w:t xml:space="preserve">. </w:t>
      </w:r>
      <w:r w:rsidR="008106E2" w:rsidRPr="008106E2">
        <w:rPr>
          <w:position w:val="-22"/>
        </w:rPr>
        <w:object w:dxaOrig="9040" w:dyaOrig="740" w14:anchorId="55B82123">
          <v:shape id="_x0000_i1156" type="#_x0000_t75" style="width:451.65pt;height:36.45pt" o:ole="">
            <v:imagedata r:id="rId286" o:title=""/>
          </v:shape>
          <o:OLEObject Type="Embed" ProgID="Equation.DSMT4" ShapeID="_x0000_i1156" DrawAspect="Content" ObjectID="_1768833423" r:id="rId287"/>
        </w:object>
      </w:r>
    </w:p>
    <w:p w14:paraId="3375BE0E" w14:textId="7C4284D5" w:rsidR="00D0575F" w:rsidRPr="000C2F8B" w:rsidRDefault="008106E2" w:rsidP="009141EB">
      <w:pPr>
        <w:spacing w:after="0"/>
        <w:ind w:left="284"/>
        <w:rPr>
          <w:rFonts w:ascii="Arial" w:hAnsi="Arial" w:cs="Arial"/>
        </w:rPr>
      </w:pPr>
      <w:r w:rsidRPr="008106E2">
        <w:rPr>
          <w:position w:val="-22"/>
        </w:rPr>
        <w:object w:dxaOrig="3519" w:dyaOrig="580" w14:anchorId="7A6028A2">
          <v:shape id="_x0000_i1157" type="#_x0000_t75" style="width:176.75pt;height:29pt" o:ole="">
            <v:imagedata r:id="rId288" o:title=""/>
          </v:shape>
          <o:OLEObject Type="Embed" ProgID="Equation.DSMT4" ShapeID="_x0000_i1157" DrawAspect="Content" ObjectID="_1768833424" r:id="rId289"/>
        </w:object>
      </w:r>
      <w:r w:rsidR="009141EB" w:rsidRPr="000C2F8B">
        <w:rPr>
          <w:rFonts w:ascii="Arial" w:hAnsi="Arial" w:cs="Arial"/>
        </w:rPr>
        <w:t xml:space="preserve">, </w:t>
      </w:r>
      <w:r w:rsidRPr="008106E2">
        <w:rPr>
          <w:position w:val="-26"/>
        </w:rPr>
        <w:object w:dxaOrig="1120" w:dyaOrig="639" w14:anchorId="6E6044AC">
          <v:shape id="_x0000_i1158" type="#_x0000_t75" style="width:56.1pt;height:31.8pt" o:ole="">
            <v:imagedata r:id="rId290" o:title=""/>
          </v:shape>
          <o:OLEObject Type="Embed" ProgID="Equation.DSMT4" ShapeID="_x0000_i1158" DrawAspect="Content" ObjectID="_1768833425" r:id="rId291"/>
        </w:object>
      </w:r>
    </w:p>
    <w:p w14:paraId="6A0AF81F" w14:textId="77777777" w:rsidR="003C333E" w:rsidRPr="000C2F8B" w:rsidRDefault="003C333E" w:rsidP="56E7D3CB">
      <w:pPr>
        <w:spacing w:after="0"/>
        <w:rPr>
          <w:rFonts w:ascii="Arial" w:hAnsi="Arial" w:cs="Arial"/>
        </w:rPr>
      </w:pPr>
    </w:p>
    <w:p w14:paraId="61BAC474" w14:textId="2FCC3F83" w:rsidR="00BC4888" w:rsidRPr="000C2F8B" w:rsidRDefault="008F602D" w:rsidP="56E7D3CB">
      <w:pPr>
        <w:spacing w:after="0"/>
        <w:rPr>
          <w:rFonts w:ascii="Arial" w:hAnsi="Arial" w:cs="Arial"/>
        </w:rPr>
      </w:pPr>
      <w:r w:rsidRPr="000C2F8B">
        <w:rPr>
          <w:rFonts w:ascii="Arial" w:hAnsi="Arial" w:cs="Arial"/>
          <w:b/>
          <w:bCs/>
        </w:rPr>
        <w:t>12</w:t>
      </w:r>
      <w:r w:rsidR="00BC4888" w:rsidRPr="000C2F8B">
        <w:rPr>
          <w:rFonts w:ascii="Arial" w:hAnsi="Arial" w:cs="Arial"/>
          <w:b/>
          <w:bCs/>
        </w:rPr>
        <w:t xml:space="preserve">. </w:t>
      </w:r>
      <w:r w:rsidR="007E6925" w:rsidRPr="000C2F8B">
        <w:rPr>
          <w:rFonts w:ascii="Arial" w:hAnsi="Arial" w:cs="Arial"/>
        </w:rPr>
        <w:t xml:space="preserve">Seja </w:t>
      </w:r>
      <w:r w:rsidR="008106E2" w:rsidRPr="00025957">
        <w:rPr>
          <w:position w:val="-4"/>
        </w:rPr>
        <w:object w:dxaOrig="760" w:dyaOrig="300" w14:anchorId="431B24C2">
          <v:shape id="_x0000_i1159" type="#_x0000_t75" style="width:38.35pt;height:14.95pt" o:ole="">
            <v:imagedata r:id="rId292" o:title=""/>
          </v:shape>
          <o:OLEObject Type="Embed" ProgID="Equation.DSMT4" ShapeID="_x0000_i1159" DrawAspect="Content" ObjectID="_1768833426" r:id="rId293"/>
        </w:object>
      </w:r>
      <w:r w:rsidR="007E6925" w:rsidRPr="000C2F8B">
        <w:rPr>
          <w:rFonts w:ascii="Arial" w:hAnsi="Arial" w:cs="Arial"/>
        </w:rPr>
        <w:t>.</w:t>
      </w:r>
    </w:p>
    <w:p w14:paraId="289D2F48" w14:textId="14A63E06" w:rsidR="00370A46" w:rsidRPr="000C2F8B" w:rsidRDefault="00A3290F" w:rsidP="00A3290F">
      <w:pPr>
        <w:pStyle w:val="MTDisplayEquation"/>
        <w:rPr>
          <w:rFonts w:ascii="Arial" w:hAnsi="Arial"/>
          <w:sz w:val="22"/>
          <w:szCs w:val="22"/>
        </w:rPr>
      </w:pPr>
      <w:r w:rsidRPr="000C2F8B">
        <w:rPr>
          <w:rFonts w:ascii="Arial" w:hAnsi="Arial"/>
          <w:sz w:val="22"/>
          <w:szCs w:val="22"/>
        </w:rPr>
        <w:tab/>
      </w:r>
      <w:r w:rsidR="008106E2" w:rsidRPr="008106E2">
        <w:rPr>
          <w:position w:val="-22"/>
        </w:rPr>
        <w:object w:dxaOrig="7839" w:dyaOrig="620" w14:anchorId="04A88847">
          <v:shape id="_x0000_i1160" type="#_x0000_t75" style="width:392.75pt;height:30.85pt" o:ole="">
            <v:imagedata r:id="rId294" o:title=""/>
          </v:shape>
          <o:OLEObject Type="Embed" ProgID="Equation.DSMT4" ShapeID="_x0000_i1160" DrawAspect="Content" ObjectID="_1768833427" r:id="rId295"/>
        </w:object>
      </w:r>
    </w:p>
    <w:p w14:paraId="1D7AD5B3" w14:textId="750D0F05" w:rsidR="00F6348C" w:rsidRPr="000C2F8B" w:rsidRDefault="00A3290F" w:rsidP="00A3290F">
      <w:pPr>
        <w:pStyle w:val="MTDisplayEquation"/>
        <w:rPr>
          <w:rFonts w:ascii="Arial" w:hAnsi="Arial"/>
          <w:sz w:val="22"/>
          <w:szCs w:val="22"/>
        </w:rPr>
      </w:pPr>
      <w:r w:rsidRPr="000C2F8B">
        <w:rPr>
          <w:rFonts w:ascii="Arial" w:hAnsi="Arial"/>
          <w:sz w:val="22"/>
          <w:szCs w:val="22"/>
        </w:rPr>
        <w:tab/>
      </w:r>
      <w:r w:rsidR="008106E2" w:rsidRPr="008106E2">
        <w:rPr>
          <w:position w:val="-22"/>
        </w:rPr>
        <w:object w:dxaOrig="7420" w:dyaOrig="700" w14:anchorId="1ADDA35C">
          <v:shape id="_x0000_i1161" type="#_x0000_t75" style="width:371.2pt;height:35.55pt" o:ole="">
            <v:imagedata r:id="rId296" o:title=""/>
          </v:shape>
          <o:OLEObject Type="Embed" ProgID="Equation.DSMT4" ShapeID="_x0000_i1161" DrawAspect="Content" ObjectID="_1768833428" r:id="rId297"/>
        </w:object>
      </w:r>
    </w:p>
    <w:p w14:paraId="0D919161" w14:textId="7A71B80F" w:rsidR="007E6925" w:rsidRPr="000C2F8B" w:rsidRDefault="00A3290F" w:rsidP="00A3290F">
      <w:pPr>
        <w:pStyle w:val="MTDisplayEquation"/>
        <w:rPr>
          <w:rFonts w:ascii="Arial" w:hAnsi="Arial"/>
          <w:sz w:val="22"/>
          <w:szCs w:val="22"/>
        </w:rPr>
      </w:pPr>
      <w:r w:rsidRPr="000C2F8B">
        <w:rPr>
          <w:rFonts w:ascii="Arial" w:hAnsi="Arial"/>
          <w:sz w:val="22"/>
          <w:szCs w:val="22"/>
        </w:rPr>
        <w:tab/>
      </w:r>
      <w:r w:rsidR="008106E2" w:rsidRPr="008106E2">
        <w:rPr>
          <w:position w:val="-22"/>
        </w:rPr>
        <w:object w:dxaOrig="3540" w:dyaOrig="580" w14:anchorId="226BBF35">
          <v:shape id="_x0000_i1162" type="#_x0000_t75" style="width:176.75pt;height:29pt" o:ole="">
            <v:imagedata r:id="rId298" o:title=""/>
          </v:shape>
          <o:OLEObject Type="Embed" ProgID="Equation.DSMT4" ShapeID="_x0000_i1162" DrawAspect="Content" ObjectID="_1768833429" r:id="rId299"/>
        </w:object>
      </w:r>
    </w:p>
    <w:p w14:paraId="6020B96B" w14:textId="0F1437AA" w:rsidR="00F6348C" w:rsidRPr="000C2F8B" w:rsidRDefault="00065232" w:rsidP="00611AE1">
      <w:pPr>
        <w:spacing w:after="0"/>
        <w:ind w:left="1560" w:hanging="1168"/>
        <w:rPr>
          <w:rFonts w:ascii="Arial" w:hAnsi="Arial" w:cs="Arial"/>
        </w:rPr>
      </w:pPr>
      <w:r w:rsidRPr="000C2F8B">
        <w:rPr>
          <w:rFonts w:ascii="Arial" w:hAnsi="Arial" w:cs="Arial"/>
        </w:rPr>
        <w:t xml:space="preserve">Assim, </w:t>
      </w:r>
      <w:r w:rsidR="008106E2" w:rsidRPr="00025957">
        <w:rPr>
          <w:position w:val="-4"/>
        </w:rPr>
        <w:object w:dxaOrig="740" w:dyaOrig="300" w14:anchorId="10CB9FAC">
          <v:shape id="_x0000_i1163" type="#_x0000_t75" style="width:36.45pt;height:14.95pt" o:ole="">
            <v:imagedata r:id="rId300" o:title=""/>
          </v:shape>
          <o:OLEObject Type="Embed" ProgID="Equation.DSMT4" ShapeID="_x0000_i1163" DrawAspect="Content" ObjectID="_1768833430" r:id="rId301"/>
        </w:object>
      </w:r>
      <w:r w:rsidRPr="000C2F8B">
        <w:rPr>
          <w:rFonts w:ascii="Arial" w:hAnsi="Arial" w:cs="Arial"/>
        </w:rPr>
        <w:t>.</w:t>
      </w:r>
    </w:p>
    <w:p w14:paraId="7032238E" w14:textId="2A990250" w:rsidR="00CD6482" w:rsidRPr="000C2F8B" w:rsidRDefault="008106E2" w:rsidP="00611AE1">
      <w:pPr>
        <w:spacing w:after="0"/>
        <w:ind w:left="1560" w:hanging="1168"/>
        <w:rPr>
          <w:rFonts w:ascii="Arial" w:hAnsi="Arial" w:cs="Arial"/>
        </w:rPr>
      </w:pPr>
      <w:r w:rsidRPr="008106E2">
        <w:rPr>
          <w:position w:val="-6"/>
        </w:rPr>
        <w:object w:dxaOrig="1400" w:dyaOrig="320" w14:anchorId="4D66B475">
          <v:shape id="_x0000_i1164" type="#_x0000_t75" style="width:70.15pt;height:15.9pt" o:ole="">
            <v:imagedata r:id="rId302" o:title=""/>
          </v:shape>
          <o:OLEObject Type="Embed" ProgID="Equation.DSMT4" ShapeID="_x0000_i1164" DrawAspect="Content" ObjectID="_1768833431" r:id="rId303"/>
        </w:object>
      </w:r>
      <w:r w:rsidR="00453F8F" w:rsidRPr="000C2F8B">
        <w:rPr>
          <w:rFonts w:ascii="Arial" w:hAnsi="Arial" w:cs="Arial"/>
        </w:rPr>
        <w:t xml:space="preserve"> cm.</w:t>
      </w:r>
    </w:p>
    <w:p w14:paraId="405DC153" w14:textId="17DB81AE" w:rsidR="004B0788" w:rsidRPr="000C2F8B" w:rsidRDefault="00453F8F" w:rsidP="004B0788">
      <w:pPr>
        <w:spacing w:after="100"/>
        <w:rPr>
          <w:rFonts w:ascii="Arial" w:hAnsi="Arial" w:cs="Arial"/>
        </w:rPr>
      </w:pPr>
      <w:r w:rsidRPr="00EA58E6">
        <w:rPr>
          <w:rFonts w:ascii="Arial" w:hAnsi="Arial" w:cs="Arial"/>
          <w:b/>
          <w:bCs/>
        </w:rPr>
        <w:t>13</w:t>
      </w:r>
      <w:r w:rsidR="004D4FC1" w:rsidRPr="00EA58E6">
        <w:rPr>
          <w:rFonts w:ascii="Arial" w:hAnsi="Arial" w:cs="Arial"/>
          <w:b/>
          <w:bCs/>
        </w:rPr>
        <w:t>.</w:t>
      </w:r>
      <w:r w:rsidR="004D14C6" w:rsidRPr="00EA58E6">
        <w:rPr>
          <w:rFonts w:ascii="Arial" w:hAnsi="Arial" w:cs="Arial"/>
          <w:b/>
          <w:bCs/>
        </w:rPr>
        <w:t>1.</w:t>
      </w:r>
      <w:r w:rsidR="00A636A3" w:rsidRPr="00EA58E6">
        <w:rPr>
          <w:rFonts w:ascii="Arial" w:hAnsi="Arial" w:cs="Arial"/>
          <w:b/>
          <w:bCs/>
        </w:rPr>
        <w:t xml:space="preserve"> a)</w:t>
      </w:r>
      <w:r w:rsidR="004D4FC1" w:rsidRPr="00EA58E6">
        <w:rPr>
          <w:rFonts w:ascii="Arial" w:hAnsi="Arial" w:cs="Arial"/>
        </w:rPr>
        <w:t xml:space="preserve"> </w:t>
      </w:r>
      <w:r w:rsidR="008106E2" w:rsidRPr="00EA58E6">
        <w:rPr>
          <w:position w:val="-6"/>
        </w:rPr>
        <w:object w:dxaOrig="380" w:dyaOrig="279" w14:anchorId="21090618">
          <v:shape id="_x0000_i1165" type="#_x0000_t75" style="width:17.75pt;height:14.05pt" o:ole="">
            <v:imagedata r:id="rId304" o:title=""/>
          </v:shape>
          <o:OLEObject Type="Embed" ProgID="Equation.DSMT4" ShapeID="_x0000_i1165" DrawAspect="Content" ObjectID="_1768833432" r:id="rId305"/>
        </w:object>
      </w:r>
      <w:r w:rsidR="003978D2" w:rsidRPr="00EA58E6">
        <w:rPr>
          <w:rFonts w:ascii="Arial" w:hAnsi="Arial" w:cs="Arial"/>
        </w:rPr>
        <w:t xml:space="preserve"> </w:t>
      </w:r>
      <w:r w:rsidR="00A636A3" w:rsidRPr="00EA58E6">
        <w:rPr>
          <w:rFonts w:ascii="Arial" w:hAnsi="Arial" w:cs="Arial"/>
        </w:rPr>
        <w:tab/>
      </w:r>
      <w:r w:rsidR="00A636A3" w:rsidRPr="00EA58E6">
        <w:rPr>
          <w:rFonts w:ascii="Arial" w:hAnsi="Arial" w:cs="Arial"/>
        </w:rPr>
        <w:tab/>
      </w:r>
      <w:r w:rsidR="00A636A3" w:rsidRPr="00EA58E6">
        <w:rPr>
          <w:rFonts w:ascii="Arial" w:hAnsi="Arial" w:cs="Arial"/>
          <w:b/>
          <w:bCs/>
        </w:rPr>
        <w:t>b)</w:t>
      </w:r>
      <w:r w:rsidR="00611DA8" w:rsidRPr="00EA58E6">
        <w:rPr>
          <w:rFonts w:ascii="Arial" w:hAnsi="Arial" w:cs="Arial"/>
        </w:rPr>
        <w:t xml:space="preserve"> </w:t>
      </w:r>
      <w:r w:rsidR="008106E2" w:rsidRPr="00EA58E6">
        <w:rPr>
          <w:position w:val="-6"/>
        </w:rPr>
        <w:object w:dxaOrig="560" w:dyaOrig="279" w14:anchorId="3E8D0DA0">
          <v:shape id="_x0000_i1166" type="#_x0000_t75" style="width:28.05pt;height:14.05pt" o:ole="">
            <v:imagedata r:id="rId306" o:title=""/>
          </v:shape>
          <o:OLEObject Type="Embed" ProgID="Equation.DSMT4" ShapeID="_x0000_i1166" DrawAspect="Content" ObjectID="_1768833433" r:id="rId307"/>
        </w:object>
      </w:r>
      <w:r w:rsidR="00611DA8" w:rsidRPr="00EA58E6">
        <w:rPr>
          <w:rFonts w:ascii="Arial" w:hAnsi="Arial" w:cs="Arial"/>
        </w:rPr>
        <w:t xml:space="preserve"> </w:t>
      </w:r>
      <w:r w:rsidR="00A636A3" w:rsidRPr="00EA58E6">
        <w:rPr>
          <w:rFonts w:ascii="Arial" w:hAnsi="Arial" w:cs="Arial"/>
        </w:rPr>
        <w:tab/>
      </w:r>
      <w:r w:rsidR="00A636A3" w:rsidRPr="00EA58E6">
        <w:rPr>
          <w:rFonts w:ascii="Arial" w:hAnsi="Arial" w:cs="Arial"/>
        </w:rPr>
        <w:tab/>
      </w:r>
      <w:r w:rsidR="00A636A3" w:rsidRPr="00EA58E6">
        <w:rPr>
          <w:rFonts w:ascii="Arial" w:hAnsi="Arial" w:cs="Arial"/>
          <w:b/>
          <w:bCs/>
        </w:rPr>
        <w:t>c)</w:t>
      </w:r>
      <w:r w:rsidR="004B0788" w:rsidRPr="00EA58E6">
        <w:rPr>
          <w:rFonts w:ascii="Arial" w:hAnsi="Arial" w:cs="Arial"/>
        </w:rPr>
        <w:t xml:space="preserve"> </w:t>
      </w:r>
      <w:r w:rsidR="008106E2" w:rsidRPr="00EA58E6">
        <w:rPr>
          <w:position w:val="-4"/>
        </w:rPr>
        <w:object w:dxaOrig="400" w:dyaOrig="240" w14:anchorId="2A107685">
          <v:shape id="_x0000_i1167" type="#_x0000_t75" style="width:20.55pt;height:12.15pt" o:ole="">
            <v:imagedata r:id="rId308" o:title=""/>
          </v:shape>
          <o:OLEObject Type="Embed" ProgID="Equation.DSMT4" ShapeID="_x0000_i1167" DrawAspect="Content" ObjectID="_1768833434" r:id="rId309"/>
        </w:object>
      </w:r>
      <w:r w:rsidR="001E2317" w:rsidRPr="00EA58E6">
        <w:rPr>
          <w:rFonts w:ascii="Arial" w:hAnsi="Arial" w:cs="Arial"/>
        </w:rPr>
        <w:t>(por exemplo)</w:t>
      </w:r>
    </w:p>
    <w:p w14:paraId="1A1388CC" w14:textId="17A31618" w:rsidR="004B0788" w:rsidRPr="000C2F8B" w:rsidRDefault="002B1672" w:rsidP="00611DA8">
      <w:pPr>
        <w:spacing w:after="100"/>
        <w:rPr>
          <w:rFonts w:ascii="Arial" w:hAnsi="Arial" w:cs="Arial"/>
        </w:rPr>
      </w:pPr>
      <w:r w:rsidRPr="000C2F8B">
        <w:rPr>
          <w:rFonts w:ascii="Arial" w:hAnsi="Arial" w:cs="Arial"/>
          <w:b/>
          <w:bCs/>
        </w:rPr>
        <w:lastRenderedPageBreak/>
        <w:t xml:space="preserve">13.2. </w:t>
      </w:r>
      <w:r w:rsidR="008106E2" w:rsidRPr="008106E2">
        <w:rPr>
          <w:position w:val="-14"/>
        </w:rPr>
        <w:object w:dxaOrig="3000" w:dyaOrig="380" w14:anchorId="2B07F8DD">
          <v:shape id="_x0000_i1168" type="#_x0000_t75" style="width:149.6pt;height:17.75pt" o:ole="">
            <v:imagedata r:id="rId310" o:title=""/>
          </v:shape>
          <o:OLEObject Type="Embed" ProgID="Equation.DSMT4" ShapeID="_x0000_i1168" DrawAspect="Content" ObjectID="_1768833435" r:id="rId311"/>
        </w:object>
      </w:r>
    </w:p>
    <w:p w14:paraId="72578D32" w14:textId="48D30C35" w:rsidR="00497861" w:rsidRPr="000C2F8B" w:rsidRDefault="008106E2" w:rsidP="004201AF">
      <w:pPr>
        <w:spacing w:after="100"/>
        <w:ind w:left="426" w:firstLine="141"/>
        <w:rPr>
          <w:rFonts w:ascii="Arial" w:hAnsi="Arial" w:cs="Arial"/>
        </w:rPr>
      </w:pPr>
      <w:r w:rsidRPr="008106E2">
        <w:rPr>
          <w:position w:val="-22"/>
        </w:rPr>
        <w:object w:dxaOrig="3720" w:dyaOrig="580" w14:anchorId="7C76896A">
          <v:shape id="_x0000_i1169" type="#_x0000_t75" style="width:186.1pt;height:29pt" o:ole="">
            <v:imagedata r:id="rId312" o:title=""/>
          </v:shape>
          <o:OLEObject Type="Embed" ProgID="Equation.DSMT4" ShapeID="_x0000_i1169" DrawAspect="Content" ObjectID="_1768833436" r:id="rId313"/>
        </w:object>
      </w:r>
    </w:p>
    <w:p w14:paraId="5A4146D5" w14:textId="7DF35133" w:rsidR="004201AF" w:rsidRPr="000C2F8B" w:rsidRDefault="008106E2" w:rsidP="004201AF">
      <w:pPr>
        <w:spacing w:after="100"/>
        <w:ind w:left="426" w:firstLine="141"/>
        <w:rPr>
          <w:rFonts w:ascii="Arial" w:hAnsi="Arial" w:cs="Arial"/>
        </w:rPr>
      </w:pPr>
      <w:r w:rsidRPr="008106E2">
        <w:rPr>
          <w:position w:val="-14"/>
        </w:rPr>
        <w:object w:dxaOrig="3680" w:dyaOrig="380" w14:anchorId="4EC8D6B0">
          <v:shape id="_x0000_i1170" type="#_x0000_t75" style="width:184.2pt;height:17.75pt" o:ole="">
            <v:imagedata r:id="rId314" o:title=""/>
          </v:shape>
          <o:OLEObject Type="Embed" ProgID="Equation.DSMT4" ShapeID="_x0000_i1170" DrawAspect="Content" ObjectID="_1768833437" r:id="rId315"/>
        </w:object>
      </w:r>
    </w:p>
    <w:p w14:paraId="05AB3589" w14:textId="77777777" w:rsidR="004201AF" w:rsidRPr="000C2F8B" w:rsidRDefault="004201AF" w:rsidP="00611DA8">
      <w:pPr>
        <w:spacing w:after="100"/>
        <w:rPr>
          <w:rFonts w:ascii="Arial" w:hAnsi="Arial" w:cs="Arial"/>
        </w:rPr>
      </w:pPr>
    </w:p>
    <w:p w14:paraId="12AF7CE9" w14:textId="08EE2A19" w:rsidR="003B08F9" w:rsidRPr="000C2F8B" w:rsidRDefault="00CD6D11" w:rsidP="00384916">
      <w:pPr>
        <w:spacing w:after="0"/>
        <w:rPr>
          <w:rFonts w:ascii="Arial" w:hAnsi="Arial" w:cs="Arial"/>
        </w:rPr>
      </w:pPr>
      <w:r w:rsidRPr="000C2F8B">
        <w:rPr>
          <w:rFonts w:ascii="Arial" w:hAnsi="Arial" w:cs="Arial"/>
          <w:b/>
          <w:bCs/>
        </w:rPr>
        <w:t>14</w:t>
      </w:r>
      <w:r w:rsidR="00D2102D" w:rsidRPr="000C2F8B">
        <w:rPr>
          <w:rFonts w:ascii="Arial" w:hAnsi="Arial" w:cs="Arial"/>
          <w:b/>
          <w:bCs/>
        </w:rPr>
        <w:t xml:space="preserve">. </w:t>
      </w:r>
      <w:r w:rsidR="00226BB6" w:rsidRPr="000C2F8B">
        <w:rPr>
          <w:rFonts w:ascii="Arial" w:hAnsi="Arial" w:cs="Arial"/>
        </w:rPr>
        <w:t xml:space="preserve">Seja </w:t>
      </w:r>
      <w:r w:rsidR="008106E2" w:rsidRPr="00025957">
        <w:rPr>
          <w:position w:val="-4"/>
        </w:rPr>
        <w:object w:dxaOrig="180" w:dyaOrig="200" w14:anchorId="3204CB87">
          <v:shape id="_x0000_i1171" type="#_x0000_t75" style="width:9.35pt;height:9.35pt" o:ole="">
            <v:imagedata r:id="rId316" o:title=""/>
          </v:shape>
          <o:OLEObject Type="Embed" ProgID="Equation.DSMT4" ShapeID="_x0000_i1171" DrawAspect="Content" ObjectID="_1768833438" r:id="rId317"/>
        </w:object>
      </w:r>
      <w:r w:rsidR="00226BB6" w:rsidRPr="000C2F8B">
        <w:rPr>
          <w:rFonts w:ascii="Arial" w:hAnsi="Arial" w:cs="Arial"/>
        </w:rPr>
        <w:t xml:space="preserve"> o comprimento do raio da base do cone.</w:t>
      </w:r>
    </w:p>
    <w:p w14:paraId="33AE7AF5" w14:textId="38FF467C" w:rsidR="00226BB6" w:rsidRPr="000C2F8B" w:rsidRDefault="00A3290F" w:rsidP="00A3290F">
      <w:pPr>
        <w:pStyle w:val="MTDisplayEquation"/>
        <w:rPr>
          <w:rFonts w:ascii="Arial" w:hAnsi="Arial"/>
          <w:sz w:val="22"/>
          <w:szCs w:val="22"/>
        </w:rPr>
      </w:pPr>
      <w:r w:rsidRPr="000C2F8B">
        <w:rPr>
          <w:rFonts w:ascii="Arial" w:hAnsi="Arial"/>
          <w:sz w:val="22"/>
          <w:szCs w:val="22"/>
        </w:rPr>
        <w:tab/>
      </w:r>
      <w:r w:rsidR="008106E2" w:rsidRPr="008106E2">
        <w:rPr>
          <w:position w:val="-12"/>
        </w:rPr>
        <w:object w:dxaOrig="2340" w:dyaOrig="340" w14:anchorId="47C355D7">
          <v:shape id="_x0000_i1172" type="#_x0000_t75" style="width:117.8pt;height:17.75pt" o:ole="">
            <v:imagedata r:id="rId318" o:title=""/>
          </v:shape>
          <o:OLEObject Type="Embed" ProgID="Equation.DSMT4" ShapeID="_x0000_i1172" DrawAspect="Content" ObjectID="_1768833439" r:id="rId319"/>
        </w:object>
      </w:r>
    </w:p>
    <w:p w14:paraId="2302FEC0" w14:textId="22118707" w:rsidR="000E69F1" w:rsidRPr="000C2F8B" w:rsidRDefault="00A3290F" w:rsidP="00A3290F">
      <w:pPr>
        <w:pStyle w:val="MTDisplayEquation"/>
        <w:rPr>
          <w:rFonts w:ascii="Arial" w:hAnsi="Arial"/>
          <w:sz w:val="22"/>
          <w:szCs w:val="22"/>
        </w:rPr>
      </w:pPr>
      <w:r w:rsidRPr="000C2F8B">
        <w:rPr>
          <w:rFonts w:ascii="Arial" w:hAnsi="Arial"/>
          <w:sz w:val="22"/>
          <w:szCs w:val="22"/>
        </w:rPr>
        <w:tab/>
      </w:r>
      <w:r w:rsidR="008106E2" w:rsidRPr="008106E2">
        <w:rPr>
          <w:position w:val="-12"/>
        </w:rPr>
        <w:object w:dxaOrig="1040" w:dyaOrig="360" w14:anchorId="00E170C7">
          <v:shape id="_x0000_i1173" type="#_x0000_t75" style="width:51.45pt;height:17.75pt" o:ole="">
            <v:imagedata r:id="rId320" o:title=""/>
          </v:shape>
          <o:OLEObject Type="Embed" ProgID="Equation.DSMT4" ShapeID="_x0000_i1173" DrawAspect="Content" ObjectID="_1768833440" r:id="rId321"/>
        </w:object>
      </w:r>
    </w:p>
    <w:p w14:paraId="2F141023" w14:textId="09465EFE" w:rsidR="00781D3B" w:rsidRPr="000C2F8B" w:rsidRDefault="00A3290F" w:rsidP="00A3290F">
      <w:pPr>
        <w:pStyle w:val="MTDisplayEquation"/>
        <w:rPr>
          <w:rFonts w:ascii="Arial" w:hAnsi="Arial"/>
          <w:sz w:val="22"/>
          <w:szCs w:val="22"/>
        </w:rPr>
      </w:pPr>
      <w:r w:rsidRPr="000C2F8B">
        <w:rPr>
          <w:rFonts w:ascii="Arial" w:hAnsi="Arial"/>
          <w:sz w:val="22"/>
          <w:szCs w:val="22"/>
        </w:rPr>
        <w:tab/>
      </w:r>
      <w:r w:rsidR="008106E2" w:rsidRPr="008106E2">
        <w:rPr>
          <w:position w:val="-12"/>
        </w:rPr>
        <w:object w:dxaOrig="6500" w:dyaOrig="360" w14:anchorId="267DE242">
          <v:shape id="_x0000_i1174" type="#_x0000_t75" style="width:324.45pt;height:17.75pt" o:ole="">
            <v:imagedata r:id="rId322" o:title=""/>
          </v:shape>
          <o:OLEObject Type="Embed" ProgID="Equation.DSMT4" ShapeID="_x0000_i1174" DrawAspect="Content" ObjectID="_1768833441" r:id="rId323"/>
        </w:object>
      </w:r>
    </w:p>
    <w:p w14:paraId="29893399" w14:textId="29784ED8" w:rsidR="00781D3B" w:rsidRPr="000C2F8B" w:rsidRDefault="00A3290F" w:rsidP="00A3290F">
      <w:pPr>
        <w:pStyle w:val="MTDisplayEquation"/>
        <w:rPr>
          <w:rFonts w:ascii="Arial" w:hAnsi="Arial"/>
          <w:sz w:val="22"/>
          <w:szCs w:val="22"/>
        </w:rPr>
      </w:pPr>
      <w:r w:rsidRPr="000C2F8B">
        <w:rPr>
          <w:rFonts w:ascii="Arial" w:hAnsi="Arial"/>
          <w:sz w:val="22"/>
          <w:szCs w:val="22"/>
        </w:rPr>
        <w:tab/>
      </w:r>
      <w:r w:rsidR="008106E2" w:rsidRPr="008106E2">
        <w:rPr>
          <w:position w:val="-22"/>
        </w:rPr>
        <w:object w:dxaOrig="7880" w:dyaOrig="700" w14:anchorId="615DB246">
          <v:shape id="_x0000_i1175" type="#_x0000_t75" style="width:392.75pt;height:35.55pt" o:ole="">
            <v:imagedata r:id="rId324" o:title=""/>
          </v:shape>
          <o:OLEObject Type="Embed" ProgID="Equation.DSMT4" ShapeID="_x0000_i1175" DrawAspect="Content" ObjectID="_1768833442" r:id="rId325"/>
        </w:object>
      </w:r>
    </w:p>
    <w:p w14:paraId="0F8D3F10" w14:textId="47845E69" w:rsidR="00781D3B" w:rsidRPr="000C2F8B" w:rsidRDefault="00A3290F" w:rsidP="00A3290F">
      <w:pPr>
        <w:pStyle w:val="MTDisplayEquation"/>
        <w:rPr>
          <w:rFonts w:ascii="Arial" w:hAnsi="Arial"/>
          <w:sz w:val="22"/>
          <w:szCs w:val="22"/>
        </w:rPr>
      </w:pPr>
      <w:r w:rsidRPr="000C2F8B">
        <w:rPr>
          <w:rFonts w:ascii="Arial" w:hAnsi="Arial"/>
          <w:sz w:val="22"/>
          <w:szCs w:val="22"/>
        </w:rPr>
        <w:tab/>
      </w:r>
      <w:r w:rsidR="008106E2" w:rsidRPr="008106E2">
        <w:rPr>
          <w:position w:val="-22"/>
        </w:rPr>
        <w:object w:dxaOrig="3560" w:dyaOrig="580" w14:anchorId="7922D8A0">
          <v:shape id="_x0000_i1176" type="#_x0000_t75" style="width:177.65pt;height:29pt" o:ole="">
            <v:imagedata r:id="rId326" o:title=""/>
          </v:shape>
          <o:OLEObject Type="Embed" ProgID="Equation.DSMT4" ShapeID="_x0000_i1176" DrawAspect="Content" ObjectID="_1768833443" r:id="rId327"/>
        </w:object>
      </w:r>
    </w:p>
    <w:p w14:paraId="32893D5D" w14:textId="715DC683" w:rsidR="00836052" w:rsidRPr="000C2F8B" w:rsidRDefault="00656D26" w:rsidP="000D69D5">
      <w:pPr>
        <w:spacing w:after="0"/>
        <w:ind w:left="426"/>
        <w:rPr>
          <w:rFonts w:ascii="Arial" w:hAnsi="Arial" w:cs="Arial"/>
        </w:rPr>
      </w:pPr>
      <w:r w:rsidRPr="000C2F8B">
        <w:rPr>
          <w:rFonts w:ascii="Arial" w:hAnsi="Arial" w:cs="Arial"/>
        </w:rPr>
        <w:t xml:space="preserve">Como </w:t>
      </w:r>
      <w:r w:rsidR="008106E2" w:rsidRPr="008106E2">
        <w:rPr>
          <w:position w:val="-6"/>
        </w:rPr>
        <w:object w:dxaOrig="520" w:dyaOrig="260" w14:anchorId="34617F06">
          <v:shape id="_x0000_i1177" type="#_x0000_t75" style="width:26.2pt;height:12.15pt" o:ole="">
            <v:imagedata r:id="rId328" o:title=""/>
          </v:shape>
          <o:OLEObject Type="Embed" ProgID="Equation.DSMT4" ShapeID="_x0000_i1177" DrawAspect="Content" ObjectID="_1768833444" r:id="rId329"/>
        </w:object>
      </w:r>
      <w:r w:rsidRPr="000C2F8B">
        <w:rPr>
          <w:rFonts w:ascii="Arial" w:hAnsi="Arial" w:cs="Arial"/>
        </w:rPr>
        <w:t xml:space="preserve">, </w:t>
      </w:r>
      <w:r w:rsidR="008106E2" w:rsidRPr="008106E2">
        <w:rPr>
          <w:position w:val="-6"/>
        </w:rPr>
        <w:object w:dxaOrig="520" w:dyaOrig="260" w14:anchorId="350F0F56">
          <v:shape id="_x0000_i1178" type="#_x0000_t75" style="width:26.2pt;height:12.15pt" o:ole="">
            <v:imagedata r:id="rId330" o:title=""/>
          </v:shape>
          <o:OLEObject Type="Embed" ProgID="Equation.DSMT4" ShapeID="_x0000_i1178" DrawAspect="Content" ObjectID="_1768833445" r:id="rId331"/>
        </w:object>
      </w:r>
      <w:r w:rsidRPr="000C2F8B">
        <w:rPr>
          <w:rFonts w:ascii="Arial" w:hAnsi="Arial" w:cs="Arial"/>
        </w:rPr>
        <w:t xml:space="preserve"> cm.</w:t>
      </w:r>
    </w:p>
    <w:p w14:paraId="72B3D084" w14:textId="787BFA32" w:rsidR="00656D26" w:rsidRPr="000C2F8B" w:rsidRDefault="008106E2" w:rsidP="000D69D5">
      <w:pPr>
        <w:spacing w:after="0"/>
        <w:ind w:left="426"/>
        <w:rPr>
          <w:rFonts w:ascii="Arial" w:hAnsi="Arial" w:cs="Arial"/>
        </w:rPr>
      </w:pPr>
      <w:r w:rsidRPr="008106E2">
        <w:rPr>
          <w:position w:val="-22"/>
        </w:rPr>
        <w:object w:dxaOrig="4380" w:dyaOrig="580" w14:anchorId="231F656A">
          <v:shape id="_x0000_i1179" type="#_x0000_t75" style="width:219.75pt;height:29pt" o:ole="">
            <v:imagedata r:id="rId332" o:title=""/>
          </v:shape>
          <o:OLEObject Type="Embed" ProgID="Equation.DSMT4" ShapeID="_x0000_i1179" DrawAspect="Content" ObjectID="_1768833446" r:id="rId333"/>
        </w:object>
      </w:r>
      <w:r w:rsidR="008F625A" w:rsidRPr="000C2F8B">
        <w:rPr>
          <w:rFonts w:ascii="Arial" w:hAnsi="Arial" w:cs="Arial"/>
        </w:rPr>
        <w:t>.</w:t>
      </w:r>
    </w:p>
    <w:p w14:paraId="756CA525" w14:textId="77777777" w:rsidR="002E7A3F" w:rsidRPr="000C2F8B" w:rsidRDefault="002E7A3F" w:rsidP="00103384">
      <w:pPr>
        <w:spacing w:after="0"/>
        <w:ind w:left="426"/>
        <w:rPr>
          <w:rFonts w:ascii="Arial" w:hAnsi="Arial" w:cs="Arial"/>
        </w:rPr>
      </w:pPr>
    </w:p>
    <w:p w14:paraId="095D7C98" w14:textId="77777777" w:rsidR="002A4358" w:rsidRPr="000C2F8B" w:rsidRDefault="002A4358" w:rsidP="56E7D3CB">
      <w:pPr>
        <w:spacing w:after="0"/>
        <w:rPr>
          <w:rFonts w:ascii="Arial" w:hAnsi="Arial" w:cs="Arial"/>
          <w:b/>
          <w:bCs/>
        </w:rPr>
      </w:pPr>
    </w:p>
    <w:p w14:paraId="1CF119A9" w14:textId="77777777" w:rsidR="002A4358" w:rsidRPr="000C2F8B" w:rsidRDefault="002A4358" w:rsidP="56E7D3CB">
      <w:pPr>
        <w:spacing w:after="0"/>
        <w:rPr>
          <w:rFonts w:ascii="Arial" w:hAnsi="Arial" w:cs="Arial"/>
          <w:b/>
          <w:bCs/>
        </w:rPr>
      </w:pPr>
    </w:p>
    <w:p w14:paraId="7CF1A830" w14:textId="77777777" w:rsidR="002A4358" w:rsidRPr="000C2F8B" w:rsidRDefault="002A4358" w:rsidP="56E7D3CB">
      <w:pPr>
        <w:spacing w:after="0"/>
        <w:rPr>
          <w:rFonts w:ascii="Arial" w:hAnsi="Arial" w:cs="Arial"/>
          <w:b/>
          <w:bCs/>
        </w:rPr>
      </w:pPr>
    </w:p>
    <w:p w14:paraId="4C07746E" w14:textId="77777777" w:rsidR="002A4358" w:rsidRPr="000C2F8B" w:rsidRDefault="002A4358" w:rsidP="56E7D3CB">
      <w:pPr>
        <w:spacing w:after="0"/>
        <w:rPr>
          <w:rFonts w:ascii="Arial" w:hAnsi="Arial" w:cs="Arial"/>
          <w:b/>
          <w:bCs/>
        </w:rPr>
      </w:pPr>
    </w:p>
    <w:p w14:paraId="0ED294EE" w14:textId="77777777" w:rsidR="002A4358" w:rsidRPr="000C2F8B" w:rsidRDefault="002A4358" w:rsidP="56E7D3CB">
      <w:pPr>
        <w:spacing w:after="0"/>
        <w:rPr>
          <w:rFonts w:ascii="Arial" w:hAnsi="Arial" w:cs="Arial"/>
          <w:b/>
          <w:bCs/>
        </w:rPr>
      </w:pPr>
    </w:p>
    <w:p w14:paraId="330D84A0" w14:textId="77777777" w:rsidR="002A4358" w:rsidRPr="000C2F8B" w:rsidRDefault="002A4358" w:rsidP="56E7D3CB">
      <w:pPr>
        <w:spacing w:after="0"/>
        <w:rPr>
          <w:rFonts w:ascii="Arial" w:hAnsi="Arial" w:cs="Arial"/>
          <w:b/>
          <w:bCs/>
        </w:rPr>
      </w:pPr>
    </w:p>
    <w:p w14:paraId="7765E965" w14:textId="77777777" w:rsidR="002A4358" w:rsidRPr="000C2F8B" w:rsidRDefault="002A4358" w:rsidP="56E7D3CB">
      <w:pPr>
        <w:spacing w:after="0"/>
        <w:rPr>
          <w:rFonts w:ascii="Arial" w:hAnsi="Arial" w:cs="Arial"/>
          <w:b/>
          <w:bCs/>
        </w:rPr>
      </w:pPr>
    </w:p>
    <w:p w14:paraId="57DDAA1B" w14:textId="28A5B037" w:rsidR="00C56308" w:rsidRPr="000C2F8B" w:rsidRDefault="000F0716" w:rsidP="56E7D3CB">
      <w:pPr>
        <w:spacing w:after="0"/>
        <w:rPr>
          <w:rFonts w:ascii="Arial" w:hAnsi="Arial" w:cs="Arial"/>
          <w:b/>
          <w:bCs/>
        </w:rPr>
      </w:pPr>
      <w:r w:rsidRPr="000C2F8B">
        <w:rPr>
          <w:rFonts w:ascii="Arial" w:hAnsi="Arial" w:cs="Arial"/>
          <w:b/>
          <w:bCs/>
        </w:rPr>
        <w:t>A equipa:</w:t>
      </w:r>
    </w:p>
    <w:p w14:paraId="0A437F05" w14:textId="77777777" w:rsidR="000F0716" w:rsidRPr="000C2F8B" w:rsidRDefault="000F0716" w:rsidP="56E7D3CB">
      <w:pPr>
        <w:spacing w:after="0"/>
        <w:rPr>
          <w:rFonts w:ascii="Arial" w:hAnsi="Arial" w:cs="Arial"/>
          <w:b/>
          <w:bCs/>
        </w:rPr>
      </w:pPr>
    </w:p>
    <w:p w14:paraId="77DC039E" w14:textId="185DFE37" w:rsidR="00EA30FB" w:rsidRPr="000C2F8B" w:rsidRDefault="00EA30FB" w:rsidP="008F7A68">
      <w:pPr>
        <w:pStyle w:val="PargrafodaLista"/>
        <w:spacing w:after="60" w:line="312" w:lineRule="auto"/>
        <w:ind w:left="0"/>
        <w:contextualSpacing w:val="0"/>
        <w:rPr>
          <w:bCs/>
          <w:color w:val="auto"/>
          <w:sz w:val="22"/>
          <w:szCs w:val="22"/>
        </w:rPr>
      </w:pPr>
      <w:r w:rsidRPr="000C2F8B">
        <w:rPr>
          <w:bCs/>
          <w:color w:val="auto"/>
          <w:sz w:val="22"/>
          <w:szCs w:val="22"/>
        </w:rPr>
        <w:t>Maria Augusta Ferreira Neves</w:t>
      </w:r>
    </w:p>
    <w:p w14:paraId="68EE3D39" w14:textId="4437999D" w:rsidR="00EA30FB" w:rsidRPr="000C2F8B" w:rsidRDefault="000906E5" w:rsidP="008F7A68">
      <w:pPr>
        <w:pStyle w:val="PargrafodaLista"/>
        <w:spacing w:after="60" w:line="312" w:lineRule="auto"/>
        <w:ind w:left="0"/>
        <w:contextualSpacing w:val="0"/>
        <w:rPr>
          <w:bCs/>
          <w:color w:val="auto"/>
          <w:sz w:val="22"/>
          <w:szCs w:val="22"/>
        </w:rPr>
      </w:pPr>
      <w:r w:rsidRPr="000C2F8B">
        <w:rPr>
          <w:bCs/>
          <w:color w:val="auto"/>
          <w:sz w:val="22"/>
          <w:szCs w:val="22"/>
        </w:rPr>
        <w:t xml:space="preserve">João </w:t>
      </w:r>
      <w:r w:rsidR="00FE6B7B" w:rsidRPr="000C2F8B">
        <w:rPr>
          <w:bCs/>
          <w:color w:val="auto"/>
          <w:sz w:val="22"/>
          <w:szCs w:val="22"/>
        </w:rPr>
        <w:t xml:space="preserve">de Sá </w:t>
      </w:r>
      <w:r w:rsidRPr="000C2F8B">
        <w:rPr>
          <w:bCs/>
          <w:color w:val="auto"/>
          <w:sz w:val="22"/>
          <w:szCs w:val="22"/>
        </w:rPr>
        <w:t>Duarte</w:t>
      </w:r>
    </w:p>
    <w:p w14:paraId="13D52228" w14:textId="095C52A0" w:rsidR="00EA30FB" w:rsidRPr="000C2F8B" w:rsidRDefault="000906E5" w:rsidP="008F7A68">
      <w:pPr>
        <w:pStyle w:val="PargrafodaLista"/>
        <w:spacing w:after="60" w:line="312" w:lineRule="auto"/>
        <w:ind w:left="0"/>
        <w:contextualSpacing w:val="0"/>
        <w:rPr>
          <w:bCs/>
          <w:color w:val="auto"/>
          <w:sz w:val="22"/>
          <w:szCs w:val="22"/>
        </w:rPr>
      </w:pPr>
      <w:r w:rsidRPr="000C2F8B">
        <w:rPr>
          <w:bCs/>
          <w:color w:val="auto"/>
          <w:sz w:val="22"/>
          <w:szCs w:val="22"/>
        </w:rPr>
        <w:t>José Martins</w:t>
      </w:r>
    </w:p>
    <w:p w14:paraId="240CEA6A" w14:textId="379FA4C3" w:rsidR="00FE6B7B" w:rsidRPr="000C2F8B" w:rsidRDefault="00FE6B7B" w:rsidP="008F7A68">
      <w:pPr>
        <w:pStyle w:val="PargrafodaLista"/>
        <w:spacing w:after="60" w:line="312" w:lineRule="auto"/>
        <w:ind w:left="0"/>
        <w:contextualSpacing w:val="0"/>
        <w:rPr>
          <w:bCs/>
          <w:color w:val="auto"/>
          <w:sz w:val="22"/>
          <w:szCs w:val="22"/>
        </w:rPr>
      </w:pPr>
      <w:r w:rsidRPr="000C2F8B">
        <w:rPr>
          <w:bCs/>
          <w:color w:val="auto"/>
          <w:sz w:val="22"/>
          <w:szCs w:val="22"/>
        </w:rPr>
        <w:t xml:space="preserve">Pedro </w:t>
      </w:r>
      <w:r w:rsidR="00DA2DF3" w:rsidRPr="000C2F8B">
        <w:rPr>
          <w:bCs/>
          <w:color w:val="auto"/>
          <w:sz w:val="22"/>
          <w:szCs w:val="22"/>
        </w:rPr>
        <w:t xml:space="preserve">Rocha </w:t>
      </w:r>
      <w:r w:rsidRPr="000C2F8B">
        <w:rPr>
          <w:bCs/>
          <w:color w:val="auto"/>
          <w:sz w:val="22"/>
          <w:szCs w:val="22"/>
        </w:rPr>
        <w:t>Almeida</w:t>
      </w:r>
    </w:p>
    <w:sectPr w:rsidR="00FE6B7B" w:rsidRPr="000C2F8B" w:rsidSect="00A76071">
      <w:headerReference w:type="first" r:id="rId334"/>
      <w:type w:val="continuous"/>
      <w:pgSz w:w="11900" w:h="16840"/>
      <w:pgMar w:top="1676" w:right="1127" w:bottom="895" w:left="1247" w:header="709" w:footer="466" w:gutter="0"/>
      <w:cols w:space="708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E84B31" w14:textId="77777777" w:rsidR="00A76071" w:rsidRDefault="00A76071" w:rsidP="00D177B5">
      <w:pPr>
        <w:spacing w:after="0" w:line="240" w:lineRule="auto"/>
      </w:pPr>
      <w:r>
        <w:separator/>
      </w:r>
    </w:p>
  </w:endnote>
  <w:endnote w:type="continuationSeparator" w:id="0">
    <w:p w14:paraId="6C68B3E2" w14:textId="77777777" w:rsidR="00A76071" w:rsidRDefault="00A76071" w:rsidP="00D177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-Bol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Arial"/>
    <w:charset w:val="00"/>
    <w:family w:val="swiss"/>
    <w:pitch w:val="variable"/>
    <w:sig w:usb0="00000000" w:usb1="5000A1FF" w:usb2="00000000" w:usb3="00000000" w:csb0="000001BF" w:csb1="00000000"/>
  </w:font>
  <w:font w:name="News Gothic MT">
    <w:altName w:val="Calibri"/>
    <w:charset w:val="00"/>
    <w:family w:val="swiss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7879452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DF47C4F" w14:textId="662C78D2" w:rsidR="008B1EB0" w:rsidRPr="00B74BA9" w:rsidRDefault="008B1EB0" w:rsidP="00D232FE">
        <w:pPr>
          <w:pStyle w:val="Rodap"/>
          <w:tabs>
            <w:tab w:val="clear" w:pos="8640"/>
            <w:tab w:val="right" w:pos="9356"/>
          </w:tabs>
        </w:pPr>
        <w:r w:rsidRPr="00573DA6">
          <w:rPr>
            <w:rFonts w:ascii="Arial" w:hAnsi="Arial" w:cs="Arial"/>
            <w:sz w:val="20"/>
            <w:szCs w:val="20"/>
          </w:rPr>
          <w:fldChar w:fldCharType="begin"/>
        </w:r>
        <w:r w:rsidRPr="00573DA6">
          <w:rPr>
            <w:rFonts w:ascii="Arial" w:hAnsi="Arial" w:cs="Arial"/>
            <w:sz w:val="20"/>
            <w:szCs w:val="20"/>
          </w:rPr>
          <w:instrText xml:space="preserve"> PAGE   \* MERGEFORMAT </w:instrText>
        </w:r>
        <w:r w:rsidRPr="00573DA6">
          <w:rPr>
            <w:rFonts w:ascii="Arial" w:hAnsi="Arial" w:cs="Arial"/>
            <w:sz w:val="20"/>
            <w:szCs w:val="20"/>
          </w:rPr>
          <w:fldChar w:fldCharType="separate"/>
        </w:r>
        <w:r w:rsidR="001E2317">
          <w:rPr>
            <w:rFonts w:ascii="Arial" w:hAnsi="Arial" w:cs="Arial"/>
            <w:noProof/>
            <w:sz w:val="20"/>
            <w:szCs w:val="20"/>
          </w:rPr>
          <w:t>8</w:t>
        </w:r>
        <w:r w:rsidRPr="00573DA6">
          <w:rPr>
            <w:rFonts w:ascii="Arial" w:hAnsi="Arial" w:cs="Arial"/>
            <w:noProof/>
            <w:sz w:val="20"/>
            <w:szCs w:val="20"/>
          </w:rPr>
          <w:fldChar w:fldCharType="end"/>
        </w:r>
        <w:r>
          <w:rPr>
            <w:noProof/>
          </w:rPr>
          <w:tab/>
        </w:r>
        <w:r>
          <w:rPr>
            <w:noProof/>
          </w:rPr>
          <w:tab/>
        </w:r>
        <w:r>
          <w:rPr>
            <w:noProof/>
            <w:lang w:val="pt-PT" w:eastAsia="pt-PT"/>
          </w:rPr>
          <w:drawing>
            <wp:inline distT="0" distB="0" distL="0" distR="0" wp14:anchorId="0815F2C0" wp14:editId="4D0E55BD">
              <wp:extent cx="723600" cy="241200"/>
              <wp:effectExtent l="0" t="0" r="635" b="6985"/>
              <wp:docPr id="1583431088" name="Imagem 1583431088" descr="Uma imagem com Tipo de letra, logótipo, texto, Gráficos&#10;&#10;Descrição gerada automaticament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07101370" name="Imagem 307101370" descr="Uma imagem com Tipo de letra, logótipo, texto, Gráficos&#10;&#10;Descrição gerada automaticamente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23600" cy="2412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66620461"/>
      <w:docPartObj>
        <w:docPartGallery w:val="Page Numbers (Bottom of Page)"/>
        <w:docPartUnique/>
      </w:docPartObj>
    </w:sdtPr>
    <w:sdtContent>
      <w:p w14:paraId="75243D3F" w14:textId="3EE53EED" w:rsidR="008B1EB0" w:rsidRDefault="008B1EB0">
        <w:pPr>
          <w:pStyle w:val="Rodap"/>
        </w:pPr>
        <w:r w:rsidRPr="00573DA6">
          <w:rPr>
            <w:rFonts w:ascii="Arial" w:hAnsi="Arial" w:cs="Arial"/>
            <w:sz w:val="20"/>
            <w:szCs w:val="20"/>
          </w:rPr>
          <w:fldChar w:fldCharType="begin"/>
        </w:r>
        <w:r w:rsidRPr="00573DA6">
          <w:rPr>
            <w:rFonts w:ascii="Arial" w:hAnsi="Arial" w:cs="Arial"/>
            <w:sz w:val="20"/>
            <w:szCs w:val="20"/>
          </w:rPr>
          <w:instrText xml:space="preserve"> PAGE   \* MERGEFORMAT </w:instrText>
        </w:r>
        <w:r w:rsidRPr="00573DA6">
          <w:rPr>
            <w:rFonts w:ascii="Arial" w:hAnsi="Arial" w:cs="Arial"/>
            <w:sz w:val="20"/>
            <w:szCs w:val="20"/>
          </w:rPr>
          <w:fldChar w:fldCharType="separate"/>
        </w:r>
        <w:r w:rsidR="004D509C">
          <w:rPr>
            <w:rFonts w:ascii="Arial" w:hAnsi="Arial" w:cs="Arial"/>
            <w:noProof/>
            <w:sz w:val="20"/>
            <w:szCs w:val="20"/>
          </w:rPr>
          <w:t>1</w:t>
        </w:r>
        <w:r w:rsidRPr="00573DA6">
          <w:rPr>
            <w:rFonts w:ascii="Arial" w:hAnsi="Arial" w:cs="Arial"/>
            <w:noProof/>
            <w:sz w:val="20"/>
            <w:szCs w:val="20"/>
          </w:rPr>
          <w:fldChar w:fldCharType="end"/>
        </w:r>
      </w:p>
    </w:sdtContent>
  </w:sdt>
  <w:p w14:paraId="7E30EE8E" w14:textId="7267047E" w:rsidR="008B1EB0" w:rsidRPr="00E87D93" w:rsidRDefault="008B1EB0" w:rsidP="00D232FE">
    <w:pPr>
      <w:pStyle w:val="Rodap"/>
      <w:tabs>
        <w:tab w:val="clear" w:pos="8640"/>
        <w:tab w:val="right" w:pos="9356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910F36" w14:textId="77777777" w:rsidR="00A76071" w:rsidRDefault="00A76071" w:rsidP="00D177B5">
      <w:pPr>
        <w:spacing w:after="0" w:line="240" w:lineRule="auto"/>
      </w:pPr>
      <w:r>
        <w:separator/>
      </w:r>
    </w:p>
  </w:footnote>
  <w:footnote w:type="continuationSeparator" w:id="0">
    <w:p w14:paraId="09394A93" w14:textId="77777777" w:rsidR="00A76071" w:rsidRDefault="00A76071" w:rsidP="00D177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5D6265" w14:textId="4F6A5A8C" w:rsidR="008B1EB0" w:rsidRPr="00617151" w:rsidRDefault="008B1EB0" w:rsidP="00617151">
    <w:pPr>
      <w:pStyle w:val="TITULOFICHAS"/>
      <w:spacing w:before="120"/>
      <w:rPr>
        <w:spacing w:val="0"/>
        <w:sz w:val="22"/>
        <w:szCs w:val="22"/>
        <w:lang w:val="pt-PT"/>
      </w:rPr>
    </w:pPr>
    <w:r w:rsidRPr="000C3D16">
      <w:rPr>
        <w:noProof/>
        <w:spacing w:val="0"/>
        <w:sz w:val="22"/>
        <w:szCs w:val="22"/>
        <w:lang w:val="pt-PT" w:eastAsia="pt-PT"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3B4F592B" wp14:editId="35A58A59">
              <wp:simplePos x="0" y="0"/>
              <wp:positionH relativeFrom="column">
                <wp:posOffset>-859790</wp:posOffset>
              </wp:positionH>
              <wp:positionV relativeFrom="paragraph">
                <wp:posOffset>-553085</wp:posOffset>
              </wp:positionV>
              <wp:extent cx="7646035" cy="481965"/>
              <wp:effectExtent l="0" t="0" r="0" b="0"/>
              <wp:wrapSquare wrapText="bothSides"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46035" cy="481965"/>
                      </a:xfrm>
                      <a:prstGeom prst="rect">
                        <a:avLst/>
                      </a:prstGeom>
                      <a:solidFill>
                        <a:schemeClr val="accent5">
                          <a:lumMod val="20000"/>
                          <a:lumOff val="80000"/>
                        </a:scheme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73539AF" w14:textId="77777777" w:rsidR="008B1EB0" w:rsidRPr="000C3D16" w:rsidRDefault="008B1EB0" w:rsidP="00332EFE">
                          <w:pPr>
                            <w:rPr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B4F592B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left:0;text-align:left;margin-left:-67.7pt;margin-top:-43.55pt;width:602.05pt;height:37.9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" fillcolor="#daeef3 [664]" stroked="f">
              <v:textbox>
                <w:txbxContent>
                  <w:p w14:paraId="373539AF" w14:textId="77777777" w:rsidR="008B1EB0" w:rsidRPr="000C3D16" w:rsidRDefault="008B1EB0" w:rsidP="00332EFE">
                    <w:pPr>
                      <w:rPr>
                        <w:lang w:val="en-US"/>
                      </w:rPr>
                    </w:pPr>
                  </w:p>
                </w:txbxContent>
              </v:textbox>
              <w10:wrap type="square"/>
            </v:shape>
          </w:pict>
        </mc:Fallback>
      </mc:AlternateContent>
    </w:r>
    <w:r>
      <w:rPr>
        <w:spacing w:val="0"/>
        <w:sz w:val="22"/>
        <w:szCs w:val="22"/>
        <w:lang w:val="pt-PT"/>
      </w:rPr>
      <w:t>Proposta de Avaliação – Matemática</w:t>
    </w:r>
    <w:r w:rsidRPr="000C3D16">
      <w:rPr>
        <w:spacing w:val="0"/>
        <w:sz w:val="22"/>
        <w:szCs w:val="22"/>
        <w:lang w:val="pt-PT"/>
      </w:rPr>
      <w:t xml:space="preserve"> </w:t>
    </w:r>
    <w:r>
      <w:rPr>
        <w:spacing w:val="0"/>
        <w:sz w:val="22"/>
        <w:szCs w:val="22"/>
        <w:lang w:val="pt-PT"/>
      </w:rPr>
      <w:t>9.º ano</w:t>
    </w:r>
    <w:r>
      <w:rPr>
        <w:spacing w:val="0"/>
        <w:sz w:val="22"/>
        <w:szCs w:val="22"/>
        <w:lang w:val="pt-PT"/>
      </w:rPr>
      <w:tab/>
    </w:r>
    <w:r>
      <w:rPr>
        <w:spacing w:val="0"/>
        <w:sz w:val="22"/>
        <w:szCs w:val="22"/>
        <w:lang w:val="pt-PT"/>
      </w:rPr>
      <w:tab/>
    </w:r>
    <w:r>
      <w:rPr>
        <w:spacing w:val="0"/>
        <w:sz w:val="22"/>
        <w:szCs w:val="22"/>
        <w:lang w:val="pt-PT"/>
      </w:rPr>
      <w:tab/>
    </w:r>
    <w:r>
      <w:rPr>
        <w:spacing w:val="0"/>
        <w:sz w:val="22"/>
        <w:szCs w:val="22"/>
        <w:lang w:val="pt-PT"/>
      </w:rPr>
      <w:tab/>
    </w:r>
    <w:r>
      <w:rPr>
        <w:spacing w:val="0"/>
        <w:sz w:val="22"/>
        <w:szCs w:val="22"/>
        <w:lang w:val="pt-PT"/>
      </w:rPr>
      <w:tab/>
    </w:r>
    <w:r w:rsidRPr="002563AF">
      <w:rPr>
        <w:spacing w:val="0"/>
        <w:sz w:val="18"/>
        <w:szCs w:val="18"/>
        <w:lang w:val="pt-PT"/>
      </w:rPr>
      <w:t>[</w:t>
    </w:r>
    <w:r>
      <w:rPr>
        <w:spacing w:val="0"/>
        <w:sz w:val="18"/>
        <w:szCs w:val="18"/>
        <w:lang w:val="pt-PT"/>
      </w:rPr>
      <w:t>fevereiro</w:t>
    </w:r>
    <w:r w:rsidRPr="002563AF">
      <w:rPr>
        <w:spacing w:val="0"/>
        <w:sz w:val="18"/>
        <w:szCs w:val="18"/>
        <w:lang w:val="pt-PT"/>
      </w:rPr>
      <w:t xml:space="preserve"> 202</w:t>
    </w:r>
    <w:r>
      <w:rPr>
        <w:spacing w:val="0"/>
        <w:sz w:val="18"/>
        <w:szCs w:val="18"/>
        <w:lang w:val="pt-PT"/>
      </w:rPr>
      <w:t>4</w:t>
    </w:r>
    <w:r w:rsidRPr="002563AF">
      <w:rPr>
        <w:spacing w:val="0"/>
        <w:sz w:val="18"/>
        <w:szCs w:val="18"/>
        <w:lang w:val="pt-PT"/>
      </w:rPr>
      <w:t>]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79DE47" w14:textId="191CF7E8" w:rsidR="008B1EB0" w:rsidRDefault="008B1EB0" w:rsidP="00275741">
    <w:pPr>
      <w:spacing w:before="120" w:after="0"/>
      <w:ind w:left="-142" w:right="-255"/>
      <w:rPr>
        <w:rFonts w:ascii="Arial" w:hAnsi="Arial" w:cs="Arial"/>
        <w:b/>
        <w:bCs/>
        <w:sz w:val="18"/>
        <w:szCs w:val="18"/>
      </w:rPr>
    </w:pPr>
    <w:r w:rsidRPr="00757973">
      <w:rPr>
        <w:rFonts w:ascii="Arial" w:eastAsia="MS Mincho" w:hAnsi="Arial" w:cs="Arial"/>
        <w:b/>
        <w:bCs/>
        <w:noProof/>
        <w:spacing w:val="-12"/>
        <w:sz w:val="32"/>
        <w:szCs w:val="32"/>
        <w:lang w:eastAsia="pt-PT"/>
      </w:rPr>
      <w:drawing>
        <wp:anchor distT="0" distB="0" distL="114300" distR="114300" simplePos="0" relativeHeight="251684864" behindDoc="0" locked="0" layoutInCell="1" allowOverlap="1" wp14:anchorId="3F9D3E94" wp14:editId="791C11F5">
          <wp:simplePos x="0" y="0"/>
          <wp:positionH relativeFrom="column">
            <wp:posOffset>5801360</wp:posOffset>
          </wp:positionH>
          <wp:positionV relativeFrom="paragraph">
            <wp:posOffset>-396875</wp:posOffset>
          </wp:positionV>
          <wp:extent cx="592354" cy="819150"/>
          <wp:effectExtent l="0" t="0" r="0" b="0"/>
          <wp:wrapNone/>
          <wp:docPr id="17" name="Imagem 17" descr="M9FN_P1_327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9FN_P1_3272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2354" cy="8191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B60D1">
      <w:rPr>
        <w:rFonts w:ascii="Arial" w:hAnsi="Arial" w:cs="Arial"/>
        <w:b/>
        <w:bCs/>
        <w:noProof/>
        <w:sz w:val="18"/>
        <w:szCs w:val="18"/>
        <w:lang w:eastAsia="pt-PT"/>
      </w:rPr>
      <mc:AlternateContent>
        <mc:Choice Requires="wps">
          <w:drawing>
            <wp:anchor distT="45720" distB="45720" distL="114300" distR="114300" simplePos="0" relativeHeight="251656192" behindDoc="0" locked="0" layoutInCell="1" allowOverlap="1" wp14:anchorId="1ED50543" wp14:editId="15A95891">
              <wp:simplePos x="0" y="0"/>
              <wp:positionH relativeFrom="column">
                <wp:posOffset>-791845</wp:posOffset>
              </wp:positionH>
              <wp:positionV relativeFrom="paragraph">
                <wp:posOffset>-524349</wp:posOffset>
              </wp:positionV>
              <wp:extent cx="7644765" cy="2010410"/>
              <wp:effectExtent l="0" t="0" r="0" b="8890"/>
              <wp:wrapSquare wrapText="bothSides"/>
              <wp:docPr id="4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44765" cy="2010410"/>
                      </a:xfrm>
                      <a:prstGeom prst="rect">
                        <a:avLst/>
                      </a:prstGeom>
                      <a:solidFill>
                        <a:schemeClr val="accent5">
                          <a:lumMod val="20000"/>
                          <a:lumOff val="80000"/>
                        </a:scheme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519F627" w14:textId="4D076E59" w:rsidR="008B1EB0" w:rsidRPr="004E79A3" w:rsidRDefault="008B1EB0" w:rsidP="00D50D33">
                          <w:pPr>
                            <w:spacing w:before="240" w:after="0"/>
                            <w:ind w:left="709" w:firstLine="131"/>
                            <w:rPr>
                              <w:rFonts w:ascii="Arial" w:hAnsi="Arial" w:cs="Arial"/>
                              <w:b/>
                              <w:bCs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36"/>
                              <w:szCs w:val="36"/>
                            </w:rPr>
                            <w:t>Proposta de Avaliação – Matemática 9.º ano</w:t>
                          </w:r>
                        </w:p>
                        <w:tbl>
                          <w:tblPr>
                            <w:tblW w:w="10064" w:type="dxa"/>
                            <w:tblInd w:w="846" w:type="dxa"/>
                            <w:tbl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  <w:insideH w:val="single" w:sz="4" w:space="0" w:color="auto"/>
                              <w:insideV w:val="single" w:sz="4" w:space="0" w:color="auto"/>
                            </w:tblBorders>
                            <w:shd w:val="clear" w:color="auto" w:fill="FFFFFF"/>
                            <w:tblLook w:val="04A0" w:firstRow="1" w:lastRow="0" w:firstColumn="1" w:lastColumn="0" w:noHBand="0" w:noVBand="1"/>
                          </w:tblPr>
                          <w:tblGrid>
                            <w:gridCol w:w="3402"/>
                            <w:gridCol w:w="2268"/>
                            <w:gridCol w:w="177"/>
                            <w:gridCol w:w="1443"/>
                            <w:gridCol w:w="648"/>
                            <w:gridCol w:w="2126"/>
                          </w:tblGrid>
                          <w:tr w:rsidR="008B1EB0" w:rsidRPr="000B00A8" w14:paraId="4D3D534F" w14:textId="77777777" w:rsidTr="000B00A8">
                            <w:trPr>
                              <w:trHeight w:val="284"/>
                            </w:trPr>
                            <w:tc>
                              <w:tcPr>
                                <w:tcW w:w="5847" w:type="dxa"/>
                                <w:gridSpan w:val="3"/>
                                <w:tcBorders>
                                  <w:top w:val="nil"/>
                                  <w:left w:val="nil"/>
                                  <w:bottom w:val="single" w:sz="12" w:space="0" w:color="auto"/>
                                  <w:right w:val="nil"/>
                                </w:tcBorders>
                                <w:shd w:val="clear" w:color="auto" w:fill="FFFFFF"/>
                                <w:vAlign w:val="center"/>
                              </w:tcPr>
                              <w:p w14:paraId="0951A52B" w14:textId="26E6D9D6" w:rsidR="008B1EB0" w:rsidRPr="00BB60D1" w:rsidRDefault="008B1EB0" w:rsidP="00BB60D1">
                                <w:pPr>
                                  <w:pStyle w:val="IDENTIFICACAO"/>
                                </w:pPr>
                                <w:r w:rsidRPr="00BB60D1">
                                  <w:t>Nome:</w:t>
                                </w:r>
                              </w:p>
                            </w:tc>
                            <w:tc>
                              <w:tcPr>
                                <w:tcW w:w="1443" w:type="dxa"/>
                                <w:tcBorders>
                                  <w:top w:val="nil"/>
                                  <w:left w:val="nil"/>
                                  <w:bottom w:val="single" w:sz="12" w:space="0" w:color="auto"/>
                                  <w:right w:val="nil"/>
                                </w:tcBorders>
                                <w:shd w:val="clear" w:color="auto" w:fill="FFFFFF"/>
                                <w:vAlign w:val="center"/>
                              </w:tcPr>
                              <w:p w14:paraId="1C3A254F" w14:textId="323B3A76" w:rsidR="008B1EB0" w:rsidRPr="00BB60D1" w:rsidRDefault="008B1EB0" w:rsidP="00BB60D1">
                                <w:pPr>
                                  <w:pStyle w:val="IDENTIFICACAO"/>
                                </w:pPr>
                                <w:proofErr w:type="spellStart"/>
                                <w:r w:rsidRPr="00BB60D1">
                                  <w:t>Turma</w:t>
                                </w:r>
                                <w:proofErr w:type="spellEnd"/>
                                <w:r w:rsidRPr="00BB60D1">
                                  <w:t>:</w:t>
                                </w:r>
                              </w:p>
                            </w:tc>
                            <w:tc>
                              <w:tcPr>
                                <w:tcW w:w="2774" w:type="dxa"/>
                                <w:gridSpan w:val="2"/>
                                <w:tcBorders>
                                  <w:top w:val="nil"/>
                                  <w:left w:val="nil"/>
                                  <w:bottom w:val="single" w:sz="12" w:space="0" w:color="auto"/>
                                  <w:right w:val="nil"/>
                                </w:tcBorders>
                                <w:shd w:val="clear" w:color="auto" w:fill="FFFFFF"/>
                                <w:vAlign w:val="center"/>
                              </w:tcPr>
                              <w:p w14:paraId="7DB6147F" w14:textId="01A2E614" w:rsidR="008B1EB0" w:rsidRPr="00BB60D1" w:rsidRDefault="008B1EB0" w:rsidP="00BB60D1">
                                <w:pPr>
                                  <w:pStyle w:val="IDENTIFICACAO"/>
                                </w:pPr>
                                <w:r w:rsidRPr="00BB60D1">
                                  <w:t xml:space="preserve">Data:         -         </w:t>
                                </w:r>
                                <w:r>
                                  <w:t>- 2024</w:t>
                                </w:r>
                                <w:r w:rsidRPr="00BB60D1">
                                  <w:t xml:space="preserve">      </w:t>
                                </w:r>
                              </w:p>
                            </w:tc>
                          </w:tr>
                          <w:tr w:rsidR="008B1EB0" w:rsidRPr="000B00A8" w14:paraId="2A76B3CB" w14:textId="77777777" w:rsidTr="000B00A8">
                            <w:trPr>
                              <w:trHeight w:val="288"/>
                            </w:trPr>
                            <w:tc>
                              <w:tcPr>
                                <w:tcW w:w="3402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shd w:val="clear" w:color="auto" w:fill="FFFFFF"/>
                                <w:vAlign w:val="center"/>
                              </w:tcPr>
                              <w:p w14:paraId="448EC10D" w14:textId="77777777" w:rsidR="008B1EB0" w:rsidRPr="00BB60D1" w:rsidRDefault="008B1EB0" w:rsidP="00BB60D1">
                                <w:pPr>
                                  <w:pStyle w:val="IDENTIFICACAO"/>
                                </w:pPr>
                                <w:r w:rsidRPr="00BB60D1">
                                  <w:t>RESERVADO AO PROFESSOR:</w:t>
                                </w:r>
                              </w:p>
                            </w:tc>
                            <w:tc>
                              <w:tcPr>
                                <w:tcW w:w="2268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shd w:val="clear" w:color="auto" w:fill="FFFFFF"/>
                                <w:vAlign w:val="center"/>
                              </w:tcPr>
                              <w:p w14:paraId="3390E1D8" w14:textId="77777777" w:rsidR="008B1EB0" w:rsidRPr="00BB60D1" w:rsidRDefault="008B1EB0" w:rsidP="00BB60D1">
                                <w:pPr>
                                  <w:pStyle w:val="IDENTIFICACAO"/>
                                </w:pPr>
                              </w:p>
                            </w:tc>
                            <w:tc>
                              <w:tcPr>
                                <w:tcW w:w="2268" w:type="dxa"/>
                                <w:gridSpan w:val="3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shd w:val="clear" w:color="auto" w:fill="FFFFFF"/>
                                <w:vAlign w:val="center"/>
                              </w:tcPr>
                              <w:p w14:paraId="5834F84E" w14:textId="77777777" w:rsidR="008B1EB0" w:rsidRPr="00BB60D1" w:rsidRDefault="008B1EB0" w:rsidP="00BB60D1">
                                <w:pPr>
                                  <w:pStyle w:val="IDENTIFICACAO"/>
                                </w:pPr>
                              </w:p>
                            </w:tc>
                            <w:tc>
                              <w:tcPr>
                                <w:tcW w:w="2126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shd w:val="clear" w:color="auto" w:fill="FFFFFF"/>
                                <w:vAlign w:val="center"/>
                              </w:tcPr>
                              <w:p w14:paraId="1FE4E01E" w14:textId="695D8A47" w:rsidR="008B1EB0" w:rsidRPr="00BB60D1" w:rsidRDefault="008B1EB0" w:rsidP="00BB60D1">
                                <w:pPr>
                                  <w:pStyle w:val="IDENTIFICACAO"/>
                                </w:pPr>
                              </w:p>
                            </w:tc>
                          </w:tr>
                          <w:tr w:rsidR="008B1EB0" w:rsidRPr="000B00A8" w14:paraId="03A2F83C" w14:textId="77777777" w:rsidTr="000B00A8">
                            <w:trPr>
                              <w:trHeight w:val="288"/>
                            </w:trPr>
                            <w:tc>
                              <w:tcPr>
                                <w:tcW w:w="3402" w:type="dxa"/>
                                <w:tcBorders>
                                  <w:top w:val="nil"/>
                                  <w:left w:val="nil"/>
                                </w:tcBorders>
                                <w:shd w:val="clear" w:color="auto" w:fill="FFFFFF"/>
                                <w:vAlign w:val="center"/>
                              </w:tcPr>
                              <w:p w14:paraId="6098DEC3" w14:textId="77777777" w:rsidR="008B1EB0" w:rsidRPr="0006631F" w:rsidRDefault="008B1EB0" w:rsidP="00BB60D1">
                                <w:pPr>
                                  <w:pStyle w:val="IDENTIFICACAO"/>
                                  <w:rPr>
                                    <w:lang w:val="pt-PT"/>
                                  </w:rPr>
                                </w:pPr>
                                <w:r w:rsidRPr="0006631F">
                                  <w:rPr>
                                    <w:lang w:val="pt-PT"/>
                                  </w:rPr>
                                  <w:t>Conhecimento e compreensão de conceitos e procedimentos matemáticos</w:t>
                                </w:r>
                              </w:p>
                              <w:p w14:paraId="1E4F9977" w14:textId="3FD25278" w:rsidR="008B1EB0" w:rsidRPr="00BB60D1" w:rsidRDefault="008B1EB0" w:rsidP="00BB60D1">
                                <w:pPr>
                                  <w:pStyle w:val="IDENTIFICACAO"/>
                                </w:pPr>
                                <w:r>
                                  <w:t>CP (50</w:t>
                                </w:r>
                                <w:r w:rsidRPr="00BB60D1">
                                  <w:t>%)</w:t>
                                </w:r>
                              </w:p>
                            </w:tc>
                            <w:tc>
                              <w:tcPr>
                                <w:tcW w:w="2268" w:type="dxa"/>
                                <w:tcBorders>
                                  <w:top w:val="nil"/>
                                </w:tcBorders>
                                <w:shd w:val="clear" w:color="auto" w:fill="FFFFFF"/>
                                <w:vAlign w:val="center"/>
                              </w:tcPr>
                              <w:p w14:paraId="0B5C4AE2" w14:textId="4E920BD8" w:rsidR="008B1EB0" w:rsidRPr="0006631F" w:rsidRDefault="008B1EB0" w:rsidP="00BB60D1">
                                <w:pPr>
                                  <w:pStyle w:val="IDENTIFICACAO"/>
                                  <w:rPr>
                                    <w:lang w:val="pt-PT"/>
                                  </w:rPr>
                                </w:pPr>
                                <w:r w:rsidRPr="0006631F">
                                  <w:rPr>
                                    <w:lang w:val="pt-PT"/>
                                  </w:rPr>
                                  <w:t>Resolução de Problemas/ Raciocínio Matemático</w:t>
                                </w:r>
                              </w:p>
                              <w:p w14:paraId="6EBF3143" w14:textId="48E85711" w:rsidR="008B1EB0" w:rsidRPr="0006631F" w:rsidRDefault="008B1EB0" w:rsidP="00BB60D1">
                                <w:pPr>
                                  <w:pStyle w:val="IDENTIFICACAO"/>
                                  <w:rPr>
                                    <w:lang w:val="pt-PT"/>
                                  </w:rPr>
                                </w:pPr>
                                <w:r>
                                  <w:rPr>
                                    <w:lang w:val="pt-PT"/>
                                  </w:rPr>
                                  <w:t>RP (30</w:t>
                                </w:r>
                                <w:r w:rsidRPr="0006631F">
                                  <w:rPr>
                                    <w:lang w:val="pt-PT"/>
                                  </w:rPr>
                                  <w:t>%)</w:t>
                                </w:r>
                              </w:p>
                            </w:tc>
                            <w:tc>
                              <w:tcPr>
                                <w:tcW w:w="2268" w:type="dxa"/>
                                <w:gridSpan w:val="3"/>
                                <w:tcBorders>
                                  <w:top w:val="nil"/>
                                </w:tcBorders>
                                <w:shd w:val="clear" w:color="auto" w:fill="FFFFFF"/>
                                <w:vAlign w:val="center"/>
                              </w:tcPr>
                              <w:p w14:paraId="0FB35FF6" w14:textId="77777777" w:rsidR="008B1EB0" w:rsidRPr="00BB60D1" w:rsidRDefault="008B1EB0" w:rsidP="00BB60D1">
                                <w:pPr>
                                  <w:pStyle w:val="IDENTIFICACAO"/>
                                </w:pPr>
                                <w:proofErr w:type="spellStart"/>
                                <w:r w:rsidRPr="00BB60D1">
                                  <w:t>Comunicação</w:t>
                                </w:r>
                                <w:proofErr w:type="spellEnd"/>
                                <w:r w:rsidRPr="00BB60D1">
                                  <w:t xml:space="preserve"> </w:t>
                                </w:r>
                                <w:proofErr w:type="spellStart"/>
                                <w:r w:rsidRPr="00BB60D1">
                                  <w:t>Matemática</w:t>
                                </w:r>
                                <w:proofErr w:type="spellEnd"/>
                              </w:p>
                              <w:p w14:paraId="37D1B8AC" w14:textId="3B28B051" w:rsidR="008B1EB0" w:rsidRPr="00BB60D1" w:rsidRDefault="008B1EB0" w:rsidP="00BB60D1">
                                <w:pPr>
                                  <w:pStyle w:val="IDENTIFICACAO"/>
                                </w:pPr>
                                <w:r>
                                  <w:t>CM (20</w:t>
                                </w:r>
                                <w:r w:rsidRPr="00BB60D1">
                                  <w:t>%)</w:t>
                                </w:r>
                              </w:p>
                            </w:tc>
                            <w:tc>
                              <w:tcPr>
                                <w:tcW w:w="2126" w:type="dxa"/>
                                <w:vMerge w:val="restart"/>
                                <w:tcBorders>
                                  <w:top w:val="nil"/>
                                  <w:right w:val="nil"/>
                                </w:tcBorders>
                                <w:shd w:val="clear" w:color="auto" w:fill="FFFFFF"/>
                                <w:vAlign w:val="center"/>
                              </w:tcPr>
                              <w:p w14:paraId="4E1C541C" w14:textId="77777777" w:rsidR="008B1EB0" w:rsidRPr="00BB60D1" w:rsidRDefault="008B1EB0" w:rsidP="00E87604">
                                <w:pPr>
                                  <w:pStyle w:val="IDENTIFICACAO"/>
                                  <w:spacing w:after="80"/>
                                </w:pPr>
                                <w:proofErr w:type="spellStart"/>
                                <w:r w:rsidRPr="00BB60D1">
                                  <w:t>Classificação</w:t>
                                </w:r>
                                <w:proofErr w:type="spellEnd"/>
                                <w:r w:rsidRPr="00BB60D1">
                                  <w:t xml:space="preserve"> Final:</w:t>
                                </w:r>
                              </w:p>
                              <w:p w14:paraId="56D91DB6" w14:textId="65BF8D47" w:rsidR="008B1EB0" w:rsidRPr="00BB60D1" w:rsidRDefault="008B1EB0" w:rsidP="00BB60D1">
                                <w:pPr>
                                  <w:pStyle w:val="IDENTIFICACAO"/>
                                </w:pPr>
                                <w:r w:rsidRPr="00BB60D1">
                                  <w:t>______________</w:t>
                                </w:r>
                                <w:r>
                                  <w:t>____</w:t>
                                </w:r>
                                <w:r w:rsidRPr="00BB60D1">
                                  <w:t>___</w:t>
                                </w:r>
                              </w:p>
                              <w:p w14:paraId="167E3AD0" w14:textId="0CD83718" w:rsidR="008B1EB0" w:rsidRPr="00BB60D1" w:rsidRDefault="008B1EB0" w:rsidP="00BB60D1">
                                <w:pPr>
                                  <w:pStyle w:val="IDENTIFICACAO"/>
                                </w:pPr>
                                <w:r w:rsidRPr="00BB60D1">
                                  <w:t>O Professor: __________</w:t>
                                </w:r>
                              </w:p>
                            </w:tc>
                          </w:tr>
                          <w:tr w:rsidR="008B1EB0" w:rsidRPr="000B00A8" w14:paraId="24F4C142" w14:textId="77777777" w:rsidTr="000B00A8">
                            <w:trPr>
                              <w:trHeight w:val="288"/>
                            </w:trPr>
                            <w:tc>
                              <w:tcPr>
                                <w:tcW w:w="3402" w:type="dxa"/>
                                <w:tcBorders>
                                  <w:left w:val="nil"/>
                                </w:tcBorders>
                                <w:shd w:val="clear" w:color="auto" w:fill="FFFFFF"/>
                                <w:vAlign w:val="center"/>
                              </w:tcPr>
                              <w:p w14:paraId="7271BE9A" w14:textId="77777777" w:rsidR="008B1EB0" w:rsidRPr="00BB60D1" w:rsidRDefault="008B1EB0" w:rsidP="00BB60D1">
                                <w:pPr>
                                  <w:pStyle w:val="IDENTIFICACAO"/>
                                </w:pPr>
                              </w:p>
                            </w:tc>
                            <w:tc>
                              <w:tcPr>
                                <w:tcW w:w="2268" w:type="dxa"/>
                                <w:shd w:val="clear" w:color="auto" w:fill="FFFFFF"/>
                                <w:vAlign w:val="center"/>
                              </w:tcPr>
                              <w:p w14:paraId="10AA0818" w14:textId="77777777" w:rsidR="008B1EB0" w:rsidRPr="00BB60D1" w:rsidRDefault="008B1EB0" w:rsidP="00BB60D1">
                                <w:pPr>
                                  <w:pStyle w:val="IDENTIFICACAO"/>
                                </w:pPr>
                              </w:p>
                            </w:tc>
                            <w:tc>
                              <w:tcPr>
                                <w:tcW w:w="2268" w:type="dxa"/>
                                <w:gridSpan w:val="3"/>
                                <w:shd w:val="clear" w:color="auto" w:fill="FFFFFF"/>
                                <w:vAlign w:val="center"/>
                              </w:tcPr>
                              <w:p w14:paraId="660534CB" w14:textId="77777777" w:rsidR="008B1EB0" w:rsidRPr="00BB60D1" w:rsidRDefault="008B1EB0" w:rsidP="00BB60D1">
                                <w:pPr>
                                  <w:pStyle w:val="IDENTIFICACAO"/>
                                </w:pPr>
                              </w:p>
                            </w:tc>
                            <w:tc>
                              <w:tcPr>
                                <w:tcW w:w="2126" w:type="dxa"/>
                                <w:vMerge/>
                                <w:tcBorders>
                                  <w:right w:val="nil"/>
                                </w:tcBorders>
                                <w:shd w:val="clear" w:color="auto" w:fill="FFFFFF"/>
                                <w:vAlign w:val="center"/>
                              </w:tcPr>
                              <w:p w14:paraId="70C732CC" w14:textId="77777777" w:rsidR="008B1EB0" w:rsidRPr="00BB60D1" w:rsidRDefault="008B1EB0" w:rsidP="00BB60D1">
                                <w:pPr>
                                  <w:pStyle w:val="IDENTIFICACAO"/>
                                </w:pPr>
                              </w:p>
                            </w:tc>
                          </w:tr>
                          <w:tr w:rsidR="008B1EB0" w:rsidRPr="000B00A8" w14:paraId="69BFAAE7" w14:textId="77777777" w:rsidTr="00D50D33">
                            <w:trPr>
                              <w:trHeight w:val="288"/>
                            </w:trPr>
                            <w:tc>
                              <w:tcPr>
                                <w:tcW w:w="3402" w:type="dxa"/>
                                <w:tcBorders>
                                  <w:left w:val="nil"/>
                                  <w:bottom w:val="single" w:sz="18" w:space="0" w:color="auto"/>
                                </w:tcBorders>
                                <w:shd w:val="clear" w:color="auto" w:fill="FFFFFF"/>
                                <w:vAlign w:val="center"/>
                              </w:tcPr>
                              <w:p w14:paraId="0CC486D8" w14:textId="77777777" w:rsidR="008B1EB0" w:rsidRPr="00BB60D1" w:rsidRDefault="008B1EB0" w:rsidP="00BB60D1">
                                <w:pPr>
                                  <w:pStyle w:val="IDENTIFICACAO"/>
                                </w:pPr>
                              </w:p>
                            </w:tc>
                            <w:tc>
                              <w:tcPr>
                                <w:tcW w:w="2268" w:type="dxa"/>
                                <w:tcBorders>
                                  <w:bottom w:val="single" w:sz="18" w:space="0" w:color="auto"/>
                                </w:tcBorders>
                                <w:shd w:val="clear" w:color="auto" w:fill="FFFFFF"/>
                                <w:vAlign w:val="center"/>
                              </w:tcPr>
                              <w:p w14:paraId="6A75B9DF" w14:textId="77777777" w:rsidR="008B1EB0" w:rsidRPr="00BB60D1" w:rsidRDefault="008B1EB0" w:rsidP="00BB60D1">
                                <w:pPr>
                                  <w:pStyle w:val="IDENTIFICACAO"/>
                                </w:pPr>
                              </w:p>
                            </w:tc>
                            <w:tc>
                              <w:tcPr>
                                <w:tcW w:w="2268" w:type="dxa"/>
                                <w:gridSpan w:val="3"/>
                                <w:tcBorders>
                                  <w:bottom w:val="single" w:sz="18" w:space="0" w:color="auto"/>
                                </w:tcBorders>
                                <w:shd w:val="clear" w:color="auto" w:fill="FFFFFF"/>
                                <w:vAlign w:val="center"/>
                              </w:tcPr>
                              <w:p w14:paraId="4168A310" w14:textId="77777777" w:rsidR="008B1EB0" w:rsidRPr="00BB60D1" w:rsidRDefault="008B1EB0" w:rsidP="00BB60D1">
                                <w:pPr>
                                  <w:pStyle w:val="IDENTIFICACAO"/>
                                </w:pPr>
                              </w:p>
                            </w:tc>
                            <w:tc>
                              <w:tcPr>
                                <w:tcW w:w="2126" w:type="dxa"/>
                                <w:tcBorders>
                                  <w:bottom w:val="single" w:sz="18" w:space="0" w:color="auto"/>
                                  <w:right w:val="nil"/>
                                </w:tcBorders>
                                <w:shd w:val="clear" w:color="auto" w:fill="FFFFFF"/>
                                <w:vAlign w:val="center"/>
                              </w:tcPr>
                              <w:p w14:paraId="66446ABC" w14:textId="77777777" w:rsidR="008B1EB0" w:rsidRPr="00BB60D1" w:rsidRDefault="008B1EB0" w:rsidP="00BB60D1">
                                <w:pPr>
                                  <w:pStyle w:val="IDENTIFICACAO"/>
                                </w:pPr>
                              </w:p>
                            </w:tc>
                          </w:tr>
                          <w:tr w:rsidR="008B1EB0" w:rsidRPr="000B00A8" w14:paraId="75257C1A" w14:textId="77777777" w:rsidTr="00D50D33">
                            <w:trPr>
                              <w:trHeight w:val="490"/>
                            </w:trPr>
                            <w:tc>
                              <w:tcPr>
                                <w:tcW w:w="10064" w:type="dxa"/>
                                <w:gridSpan w:val="6"/>
                                <w:tcBorders>
                                  <w:top w:val="single" w:sz="18" w:space="0" w:color="auto"/>
                                  <w:left w:val="nil"/>
                                  <w:bottom w:val="single" w:sz="18" w:space="0" w:color="auto"/>
                                  <w:right w:val="nil"/>
                                </w:tcBorders>
                                <w:shd w:val="clear" w:color="auto" w:fill="FFFFFF"/>
                                <w:vAlign w:val="center"/>
                              </w:tcPr>
                              <w:p w14:paraId="4ED5A4F0" w14:textId="02CDEA8A" w:rsidR="008B1EB0" w:rsidRPr="0006631F" w:rsidRDefault="008B1EB0" w:rsidP="00BB60D1">
                                <w:pPr>
                                  <w:pStyle w:val="IDENTIFICACAO"/>
                                  <w:rPr>
                                    <w:lang w:val="pt-PT"/>
                                  </w:rPr>
                                </w:pPr>
                                <w:r w:rsidRPr="0006631F">
                                  <w:rPr>
                                    <w:lang w:val="pt-PT"/>
                                  </w:rPr>
                                  <w:t>ENCARREGADO DE EDUCAÇÃO                                                                         Tomei conhecimento: ____________________________</w:t>
                                </w:r>
                              </w:p>
                            </w:tc>
                          </w:tr>
                          <w:tr w:rsidR="008B1EB0" w:rsidRPr="000B00A8" w14:paraId="1214F730" w14:textId="77777777" w:rsidTr="008446CB">
                            <w:trPr>
                              <w:trHeight w:val="490"/>
                            </w:trPr>
                            <w:tc>
                              <w:tcPr>
                                <w:tcW w:w="10064" w:type="dxa"/>
                                <w:gridSpan w:val="6"/>
                                <w:tcBorders>
                                  <w:top w:val="single" w:sz="18" w:space="0" w:color="auto"/>
                                  <w:left w:val="nil"/>
                                  <w:bottom w:val="single" w:sz="12" w:space="0" w:color="auto"/>
                                </w:tcBorders>
                                <w:shd w:val="clear" w:color="auto" w:fill="FFFFFF"/>
                                <w:vAlign w:val="center"/>
                              </w:tcPr>
                              <w:p w14:paraId="4B0175E7" w14:textId="77777777" w:rsidR="008B1EB0" w:rsidRPr="0006631F" w:rsidRDefault="008B1EB0" w:rsidP="00BB60D1">
                                <w:pPr>
                                  <w:pStyle w:val="IDENTIFICACAO"/>
                                  <w:rPr>
                                    <w:lang w:val="pt-PT"/>
                                  </w:rPr>
                                </w:pPr>
                              </w:p>
                            </w:tc>
                          </w:tr>
                        </w:tbl>
                        <w:p w14:paraId="7EE8EC49" w14:textId="77777777" w:rsidR="008B1EB0" w:rsidRPr="000C3D16" w:rsidRDefault="008B1EB0" w:rsidP="00D7349B">
                          <w:pPr>
                            <w:ind w:left="708" w:firstLine="412"/>
                            <w:rPr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ED50543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left:0;text-align:left;margin-left:-62.35pt;margin-top:-41.3pt;width:601.95pt;height:158.3pt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" fillcolor="#daeef3 [664]" stroked="f">
              <v:textbox>
                <w:txbxContent>
                  <w:p w14:paraId="5519F627" w14:textId="4D076E59" w:rsidR="008B1EB0" w:rsidRPr="004E79A3" w:rsidRDefault="008B1EB0" w:rsidP="00D50D33">
                    <w:pPr>
                      <w:spacing w:before="240" w:after="0"/>
                      <w:ind w:left="709" w:firstLine="131"/>
                      <w:rPr>
                        <w:rFonts w:ascii="Arial" w:hAnsi="Arial" w:cs="Arial"/>
                        <w:b/>
                        <w:bCs/>
                        <w:sz w:val="36"/>
                        <w:szCs w:val="36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36"/>
                        <w:szCs w:val="36"/>
                      </w:rPr>
                      <w:t>Proposta de Avaliação – Matemática 9.º ano</w:t>
                    </w:r>
                  </w:p>
                  <w:tbl>
                    <w:tblPr>
                      <w:tblW w:w="10064" w:type="dxa"/>
                      <w:tblInd w:w="846" w:type="dxa"/>
                      <w:tbl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  <w:insideH w:val="single" w:sz="4" w:space="0" w:color="auto"/>
                        <w:insideV w:val="single" w:sz="4" w:space="0" w:color="auto"/>
                      </w:tblBorders>
                      <w:shd w:val="clear" w:color="auto" w:fill="FFFFFF"/>
                      <w:tblLook w:val="04A0" w:firstRow="1" w:lastRow="0" w:firstColumn="1" w:lastColumn="0" w:noHBand="0" w:noVBand="1"/>
                    </w:tblPr>
                    <w:tblGrid>
                      <w:gridCol w:w="3402"/>
                      <w:gridCol w:w="2268"/>
                      <w:gridCol w:w="177"/>
                      <w:gridCol w:w="1443"/>
                      <w:gridCol w:w="648"/>
                      <w:gridCol w:w="2126"/>
                    </w:tblGrid>
                    <w:tr w:rsidR="008B1EB0" w:rsidRPr="000B00A8" w14:paraId="4D3D534F" w14:textId="77777777" w:rsidTr="000B00A8">
                      <w:trPr>
                        <w:trHeight w:val="284"/>
                      </w:trPr>
                      <w:tc>
                        <w:tcPr>
                          <w:tcW w:w="5847" w:type="dxa"/>
                          <w:gridSpan w:val="3"/>
                          <w:tcBorders>
                            <w:top w:val="nil"/>
                            <w:left w:val="nil"/>
                            <w:bottom w:val="single" w:sz="12" w:space="0" w:color="auto"/>
                            <w:right w:val="nil"/>
                          </w:tcBorders>
                          <w:shd w:val="clear" w:color="auto" w:fill="FFFFFF"/>
                          <w:vAlign w:val="center"/>
                        </w:tcPr>
                        <w:p w14:paraId="0951A52B" w14:textId="26E6D9D6" w:rsidR="008B1EB0" w:rsidRPr="00BB60D1" w:rsidRDefault="008B1EB0" w:rsidP="00BB60D1">
                          <w:pPr>
                            <w:pStyle w:val="IDENTIFICACAO"/>
                          </w:pPr>
                          <w:r w:rsidRPr="00BB60D1">
                            <w:t>Nome:</w:t>
                          </w:r>
                        </w:p>
                      </w:tc>
                      <w:tc>
                        <w:tcPr>
                          <w:tcW w:w="1443" w:type="dxa"/>
                          <w:tcBorders>
                            <w:top w:val="nil"/>
                            <w:left w:val="nil"/>
                            <w:bottom w:val="single" w:sz="12" w:space="0" w:color="auto"/>
                            <w:right w:val="nil"/>
                          </w:tcBorders>
                          <w:shd w:val="clear" w:color="auto" w:fill="FFFFFF"/>
                          <w:vAlign w:val="center"/>
                        </w:tcPr>
                        <w:p w14:paraId="1C3A254F" w14:textId="323B3A76" w:rsidR="008B1EB0" w:rsidRPr="00BB60D1" w:rsidRDefault="008B1EB0" w:rsidP="00BB60D1">
                          <w:pPr>
                            <w:pStyle w:val="IDENTIFICACAO"/>
                          </w:pPr>
                          <w:proofErr w:type="spellStart"/>
                          <w:r w:rsidRPr="00BB60D1">
                            <w:t>Turma</w:t>
                          </w:r>
                          <w:proofErr w:type="spellEnd"/>
                          <w:r w:rsidRPr="00BB60D1">
                            <w:t>:</w:t>
                          </w:r>
                        </w:p>
                      </w:tc>
                      <w:tc>
                        <w:tcPr>
                          <w:tcW w:w="2774" w:type="dxa"/>
                          <w:gridSpan w:val="2"/>
                          <w:tcBorders>
                            <w:top w:val="nil"/>
                            <w:left w:val="nil"/>
                            <w:bottom w:val="single" w:sz="12" w:space="0" w:color="auto"/>
                            <w:right w:val="nil"/>
                          </w:tcBorders>
                          <w:shd w:val="clear" w:color="auto" w:fill="FFFFFF"/>
                          <w:vAlign w:val="center"/>
                        </w:tcPr>
                        <w:p w14:paraId="7DB6147F" w14:textId="01A2E614" w:rsidR="008B1EB0" w:rsidRPr="00BB60D1" w:rsidRDefault="008B1EB0" w:rsidP="00BB60D1">
                          <w:pPr>
                            <w:pStyle w:val="IDENTIFICACAO"/>
                          </w:pPr>
                          <w:r w:rsidRPr="00BB60D1">
                            <w:t xml:space="preserve">Data:         -         </w:t>
                          </w:r>
                          <w:r>
                            <w:t>- 2024</w:t>
                          </w:r>
                          <w:r w:rsidRPr="00BB60D1">
                            <w:t xml:space="preserve">      </w:t>
                          </w:r>
                        </w:p>
                      </w:tc>
                    </w:tr>
                    <w:tr w:rsidR="008B1EB0" w:rsidRPr="000B00A8" w14:paraId="2A76B3CB" w14:textId="77777777" w:rsidTr="000B00A8">
                      <w:trPr>
                        <w:trHeight w:val="288"/>
                      </w:trPr>
                      <w:tc>
                        <w:tcPr>
                          <w:tcW w:w="3402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  <w:vAlign w:val="center"/>
                        </w:tcPr>
                        <w:p w14:paraId="448EC10D" w14:textId="77777777" w:rsidR="008B1EB0" w:rsidRPr="00BB60D1" w:rsidRDefault="008B1EB0" w:rsidP="00BB60D1">
                          <w:pPr>
                            <w:pStyle w:val="IDENTIFICACAO"/>
                          </w:pPr>
                          <w:r w:rsidRPr="00BB60D1">
                            <w:t>RESERVADO AO PROFESSOR:</w:t>
                          </w:r>
                        </w:p>
                      </w:tc>
                      <w:tc>
                        <w:tcPr>
                          <w:tcW w:w="2268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  <w:vAlign w:val="center"/>
                        </w:tcPr>
                        <w:p w14:paraId="3390E1D8" w14:textId="77777777" w:rsidR="008B1EB0" w:rsidRPr="00BB60D1" w:rsidRDefault="008B1EB0" w:rsidP="00BB60D1">
                          <w:pPr>
                            <w:pStyle w:val="IDENTIFICACAO"/>
                          </w:pPr>
                        </w:p>
                      </w:tc>
                      <w:tc>
                        <w:tcPr>
                          <w:tcW w:w="2268" w:type="dxa"/>
                          <w:gridSpan w:val="3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  <w:vAlign w:val="center"/>
                        </w:tcPr>
                        <w:p w14:paraId="5834F84E" w14:textId="77777777" w:rsidR="008B1EB0" w:rsidRPr="00BB60D1" w:rsidRDefault="008B1EB0" w:rsidP="00BB60D1">
                          <w:pPr>
                            <w:pStyle w:val="IDENTIFICACAO"/>
                          </w:pPr>
                        </w:p>
                      </w:tc>
                      <w:tc>
                        <w:tcPr>
                          <w:tcW w:w="2126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  <w:vAlign w:val="center"/>
                        </w:tcPr>
                        <w:p w14:paraId="1FE4E01E" w14:textId="695D8A47" w:rsidR="008B1EB0" w:rsidRPr="00BB60D1" w:rsidRDefault="008B1EB0" w:rsidP="00BB60D1">
                          <w:pPr>
                            <w:pStyle w:val="IDENTIFICACAO"/>
                          </w:pPr>
                        </w:p>
                      </w:tc>
                    </w:tr>
                    <w:tr w:rsidR="008B1EB0" w:rsidRPr="000B00A8" w14:paraId="03A2F83C" w14:textId="77777777" w:rsidTr="000B00A8">
                      <w:trPr>
                        <w:trHeight w:val="288"/>
                      </w:trPr>
                      <w:tc>
                        <w:tcPr>
                          <w:tcW w:w="3402" w:type="dxa"/>
                          <w:tcBorders>
                            <w:top w:val="nil"/>
                            <w:left w:val="nil"/>
                          </w:tcBorders>
                          <w:shd w:val="clear" w:color="auto" w:fill="FFFFFF"/>
                          <w:vAlign w:val="center"/>
                        </w:tcPr>
                        <w:p w14:paraId="6098DEC3" w14:textId="77777777" w:rsidR="008B1EB0" w:rsidRPr="0006631F" w:rsidRDefault="008B1EB0" w:rsidP="00BB60D1">
                          <w:pPr>
                            <w:pStyle w:val="IDENTIFICACAO"/>
                            <w:rPr>
                              <w:lang w:val="pt-PT"/>
                            </w:rPr>
                          </w:pPr>
                          <w:r w:rsidRPr="0006631F">
                            <w:rPr>
                              <w:lang w:val="pt-PT"/>
                            </w:rPr>
                            <w:t>Conhecimento e compreensão de conceitos e procedimentos matemáticos</w:t>
                          </w:r>
                        </w:p>
                        <w:p w14:paraId="1E4F9977" w14:textId="3FD25278" w:rsidR="008B1EB0" w:rsidRPr="00BB60D1" w:rsidRDefault="008B1EB0" w:rsidP="00BB60D1">
                          <w:pPr>
                            <w:pStyle w:val="IDENTIFICACAO"/>
                          </w:pPr>
                          <w:r>
                            <w:t>CP (50</w:t>
                          </w:r>
                          <w:r w:rsidRPr="00BB60D1">
                            <w:t>%)</w:t>
                          </w:r>
                        </w:p>
                      </w:tc>
                      <w:tc>
                        <w:tcPr>
                          <w:tcW w:w="2268" w:type="dxa"/>
                          <w:tcBorders>
                            <w:top w:val="nil"/>
                          </w:tcBorders>
                          <w:shd w:val="clear" w:color="auto" w:fill="FFFFFF"/>
                          <w:vAlign w:val="center"/>
                        </w:tcPr>
                        <w:p w14:paraId="0B5C4AE2" w14:textId="4E920BD8" w:rsidR="008B1EB0" w:rsidRPr="0006631F" w:rsidRDefault="008B1EB0" w:rsidP="00BB60D1">
                          <w:pPr>
                            <w:pStyle w:val="IDENTIFICACAO"/>
                            <w:rPr>
                              <w:lang w:val="pt-PT"/>
                            </w:rPr>
                          </w:pPr>
                          <w:r w:rsidRPr="0006631F">
                            <w:rPr>
                              <w:lang w:val="pt-PT"/>
                            </w:rPr>
                            <w:t>Resolução de Problemas/ Raciocínio Matemático</w:t>
                          </w:r>
                        </w:p>
                        <w:p w14:paraId="6EBF3143" w14:textId="48E85711" w:rsidR="008B1EB0" w:rsidRPr="0006631F" w:rsidRDefault="008B1EB0" w:rsidP="00BB60D1">
                          <w:pPr>
                            <w:pStyle w:val="IDENTIFICACAO"/>
                            <w:rPr>
                              <w:lang w:val="pt-PT"/>
                            </w:rPr>
                          </w:pPr>
                          <w:r>
                            <w:rPr>
                              <w:lang w:val="pt-PT"/>
                            </w:rPr>
                            <w:t>RP (30</w:t>
                          </w:r>
                          <w:r w:rsidRPr="0006631F">
                            <w:rPr>
                              <w:lang w:val="pt-PT"/>
                            </w:rPr>
                            <w:t>%)</w:t>
                          </w:r>
                        </w:p>
                      </w:tc>
                      <w:tc>
                        <w:tcPr>
                          <w:tcW w:w="2268" w:type="dxa"/>
                          <w:gridSpan w:val="3"/>
                          <w:tcBorders>
                            <w:top w:val="nil"/>
                          </w:tcBorders>
                          <w:shd w:val="clear" w:color="auto" w:fill="FFFFFF"/>
                          <w:vAlign w:val="center"/>
                        </w:tcPr>
                        <w:p w14:paraId="0FB35FF6" w14:textId="77777777" w:rsidR="008B1EB0" w:rsidRPr="00BB60D1" w:rsidRDefault="008B1EB0" w:rsidP="00BB60D1">
                          <w:pPr>
                            <w:pStyle w:val="IDENTIFICACAO"/>
                          </w:pPr>
                          <w:proofErr w:type="spellStart"/>
                          <w:r w:rsidRPr="00BB60D1">
                            <w:t>Comunicação</w:t>
                          </w:r>
                          <w:proofErr w:type="spellEnd"/>
                          <w:r w:rsidRPr="00BB60D1">
                            <w:t xml:space="preserve"> </w:t>
                          </w:r>
                          <w:proofErr w:type="spellStart"/>
                          <w:r w:rsidRPr="00BB60D1">
                            <w:t>Matemática</w:t>
                          </w:r>
                          <w:proofErr w:type="spellEnd"/>
                        </w:p>
                        <w:p w14:paraId="37D1B8AC" w14:textId="3B28B051" w:rsidR="008B1EB0" w:rsidRPr="00BB60D1" w:rsidRDefault="008B1EB0" w:rsidP="00BB60D1">
                          <w:pPr>
                            <w:pStyle w:val="IDENTIFICACAO"/>
                          </w:pPr>
                          <w:r>
                            <w:t>CM (20</w:t>
                          </w:r>
                          <w:r w:rsidRPr="00BB60D1">
                            <w:t>%)</w:t>
                          </w:r>
                        </w:p>
                      </w:tc>
                      <w:tc>
                        <w:tcPr>
                          <w:tcW w:w="2126" w:type="dxa"/>
                          <w:vMerge w:val="restart"/>
                          <w:tcBorders>
                            <w:top w:val="nil"/>
                            <w:right w:val="nil"/>
                          </w:tcBorders>
                          <w:shd w:val="clear" w:color="auto" w:fill="FFFFFF"/>
                          <w:vAlign w:val="center"/>
                        </w:tcPr>
                        <w:p w14:paraId="4E1C541C" w14:textId="77777777" w:rsidR="008B1EB0" w:rsidRPr="00BB60D1" w:rsidRDefault="008B1EB0" w:rsidP="00E87604">
                          <w:pPr>
                            <w:pStyle w:val="IDENTIFICACAO"/>
                            <w:spacing w:after="80"/>
                          </w:pPr>
                          <w:proofErr w:type="spellStart"/>
                          <w:r w:rsidRPr="00BB60D1">
                            <w:t>Classificação</w:t>
                          </w:r>
                          <w:proofErr w:type="spellEnd"/>
                          <w:r w:rsidRPr="00BB60D1">
                            <w:t xml:space="preserve"> Final:</w:t>
                          </w:r>
                        </w:p>
                        <w:p w14:paraId="56D91DB6" w14:textId="65BF8D47" w:rsidR="008B1EB0" w:rsidRPr="00BB60D1" w:rsidRDefault="008B1EB0" w:rsidP="00BB60D1">
                          <w:pPr>
                            <w:pStyle w:val="IDENTIFICACAO"/>
                          </w:pPr>
                          <w:r w:rsidRPr="00BB60D1">
                            <w:t>______________</w:t>
                          </w:r>
                          <w:r>
                            <w:t>____</w:t>
                          </w:r>
                          <w:r w:rsidRPr="00BB60D1">
                            <w:t>___</w:t>
                          </w:r>
                        </w:p>
                        <w:p w14:paraId="167E3AD0" w14:textId="0CD83718" w:rsidR="008B1EB0" w:rsidRPr="00BB60D1" w:rsidRDefault="008B1EB0" w:rsidP="00BB60D1">
                          <w:pPr>
                            <w:pStyle w:val="IDENTIFICACAO"/>
                          </w:pPr>
                          <w:r w:rsidRPr="00BB60D1">
                            <w:t>O Professor: __________</w:t>
                          </w:r>
                        </w:p>
                      </w:tc>
                    </w:tr>
                    <w:tr w:rsidR="008B1EB0" w:rsidRPr="000B00A8" w14:paraId="24F4C142" w14:textId="77777777" w:rsidTr="000B00A8">
                      <w:trPr>
                        <w:trHeight w:val="288"/>
                      </w:trPr>
                      <w:tc>
                        <w:tcPr>
                          <w:tcW w:w="3402" w:type="dxa"/>
                          <w:tcBorders>
                            <w:left w:val="nil"/>
                          </w:tcBorders>
                          <w:shd w:val="clear" w:color="auto" w:fill="FFFFFF"/>
                          <w:vAlign w:val="center"/>
                        </w:tcPr>
                        <w:p w14:paraId="7271BE9A" w14:textId="77777777" w:rsidR="008B1EB0" w:rsidRPr="00BB60D1" w:rsidRDefault="008B1EB0" w:rsidP="00BB60D1">
                          <w:pPr>
                            <w:pStyle w:val="IDENTIFICACAO"/>
                          </w:pPr>
                        </w:p>
                      </w:tc>
                      <w:tc>
                        <w:tcPr>
                          <w:tcW w:w="2268" w:type="dxa"/>
                          <w:shd w:val="clear" w:color="auto" w:fill="FFFFFF"/>
                          <w:vAlign w:val="center"/>
                        </w:tcPr>
                        <w:p w14:paraId="10AA0818" w14:textId="77777777" w:rsidR="008B1EB0" w:rsidRPr="00BB60D1" w:rsidRDefault="008B1EB0" w:rsidP="00BB60D1">
                          <w:pPr>
                            <w:pStyle w:val="IDENTIFICACAO"/>
                          </w:pPr>
                        </w:p>
                      </w:tc>
                      <w:tc>
                        <w:tcPr>
                          <w:tcW w:w="2268" w:type="dxa"/>
                          <w:gridSpan w:val="3"/>
                          <w:shd w:val="clear" w:color="auto" w:fill="FFFFFF"/>
                          <w:vAlign w:val="center"/>
                        </w:tcPr>
                        <w:p w14:paraId="660534CB" w14:textId="77777777" w:rsidR="008B1EB0" w:rsidRPr="00BB60D1" w:rsidRDefault="008B1EB0" w:rsidP="00BB60D1">
                          <w:pPr>
                            <w:pStyle w:val="IDENTIFICACAO"/>
                          </w:pPr>
                        </w:p>
                      </w:tc>
                      <w:tc>
                        <w:tcPr>
                          <w:tcW w:w="2126" w:type="dxa"/>
                          <w:vMerge/>
                          <w:tcBorders>
                            <w:right w:val="nil"/>
                          </w:tcBorders>
                          <w:shd w:val="clear" w:color="auto" w:fill="FFFFFF"/>
                          <w:vAlign w:val="center"/>
                        </w:tcPr>
                        <w:p w14:paraId="70C732CC" w14:textId="77777777" w:rsidR="008B1EB0" w:rsidRPr="00BB60D1" w:rsidRDefault="008B1EB0" w:rsidP="00BB60D1">
                          <w:pPr>
                            <w:pStyle w:val="IDENTIFICACAO"/>
                          </w:pPr>
                        </w:p>
                      </w:tc>
                    </w:tr>
                    <w:tr w:rsidR="008B1EB0" w:rsidRPr="000B00A8" w14:paraId="69BFAAE7" w14:textId="77777777" w:rsidTr="00D50D33">
                      <w:trPr>
                        <w:trHeight w:val="288"/>
                      </w:trPr>
                      <w:tc>
                        <w:tcPr>
                          <w:tcW w:w="3402" w:type="dxa"/>
                          <w:tcBorders>
                            <w:left w:val="nil"/>
                            <w:bottom w:val="single" w:sz="18" w:space="0" w:color="auto"/>
                          </w:tcBorders>
                          <w:shd w:val="clear" w:color="auto" w:fill="FFFFFF"/>
                          <w:vAlign w:val="center"/>
                        </w:tcPr>
                        <w:p w14:paraId="0CC486D8" w14:textId="77777777" w:rsidR="008B1EB0" w:rsidRPr="00BB60D1" w:rsidRDefault="008B1EB0" w:rsidP="00BB60D1">
                          <w:pPr>
                            <w:pStyle w:val="IDENTIFICACAO"/>
                          </w:pPr>
                        </w:p>
                      </w:tc>
                      <w:tc>
                        <w:tcPr>
                          <w:tcW w:w="2268" w:type="dxa"/>
                          <w:tcBorders>
                            <w:bottom w:val="single" w:sz="18" w:space="0" w:color="auto"/>
                          </w:tcBorders>
                          <w:shd w:val="clear" w:color="auto" w:fill="FFFFFF"/>
                          <w:vAlign w:val="center"/>
                        </w:tcPr>
                        <w:p w14:paraId="6A75B9DF" w14:textId="77777777" w:rsidR="008B1EB0" w:rsidRPr="00BB60D1" w:rsidRDefault="008B1EB0" w:rsidP="00BB60D1">
                          <w:pPr>
                            <w:pStyle w:val="IDENTIFICACAO"/>
                          </w:pPr>
                        </w:p>
                      </w:tc>
                      <w:tc>
                        <w:tcPr>
                          <w:tcW w:w="2268" w:type="dxa"/>
                          <w:gridSpan w:val="3"/>
                          <w:tcBorders>
                            <w:bottom w:val="single" w:sz="18" w:space="0" w:color="auto"/>
                          </w:tcBorders>
                          <w:shd w:val="clear" w:color="auto" w:fill="FFFFFF"/>
                          <w:vAlign w:val="center"/>
                        </w:tcPr>
                        <w:p w14:paraId="4168A310" w14:textId="77777777" w:rsidR="008B1EB0" w:rsidRPr="00BB60D1" w:rsidRDefault="008B1EB0" w:rsidP="00BB60D1">
                          <w:pPr>
                            <w:pStyle w:val="IDENTIFICACAO"/>
                          </w:pPr>
                        </w:p>
                      </w:tc>
                      <w:tc>
                        <w:tcPr>
                          <w:tcW w:w="2126" w:type="dxa"/>
                          <w:tcBorders>
                            <w:bottom w:val="single" w:sz="18" w:space="0" w:color="auto"/>
                            <w:right w:val="nil"/>
                          </w:tcBorders>
                          <w:shd w:val="clear" w:color="auto" w:fill="FFFFFF"/>
                          <w:vAlign w:val="center"/>
                        </w:tcPr>
                        <w:p w14:paraId="66446ABC" w14:textId="77777777" w:rsidR="008B1EB0" w:rsidRPr="00BB60D1" w:rsidRDefault="008B1EB0" w:rsidP="00BB60D1">
                          <w:pPr>
                            <w:pStyle w:val="IDENTIFICACAO"/>
                          </w:pPr>
                        </w:p>
                      </w:tc>
                    </w:tr>
                    <w:tr w:rsidR="008B1EB0" w:rsidRPr="000B00A8" w14:paraId="75257C1A" w14:textId="77777777" w:rsidTr="00D50D33">
                      <w:trPr>
                        <w:trHeight w:val="490"/>
                      </w:trPr>
                      <w:tc>
                        <w:tcPr>
                          <w:tcW w:w="10064" w:type="dxa"/>
                          <w:gridSpan w:val="6"/>
                          <w:tcBorders>
                            <w:top w:val="single" w:sz="18" w:space="0" w:color="auto"/>
                            <w:left w:val="nil"/>
                            <w:bottom w:val="single" w:sz="18" w:space="0" w:color="auto"/>
                            <w:right w:val="nil"/>
                          </w:tcBorders>
                          <w:shd w:val="clear" w:color="auto" w:fill="FFFFFF"/>
                          <w:vAlign w:val="center"/>
                        </w:tcPr>
                        <w:p w14:paraId="4ED5A4F0" w14:textId="02CDEA8A" w:rsidR="008B1EB0" w:rsidRPr="0006631F" w:rsidRDefault="008B1EB0" w:rsidP="00BB60D1">
                          <w:pPr>
                            <w:pStyle w:val="IDENTIFICACAO"/>
                            <w:rPr>
                              <w:lang w:val="pt-PT"/>
                            </w:rPr>
                          </w:pPr>
                          <w:r w:rsidRPr="0006631F">
                            <w:rPr>
                              <w:lang w:val="pt-PT"/>
                            </w:rPr>
                            <w:t>ENCARREGADO DE EDUCAÇÃO                                                                         Tomei conhecimento: ____________________________</w:t>
                          </w:r>
                        </w:p>
                      </w:tc>
                    </w:tr>
                    <w:tr w:rsidR="008B1EB0" w:rsidRPr="000B00A8" w14:paraId="1214F730" w14:textId="77777777" w:rsidTr="008446CB">
                      <w:trPr>
                        <w:trHeight w:val="490"/>
                      </w:trPr>
                      <w:tc>
                        <w:tcPr>
                          <w:tcW w:w="10064" w:type="dxa"/>
                          <w:gridSpan w:val="6"/>
                          <w:tcBorders>
                            <w:top w:val="single" w:sz="18" w:space="0" w:color="auto"/>
                            <w:left w:val="nil"/>
                            <w:bottom w:val="single" w:sz="12" w:space="0" w:color="auto"/>
                          </w:tcBorders>
                          <w:shd w:val="clear" w:color="auto" w:fill="FFFFFF"/>
                          <w:vAlign w:val="center"/>
                        </w:tcPr>
                        <w:p w14:paraId="4B0175E7" w14:textId="77777777" w:rsidR="008B1EB0" w:rsidRPr="0006631F" w:rsidRDefault="008B1EB0" w:rsidP="00BB60D1">
                          <w:pPr>
                            <w:pStyle w:val="IDENTIFICACAO"/>
                            <w:rPr>
                              <w:lang w:val="pt-PT"/>
                            </w:rPr>
                          </w:pPr>
                        </w:p>
                      </w:tc>
                    </w:tr>
                  </w:tbl>
                  <w:p w14:paraId="7EE8EC49" w14:textId="77777777" w:rsidR="008B1EB0" w:rsidRPr="000C3D16" w:rsidRDefault="008B1EB0" w:rsidP="00D7349B">
                    <w:pPr>
                      <w:ind w:left="708" w:firstLine="412"/>
                      <w:rPr>
                        <w:sz w:val="28"/>
                        <w:szCs w:val="28"/>
                      </w:rPr>
                    </w:pPr>
                  </w:p>
                </w:txbxContent>
              </v:textbox>
              <w10:wrap type="square"/>
            </v:shape>
          </w:pict>
        </mc:Fallback>
      </mc:AlternateContent>
    </w:r>
    <w:r>
      <w:rPr>
        <w:rFonts w:ascii="Arial" w:hAnsi="Arial" w:cs="Arial"/>
        <w:b/>
        <w:bCs/>
        <w:sz w:val="18"/>
        <w:szCs w:val="18"/>
      </w:rPr>
      <w:t>U</w:t>
    </w:r>
    <w:r w:rsidRPr="008649A5">
      <w:rPr>
        <w:rFonts w:ascii="Arial" w:hAnsi="Arial" w:cs="Arial"/>
        <w:b/>
        <w:bCs/>
        <w:sz w:val="18"/>
        <w:szCs w:val="18"/>
      </w:rPr>
      <w:t xml:space="preserve">tiliza apenas caneta ou esferográfica de tinta azul ou preta. </w:t>
    </w:r>
  </w:p>
  <w:p w14:paraId="0D51334C" w14:textId="77777777" w:rsidR="008B1EB0" w:rsidRDefault="008B1EB0" w:rsidP="00275741">
    <w:pPr>
      <w:spacing w:after="0"/>
      <w:ind w:left="-142" w:right="-255"/>
      <w:rPr>
        <w:rFonts w:ascii="Arial" w:hAnsi="Arial" w:cs="Arial"/>
        <w:b/>
        <w:bCs/>
        <w:sz w:val="18"/>
        <w:szCs w:val="18"/>
      </w:rPr>
    </w:pPr>
    <w:r>
      <w:rPr>
        <w:rFonts w:ascii="Arial" w:hAnsi="Arial" w:cs="Arial"/>
        <w:b/>
        <w:bCs/>
        <w:sz w:val="18"/>
        <w:szCs w:val="18"/>
      </w:rPr>
      <w:t>Não é permitido o uso de corretor. Risca aquilo que pretendes que não seja classificado.</w:t>
    </w:r>
  </w:p>
  <w:p w14:paraId="7F29947E" w14:textId="77777777" w:rsidR="008B1EB0" w:rsidRDefault="008B1EB0" w:rsidP="00275741">
    <w:pPr>
      <w:spacing w:after="0"/>
      <w:ind w:left="-142" w:right="-255"/>
      <w:rPr>
        <w:rFonts w:ascii="Arial" w:hAnsi="Arial" w:cs="Arial"/>
        <w:b/>
        <w:bCs/>
        <w:sz w:val="18"/>
        <w:szCs w:val="18"/>
      </w:rPr>
    </w:pPr>
    <w:r>
      <w:rPr>
        <w:rFonts w:ascii="Arial" w:hAnsi="Arial" w:cs="Arial"/>
        <w:b/>
        <w:bCs/>
        <w:sz w:val="18"/>
        <w:szCs w:val="18"/>
      </w:rPr>
      <w:t>É permitido o uso de calculadora científica.</w:t>
    </w:r>
    <w:r w:rsidRPr="006E52E8">
      <w:rPr>
        <w:noProof/>
      </w:rPr>
      <w:t xml:space="preserve"> </w:t>
    </w:r>
  </w:p>
  <w:p w14:paraId="79329437" w14:textId="77777777" w:rsidR="008B1EB0" w:rsidRPr="00BB60D1" w:rsidRDefault="008B1EB0" w:rsidP="00275741">
    <w:pPr>
      <w:spacing w:after="0"/>
      <w:ind w:left="-142" w:right="-255"/>
      <w:rPr>
        <w:rFonts w:ascii="Arial" w:hAnsi="Arial" w:cs="Arial"/>
        <w:b/>
        <w:bCs/>
        <w:sz w:val="18"/>
        <w:szCs w:val="18"/>
      </w:rPr>
    </w:pPr>
    <w:r w:rsidRPr="00BB60D1">
      <w:rPr>
        <w:rFonts w:ascii="Arial" w:hAnsi="Arial" w:cs="Arial"/>
        <w:b/>
        <w:bCs/>
        <w:sz w:val="18"/>
        <w:szCs w:val="18"/>
      </w:rPr>
      <w:t>Nas questões de escolha múltipla assinala</w:t>
    </w:r>
    <w:r>
      <w:rPr>
        <w:rFonts w:ascii="Arial" w:hAnsi="Arial" w:cs="Arial"/>
        <w:b/>
        <w:bCs/>
        <w:sz w:val="18"/>
        <w:szCs w:val="18"/>
      </w:rPr>
      <w:t xml:space="preserve"> apenas</w:t>
    </w:r>
    <w:r w:rsidRPr="00BB60D1">
      <w:rPr>
        <w:rFonts w:ascii="Arial" w:hAnsi="Arial" w:cs="Arial"/>
        <w:b/>
        <w:bCs/>
        <w:sz w:val="18"/>
        <w:szCs w:val="18"/>
      </w:rPr>
      <w:t xml:space="preserve"> com X </w:t>
    </w:r>
    <w:r>
      <w:rPr>
        <w:rFonts w:ascii="Arial" w:hAnsi="Arial" w:cs="Arial"/>
        <w:b/>
        <w:bCs/>
        <w:sz w:val="18"/>
        <w:szCs w:val="18"/>
      </w:rPr>
      <w:t>opção</w:t>
    </w:r>
    <w:r w:rsidRPr="00BB60D1">
      <w:rPr>
        <w:rFonts w:ascii="Arial" w:hAnsi="Arial" w:cs="Arial"/>
        <w:b/>
        <w:bCs/>
        <w:sz w:val="18"/>
        <w:szCs w:val="18"/>
      </w:rPr>
      <w:t xml:space="preserve"> corret</w:t>
    </w:r>
    <w:r w:rsidRPr="006055D0">
      <w:rPr>
        <w:rFonts w:ascii="Arial" w:hAnsi="Arial" w:cs="Arial"/>
        <w:b/>
        <w:bCs/>
        <w:sz w:val="18"/>
        <w:szCs w:val="18"/>
      </w:rPr>
      <w:t>a.</w:t>
    </w:r>
  </w:p>
  <w:p w14:paraId="246CF84B" w14:textId="77777777" w:rsidR="008B1EB0" w:rsidRPr="008649A5" w:rsidRDefault="008B1EB0" w:rsidP="00275741">
    <w:pPr>
      <w:spacing w:after="0"/>
      <w:ind w:left="-142" w:right="-255"/>
      <w:rPr>
        <w:rFonts w:ascii="Arial" w:hAnsi="Arial" w:cs="Arial"/>
        <w:b/>
        <w:bCs/>
        <w:sz w:val="18"/>
        <w:szCs w:val="18"/>
      </w:rPr>
    </w:pPr>
    <w:r>
      <w:rPr>
        <w:rFonts w:ascii="Arial" w:hAnsi="Arial" w:cs="Arial"/>
        <w:b/>
        <w:bCs/>
        <w:sz w:val="18"/>
        <w:szCs w:val="18"/>
      </w:rPr>
      <w:t xml:space="preserve">Apresenta o teu raciocínio de forma legível e claro, </w:t>
    </w:r>
    <w:r w:rsidRPr="00BB60D1">
      <w:rPr>
        <w:rFonts w:ascii="Arial" w:hAnsi="Arial" w:cs="Arial"/>
        <w:b/>
        <w:bCs/>
        <w:sz w:val="18"/>
        <w:szCs w:val="18"/>
      </w:rPr>
      <w:t>indicando todos os cálculos que tiveres de efetuar e todas as justificações necessárias.</w:t>
    </w:r>
  </w:p>
  <w:p w14:paraId="29F242D4" w14:textId="77777777" w:rsidR="008B1EB0" w:rsidRDefault="008B1EB0" w:rsidP="00A852BE">
    <w:pPr>
      <w:spacing w:before="160" w:after="0"/>
      <w:ind w:left="-142" w:right="-255"/>
      <w:rPr>
        <w:rFonts w:ascii="Arial" w:hAnsi="Arial" w:cs="Arial"/>
        <w:b/>
        <w:bCs/>
        <w:sz w:val="18"/>
        <w:szCs w:val="18"/>
      </w:rPr>
    </w:pPr>
  </w:p>
  <w:p w14:paraId="207C4A1B" w14:textId="77777777" w:rsidR="008B1EB0" w:rsidRDefault="008B1EB0" w:rsidP="00A852BE">
    <w:pPr>
      <w:spacing w:before="160" w:after="0"/>
      <w:ind w:left="-142" w:right="-255"/>
      <w:rPr>
        <w:rFonts w:ascii="Arial" w:hAnsi="Arial" w:cs="Arial"/>
        <w:b/>
        <w:bCs/>
        <w:sz w:val="18"/>
        <w:szCs w:val="18"/>
      </w:rPr>
    </w:pPr>
  </w:p>
  <w:p w14:paraId="21057368" w14:textId="77777777" w:rsidR="008B1EB0" w:rsidRDefault="008B1EB0" w:rsidP="008B1EB0">
    <w:pPr>
      <w:spacing w:after="0"/>
      <w:ind w:left="-142" w:right="-255"/>
      <w:rPr>
        <w:rFonts w:ascii="Arial" w:hAnsi="Arial" w:cs="Arial"/>
        <w:b/>
        <w:bCs/>
        <w:sz w:val="18"/>
        <w:szCs w:val="18"/>
      </w:rPr>
    </w:pPr>
  </w:p>
  <w:p w14:paraId="68B6488F" w14:textId="77777777" w:rsidR="008B1EB0" w:rsidRDefault="008B1EB0" w:rsidP="008B1EB0">
    <w:pPr>
      <w:spacing w:after="0"/>
      <w:ind w:left="-142" w:right="-255"/>
      <w:rPr>
        <w:rFonts w:ascii="Arial" w:hAnsi="Arial" w:cs="Arial"/>
        <w:b/>
        <w:bCs/>
        <w:sz w:val="18"/>
        <w:szCs w:val="18"/>
      </w:rPr>
    </w:pPr>
    <w:r>
      <w:rPr>
        <w:rFonts w:ascii="Arial" w:hAnsi="Arial" w:cs="Arial"/>
        <w:b/>
        <w:bCs/>
        <w:sz w:val="18"/>
        <w:szCs w:val="18"/>
      </w:rPr>
      <w:t>U</w:t>
    </w:r>
    <w:r w:rsidRPr="008649A5">
      <w:rPr>
        <w:rFonts w:ascii="Arial" w:hAnsi="Arial" w:cs="Arial"/>
        <w:b/>
        <w:bCs/>
        <w:sz w:val="18"/>
        <w:szCs w:val="18"/>
      </w:rPr>
      <w:t xml:space="preserve">tiliza apenas caneta ou esferográfica de tinta azul ou preta. </w:t>
    </w:r>
  </w:p>
  <w:p w14:paraId="340A770F" w14:textId="77777777" w:rsidR="008B1EB0" w:rsidRDefault="008B1EB0" w:rsidP="008B1EB0">
    <w:pPr>
      <w:spacing w:after="0"/>
      <w:ind w:left="-142" w:right="-255"/>
      <w:rPr>
        <w:rFonts w:ascii="Arial" w:hAnsi="Arial" w:cs="Arial"/>
        <w:b/>
        <w:bCs/>
        <w:sz w:val="18"/>
        <w:szCs w:val="18"/>
      </w:rPr>
    </w:pPr>
    <w:r>
      <w:rPr>
        <w:rFonts w:ascii="Arial" w:hAnsi="Arial" w:cs="Arial"/>
        <w:b/>
        <w:bCs/>
        <w:sz w:val="18"/>
        <w:szCs w:val="18"/>
      </w:rPr>
      <w:t>Não é permitido o uso de corretor. Risca aquilo que pretendes que não seja classificado.</w:t>
    </w:r>
  </w:p>
  <w:p w14:paraId="10863D83" w14:textId="77777777" w:rsidR="008B1EB0" w:rsidRDefault="008B1EB0" w:rsidP="008B1EB0">
    <w:pPr>
      <w:spacing w:after="0"/>
      <w:ind w:left="-142" w:right="-255"/>
      <w:rPr>
        <w:rFonts w:ascii="Arial" w:hAnsi="Arial" w:cs="Arial"/>
        <w:b/>
        <w:bCs/>
        <w:sz w:val="18"/>
        <w:szCs w:val="18"/>
      </w:rPr>
    </w:pPr>
    <w:r>
      <w:rPr>
        <w:rFonts w:ascii="Arial" w:hAnsi="Arial" w:cs="Arial"/>
        <w:b/>
        <w:bCs/>
        <w:sz w:val="18"/>
        <w:szCs w:val="18"/>
      </w:rPr>
      <w:t>Não é permitido o uso de calculadora científica.</w:t>
    </w:r>
    <w:r w:rsidRPr="0059661C">
      <w:rPr>
        <w:noProof/>
        <w:lang w:eastAsia="pt-PT"/>
      </w:rPr>
      <w:t xml:space="preserve"> </w:t>
    </w:r>
  </w:p>
  <w:p w14:paraId="08F293E0" w14:textId="77777777" w:rsidR="008B1EB0" w:rsidRPr="00BB60D1" w:rsidRDefault="008B1EB0" w:rsidP="008B1EB0">
    <w:pPr>
      <w:spacing w:after="0"/>
      <w:ind w:left="-142" w:right="-255"/>
      <w:rPr>
        <w:rFonts w:ascii="Arial" w:hAnsi="Arial" w:cs="Arial"/>
        <w:b/>
        <w:bCs/>
        <w:sz w:val="18"/>
        <w:szCs w:val="18"/>
      </w:rPr>
    </w:pPr>
    <w:r w:rsidRPr="00BB60D1">
      <w:rPr>
        <w:rFonts w:ascii="Arial" w:hAnsi="Arial" w:cs="Arial"/>
        <w:b/>
        <w:bCs/>
        <w:sz w:val="18"/>
        <w:szCs w:val="18"/>
      </w:rPr>
      <w:t>Nas questões de escolha múltipla assinala</w:t>
    </w:r>
    <w:r>
      <w:rPr>
        <w:rFonts w:ascii="Arial" w:hAnsi="Arial" w:cs="Arial"/>
        <w:b/>
        <w:bCs/>
        <w:sz w:val="18"/>
        <w:szCs w:val="18"/>
      </w:rPr>
      <w:t xml:space="preserve"> apenas</w:t>
    </w:r>
    <w:r w:rsidRPr="00BB60D1">
      <w:rPr>
        <w:rFonts w:ascii="Arial" w:hAnsi="Arial" w:cs="Arial"/>
        <w:b/>
        <w:bCs/>
        <w:sz w:val="18"/>
        <w:szCs w:val="18"/>
      </w:rPr>
      <w:t xml:space="preserve"> com X a resposta corret</w:t>
    </w:r>
    <w:r w:rsidRPr="006055D0">
      <w:rPr>
        <w:rFonts w:ascii="Arial" w:hAnsi="Arial" w:cs="Arial"/>
        <w:b/>
        <w:bCs/>
        <w:sz w:val="18"/>
        <w:szCs w:val="18"/>
      </w:rPr>
      <w:t>a.</w:t>
    </w:r>
  </w:p>
  <w:p w14:paraId="5D1F9E36" w14:textId="77777777" w:rsidR="008B1EB0" w:rsidRPr="00384AF3" w:rsidRDefault="008B1EB0" w:rsidP="008B1EB0">
    <w:pPr>
      <w:spacing w:after="0"/>
      <w:ind w:left="-142" w:right="-255"/>
    </w:pPr>
    <w:r>
      <w:rPr>
        <w:rFonts w:ascii="Arial" w:hAnsi="Arial" w:cs="Arial"/>
        <w:b/>
        <w:bCs/>
        <w:sz w:val="18"/>
        <w:szCs w:val="18"/>
      </w:rPr>
      <w:t xml:space="preserve">Apresenta o teu raciocínio de forma legível e claro, </w:t>
    </w:r>
    <w:r w:rsidRPr="00BB60D1">
      <w:rPr>
        <w:rFonts w:ascii="Arial" w:hAnsi="Arial" w:cs="Arial"/>
        <w:b/>
        <w:bCs/>
        <w:sz w:val="18"/>
        <w:szCs w:val="18"/>
      </w:rPr>
      <w:t>indicando todos os cálculos que tiveres de efetuar e todas as justificações necessárias.</w:t>
    </w:r>
  </w:p>
  <w:p w14:paraId="439823D2" w14:textId="46A56C77" w:rsidR="008B1EB0" w:rsidRPr="00BB60D1" w:rsidRDefault="008B1EB0" w:rsidP="00A852BE">
    <w:pPr>
      <w:spacing w:before="160" w:after="0"/>
      <w:ind w:left="-142" w:right="-255"/>
      <w:rPr>
        <w:rFonts w:ascii="Arial" w:hAnsi="Arial" w:cs="Arial"/>
        <w:b/>
        <w:bCs/>
        <w:sz w:val="18"/>
        <w:szCs w:val="18"/>
      </w:rPr>
    </w:pPr>
    <w:r>
      <w:rPr>
        <w:rFonts w:ascii="Arial" w:hAnsi="Arial" w:cs="Arial"/>
        <w:b/>
        <w:bCs/>
        <w:noProof/>
        <w:sz w:val="18"/>
        <w:szCs w:val="18"/>
        <w:lang w:eastAsia="pt-PT"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73178A79" wp14:editId="588E49B5">
              <wp:simplePos x="0" y="0"/>
              <wp:positionH relativeFrom="margin">
                <wp:posOffset>-637309</wp:posOffset>
              </wp:positionH>
              <wp:positionV relativeFrom="paragraph">
                <wp:posOffset>83127</wp:posOffset>
              </wp:positionV>
              <wp:extent cx="7259320" cy="0"/>
              <wp:effectExtent l="0" t="0" r="0" b="0"/>
              <wp:wrapNone/>
              <wp:docPr id="233428132" name="Conexão reta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7259320" cy="0"/>
                      </a:xfrm>
                      <a:prstGeom prst="line">
                        <a:avLst/>
                      </a:prstGeom>
                      <a:ln>
                        <a:prstDash val="sysDash"/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207AB1D" id="Conexão reta 2" o:spid="_x0000_s1026" style="position:absolute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50.2pt,6.55pt" to="521.4pt,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" strokecolor="black [3040]">
              <v:stroke dashstyle="3 1"/>
              <w10:wrap anchorx="margin"/>
            </v:lin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924106" w14:textId="77777777" w:rsidR="008B1EB0" w:rsidRPr="00617151" w:rsidRDefault="008B1EB0" w:rsidP="00DD4DE9">
    <w:pPr>
      <w:pStyle w:val="TITULOFICHAS"/>
      <w:spacing w:before="120"/>
      <w:rPr>
        <w:spacing w:val="0"/>
        <w:sz w:val="22"/>
        <w:szCs w:val="22"/>
        <w:lang w:val="pt-PT"/>
      </w:rPr>
    </w:pPr>
    <w:r w:rsidRPr="000C3D16">
      <w:rPr>
        <w:noProof/>
        <w:spacing w:val="0"/>
        <w:sz w:val="22"/>
        <w:szCs w:val="22"/>
        <w:lang w:val="pt-PT" w:eastAsia="pt-PT"/>
      </w:rPr>
      <mc:AlternateContent>
        <mc:Choice Requires="wps">
          <w:drawing>
            <wp:anchor distT="0" distB="0" distL="114300" distR="114300" simplePos="0" relativeHeight="251675136" behindDoc="0" locked="0" layoutInCell="1" allowOverlap="1" wp14:anchorId="62360944" wp14:editId="4F764560">
              <wp:simplePos x="0" y="0"/>
              <wp:positionH relativeFrom="column">
                <wp:posOffset>-862965</wp:posOffset>
              </wp:positionH>
              <wp:positionV relativeFrom="paragraph">
                <wp:posOffset>-431800</wp:posOffset>
              </wp:positionV>
              <wp:extent cx="7646400" cy="360000"/>
              <wp:effectExtent l="0" t="0" r="0" b="2540"/>
              <wp:wrapSquare wrapText="bothSides"/>
              <wp:docPr id="9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46400" cy="360000"/>
                      </a:xfrm>
                      <a:prstGeom prst="rect">
                        <a:avLst/>
                      </a:prstGeom>
                      <a:solidFill>
                        <a:schemeClr val="accent5">
                          <a:lumMod val="20000"/>
                          <a:lumOff val="80000"/>
                        </a:scheme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16AE0D2" w14:textId="77777777" w:rsidR="008B1EB0" w:rsidRPr="000C3D16" w:rsidRDefault="008B1EB0" w:rsidP="00617151">
                          <w:pPr>
                            <w:rPr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2360944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left:0;text-align:left;margin-left:-67.95pt;margin-top:-34pt;width:602.1pt;height:28.35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" fillcolor="#daeef3 [664]" stroked="f">
              <v:textbox>
                <w:txbxContent>
                  <w:p w14:paraId="516AE0D2" w14:textId="77777777" w:rsidR="008B1EB0" w:rsidRPr="000C3D16" w:rsidRDefault="008B1EB0" w:rsidP="00617151">
                    <w:pPr>
                      <w:rPr>
                        <w:lang w:val="en-US"/>
                      </w:rPr>
                    </w:pPr>
                  </w:p>
                </w:txbxContent>
              </v:textbox>
              <w10:wrap type="square"/>
            </v:shape>
          </w:pict>
        </mc:Fallback>
      </mc:AlternateContent>
    </w:r>
    <w:r>
      <w:rPr>
        <w:spacing w:val="0"/>
        <w:sz w:val="22"/>
        <w:szCs w:val="22"/>
        <w:lang w:val="pt-PT"/>
      </w:rPr>
      <w:t>Proposta de Avaliação – Matemática</w:t>
    </w:r>
    <w:r w:rsidRPr="000C3D16">
      <w:rPr>
        <w:spacing w:val="0"/>
        <w:sz w:val="22"/>
        <w:szCs w:val="22"/>
        <w:lang w:val="pt-PT"/>
      </w:rPr>
      <w:t xml:space="preserve"> </w:t>
    </w:r>
    <w:r>
      <w:rPr>
        <w:spacing w:val="0"/>
        <w:sz w:val="22"/>
        <w:szCs w:val="22"/>
        <w:lang w:val="pt-PT"/>
      </w:rPr>
      <w:t>9.º ano</w:t>
    </w:r>
    <w:r>
      <w:rPr>
        <w:spacing w:val="0"/>
        <w:sz w:val="22"/>
        <w:szCs w:val="22"/>
        <w:lang w:val="pt-PT"/>
      </w:rPr>
      <w:tab/>
    </w:r>
    <w:r>
      <w:rPr>
        <w:spacing w:val="0"/>
        <w:sz w:val="22"/>
        <w:szCs w:val="22"/>
        <w:lang w:val="pt-PT"/>
      </w:rPr>
      <w:tab/>
    </w:r>
    <w:r>
      <w:rPr>
        <w:spacing w:val="0"/>
        <w:sz w:val="22"/>
        <w:szCs w:val="22"/>
        <w:lang w:val="pt-PT"/>
      </w:rPr>
      <w:tab/>
    </w:r>
    <w:r>
      <w:rPr>
        <w:spacing w:val="0"/>
        <w:sz w:val="22"/>
        <w:szCs w:val="22"/>
        <w:lang w:val="pt-PT"/>
      </w:rPr>
      <w:tab/>
    </w:r>
    <w:r>
      <w:rPr>
        <w:spacing w:val="0"/>
        <w:sz w:val="22"/>
        <w:szCs w:val="22"/>
        <w:lang w:val="pt-PT"/>
      </w:rPr>
      <w:tab/>
    </w:r>
    <w:r w:rsidRPr="002563AF">
      <w:rPr>
        <w:spacing w:val="0"/>
        <w:sz w:val="18"/>
        <w:szCs w:val="18"/>
        <w:lang w:val="pt-PT"/>
      </w:rPr>
      <w:t>[</w:t>
    </w:r>
    <w:r>
      <w:rPr>
        <w:spacing w:val="0"/>
        <w:sz w:val="18"/>
        <w:szCs w:val="18"/>
        <w:lang w:val="pt-PT"/>
      </w:rPr>
      <w:t>fevereiro</w:t>
    </w:r>
    <w:r w:rsidRPr="002563AF">
      <w:rPr>
        <w:spacing w:val="0"/>
        <w:sz w:val="18"/>
        <w:szCs w:val="18"/>
        <w:lang w:val="pt-PT"/>
      </w:rPr>
      <w:t xml:space="preserve"> 202</w:t>
    </w:r>
    <w:r>
      <w:rPr>
        <w:spacing w:val="0"/>
        <w:sz w:val="18"/>
        <w:szCs w:val="18"/>
        <w:lang w:val="pt-PT"/>
      </w:rPr>
      <w:t>4</w:t>
    </w:r>
    <w:r w:rsidRPr="002563AF">
      <w:rPr>
        <w:spacing w:val="0"/>
        <w:sz w:val="18"/>
        <w:szCs w:val="18"/>
        <w:lang w:val="pt-PT"/>
      </w:rPr>
      <w:t>]</w:t>
    </w:r>
  </w:p>
  <w:p w14:paraId="70C4AC3F" w14:textId="69D55F7D" w:rsidR="008B1EB0" w:rsidRPr="00617151" w:rsidRDefault="008B1EB0" w:rsidP="00617151">
    <w:pPr>
      <w:pStyle w:val="TITULOFICHAS"/>
      <w:spacing w:before="120"/>
      <w:rPr>
        <w:spacing w:val="0"/>
        <w:sz w:val="22"/>
        <w:szCs w:val="22"/>
        <w:lang w:val="pt-PT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55EED"/>
    <w:multiLevelType w:val="hybridMultilevel"/>
    <w:tmpl w:val="AA864DBC"/>
    <w:lvl w:ilvl="0" w:tplc="FFFFFFFF">
      <w:start w:val="1"/>
      <w:numFmt w:val="upperLetter"/>
      <w:lvlText w:val="(%1)"/>
      <w:lvlJc w:val="left"/>
      <w:pPr>
        <w:ind w:left="720" w:hanging="360"/>
      </w:pPr>
      <w:rPr>
        <w:rFonts w:hint="default"/>
        <w:b/>
        <w:i w:val="0"/>
        <w:iCs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3B6F94"/>
    <w:multiLevelType w:val="hybridMultilevel"/>
    <w:tmpl w:val="B79663F6"/>
    <w:lvl w:ilvl="0" w:tplc="08160001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2" w15:restartNumberingAfterBreak="0">
    <w:nsid w:val="05BF1858"/>
    <w:multiLevelType w:val="hybridMultilevel"/>
    <w:tmpl w:val="19F04A16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7462EC4"/>
    <w:multiLevelType w:val="multilevel"/>
    <w:tmpl w:val="7610B84A"/>
    <w:lvl w:ilvl="0">
      <w:start w:val="1"/>
      <w:numFmt w:val="decimal"/>
      <w:lvlText w:val="%1."/>
      <w:lvlJc w:val="left"/>
      <w:pPr>
        <w:ind w:left="473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833" w:hanging="36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553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913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2633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2993" w:hanging="108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3713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4073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4433" w:hanging="1440"/>
      </w:pPr>
      <w:rPr>
        <w:rFonts w:hint="default"/>
        <w:b/>
      </w:rPr>
    </w:lvl>
  </w:abstractNum>
  <w:abstractNum w:abstractNumId="4" w15:restartNumberingAfterBreak="0">
    <w:nsid w:val="0A6A254A"/>
    <w:multiLevelType w:val="hybridMultilevel"/>
    <w:tmpl w:val="84E0EE20"/>
    <w:lvl w:ilvl="0" w:tplc="1F2C1FA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E07C7B"/>
    <w:multiLevelType w:val="hybridMultilevel"/>
    <w:tmpl w:val="810891DA"/>
    <w:lvl w:ilvl="0" w:tplc="0816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6" w15:restartNumberingAfterBreak="0">
    <w:nsid w:val="10BF22D0"/>
    <w:multiLevelType w:val="hybridMultilevel"/>
    <w:tmpl w:val="61A21D88"/>
    <w:lvl w:ilvl="0" w:tplc="1F2C1FA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686DF2"/>
    <w:multiLevelType w:val="hybridMultilevel"/>
    <w:tmpl w:val="5F96633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4338F4"/>
    <w:multiLevelType w:val="multilevel"/>
    <w:tmpl w:val="B2CA9CF0"/>
    <w:lvl w:ilvl="0">
      <w:start w:val="1"/>
      <w:numFmt w:val="decimal"/>
      <w:lvlText w:val="%1."/>
      <w:lvlJc w:val="left"/>
      <w:pPr>
        <w:ind w:left="502" w:hanging="360"/>
      </w:pPr>
      <w:rPr>
        <w:b/>
        <w:color w:val="auto"/>
        <w:sz w:val="22"/>
        <w:szCs w:val="2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i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7350535"/>
    <w:multiLevelType w:val="multilevel"/>
    <w:tmpl w:val="FCC4A336"/>
    <w:lvl w:ilvl="0">
      <w:start w:val="5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bCs/>
        <w:sz w:val="22"/>
        <w:szCs w:val="22"/>
      </w:rPr>
    </w:lvl>
    <w:lvl w:ilvl="1">
      <w:start w:val="1"/>
      <w:numFmt w:val="decimal"/>
      <w:lvlText w:val="%1.%2"/>
      <w:lvlJc w:val="left"/>
      <w:pPr>
        <w:ind w:left="768" w:hanging="4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18CF7470"/>
    <w:multiLevelType w:val="hybridMultilevel"/>
    <w:tmpl w:val="79EE0A2E"/>
    <w:lvl w:ilvl="0" w:tplc="08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195621E3"/>
    <w:multiLevelType w:val="multilevel"/>
    <w:tmpl w:val="7610B84A"/>
    <w:lvl w:ilvl="0">
      <w:start w:val="1"/>
      <w:numFmt w:val="decimal"/>
      <w:lvlText w:val="%1."/>
      <w:lvlJc w:val="left"/>
      <w:pPr>
        <w:ind w:left="473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833" w:hanging="36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553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913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2633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2993" w:hanging="108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3713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4073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4433" w:hanging="1440"/>
      </w:pPr>
      <w:rPr>
        <w:rFonts w:hint="default"/>
        <w:b/>
      </w:rPr>
    </w:lvl>
  </w:abstractNum>
  <w:abstractNum w:abstractNumId="12" w15:restartNumberingAfterBreak="0">
    <w:nsid w:val="20F0413B"/>
    <w:multiLevelType w:val="multilevel"/>
    <w:tmpl w:val="5446909E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  <w:b/>
        <w:bCs/>
        <w:sz w:val="22"/>
        <w:szCs w:val="22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  <w:bCs/>
        <w:sz w:val="22"/>
        <w:szCs w:val="22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2BE823BE"/>
    <w:multiLevelType w:val="hybridMultilevel"/>
    <w:tmpl w:val="2A1E4DA2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ascii="Trebuchet MS" w:hAnsi="Trebuchet MS" w:hint="default"/>
        <w:b/>
        <w:bCs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6D6F8F"/>
    <w:multiLevelType w:val="hybridMultilevel"/>
    <w:tmpl w:val="278C7E04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F11499F"/>
    <w:multiLevelType w:val="multilevel"/>
    <w:tmpl w:val="0BEE1BC8"/>
    <w:lvl w:ilvl="0">
      <w:start w:val="6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bCs/>
        <w:sz w:val="22"/>
        <w:szCs w:val="22"/>
      </w:rPr>
    </w:lvl>
    <w:lvl w:ilvl="1">
      <w:start w:val="1"/>
      <w:numFmt w:val="decimal"/>
      <w:lvlText w:val="%1.%2"/>
      <w:lvlJc w:val="left"/>
      <w:pPr>
        <w:ind w:left="768" w:hanging="408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0002559"/>
    <w:multiLevelType w:val="multilevel"/>
    <w:tmpl w:val="3EDAA992"/>
    <w:lvl w:ilvl="0">
      <w:start w:val="1"/>
      <w:numFmt w:val="decimal"/>
      <w:pStyle w:val="Aenunciadoprincipal1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pStyle w:val="Cenunciado11"/>
      <w:isLgl/>
      <w:lvlText w:val="%1.%2."/>
      <w:lvlJc w:val="left"/>
      <w:pPr>
        <w:ind w:left="492" w:hanging="420"/>
      </w:pPr>
      <w:rPr>
        <w:rFonts w:hint="default"/>
        <w:b/>
        <w:color w:val="auto"/>
        <w:sz w:val="22"/>
        <w:szCs w:val="22"/>
      </w:rPr>
    </w:lvl>
    <w:lvl w:ilvl="2">
      <w:start w:val="1"/>
      <w:numFmt w:val="decimal"/>
      <w:isLgl/>
      <w:lvlText w:val="%1.%2.%3."/>
      <w:lvlJc w:val="left"/>
      <w:pPr>
        <w:ind w:left="864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936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368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1872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1944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016" w:hanging="1440"/>
      </w:pPr>
      <w:rPr>
        <w:rFonts w:hint="default"/>
        <w:b/>
      </w:rPr>
    </w:lvl>
  </w:abstractNum>
  <w:abstractNum w:abstractNumId="17" w15:restartNumberingAfterBreak="0">
    <w:nsid w:val="31F24249"/>
    <w:multiLevelType w:val="multilevel"/>
    <w:tmpl w:val="449C7966"/>
    <w:lvl w:ilvl="0">
      <w:start w:val="8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32675E58"/>
    <w:multiLevelType w:val="hybridMultilevel"/>
    <w:tmpl w:val="611E1ED4"/>
    <w:lvl w:ilvl="0" w:tplc="0816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9" w15:restartNumberingAfterBreak="0">
    <w:nsid w:val="37903D3F"/>
    <w:multiLevelType w:val="hybridMultilevel"/>
    <w:tmpl w:val="F794ACFA"/>
    <w:lvl w:ilvl="0" w:tplc="0816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0" w15:restartNumberingAfterBreak="0">
    <w:nsid w:val="3A3071F3"/>
    <w:multiLevelType w:val="hybridMultilevel"/>
    <w:tmpl w:val="A056801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AC377D4"/>
    <w:multiLevelType w:val="multilevel"/>
    <w:tmpl w:val="FF3669A4"/>
    <w:lvl w:ilvl="0">
      <w:start w:val="1"/>
      <w:numFmt w:val="decimal"/>
      <w:lvlText w:val="%1."/>
      <w:lvlJc w:val="left"/>
      <w:pPr>
        <w:ind w:left="720" w:hanging="360"/>
      </w:pPr>
      <w:rPr>
        <w:b/>
        <w:bCs/>
        <w:sz w:val="22"/>
        <w:szCs w:val="22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ascii="Arial" w:hAnsi="Arial" w:cs="Arial" w:hint="default"/>
        <w:b/>
        <w:color w:val="auto"/>
        <w:sz w:val="22"/>
        <w:szCs w:val="22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3BA26544"/>
    <w:multiLevelType w:val="multilevel"/>
    <w:tmpl w:val="8B28F724"/>
    <w:lvl w:ilvl="0">
      <w:start w:val="10"/>
      <w:numFmt w:val="decimal"/>
      <w:lvlText w:val="%1."/>
      <w:lvlJc w:val="left"/>
      <w:pPr>
        <w:ind w:left="525" w:hanging="525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1488" w:hanging="72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225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38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1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7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304" w:hanging="2160"/>
      </w:pPr>
      <w:rPr>
        <w:rFonts w:hint="default"/>
      </w:rPr>
    </w:lvl>
  </w:abstractNum>
  <w:abstractNum w:abstractNumId="23" w15:restartNumberingAfterBreak="0">
    <w:nsid w:val="3CBE11AD"/>
    <w:multiLevelType w:val="multilevel"/>
    <w:tmpl w:val="7610B84A"/>
    <w:lvl w:ilvl="0">
      <w:start w:val="1"/>
      <w:numFmt w:val="decimal"/>
      <w:lvlText w:val="%1."/>
      <w:lvlJc w:val="left"/>
      <w:pPr>
        <w:ind w:left="473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833" w:hanging="36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553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913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2633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2993" w:hanging="108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3713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4073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4433" w:hanging="1440"/>
      </w:pPr>
      <w:rPr>
        <w:rFonts w:hint="default"/>
        <w:b/>
      </w:rPr>
    </w:lvl>
  </w:abstractNum>
  <w:abstractNum w:abstractNumId="24" w15:restartNumberingAfterBreak="0">
    <w:nsid w:val="3EA32E1A"/>
    <w:multiLevelType w:val="hybridMultilevel"/>
    <w:tmpl w:val="BC4C431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F264B4F"/>
    <w:multiLevelType w:val="hybridMultilevel"/>
    <w:tmpl w:val="C16A8E9A"/>
    <w:lvl w:ilvl="0" w:tplc="0816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6" w15:restartNumberingAfterBreak="0">
    <w:nsid w:val="424A6526"/>
    <w:multiLevelType w:val="hybridMultilevel"/>
    <w:tmpl w:val="494E8F0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A916A5F"/>
    <w:multiLevelType w:val="hybridMultilevel"/>
    <w:tmpl w:val="2CF4F03A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4CAE7A46"/>
    <w:multiLevelType w:val="multilevel"/>
    <w:tmpl w:val="AFD893D0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999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4ECD52FC"/>
    <w:multiLevelType w:val="multilevel"/>
    <w:tmpl w:val="FF3669A4"/>
    <w:lvl w:ilvl="0">
      <w:start w:val="1"/>
      <w:numFmt w:val="decimal"/>
      <w:lvlText w:val="%1."/>
      <w:lvlJc w:val="left"/>
      <w:pPr>
        <w:ind w:left="720" w:hanging="360"/>
      </w:pPr>
      <w:rPr>
        <w:b/>
        <w:bCs/>
        <w:sz w:val="22"/>
        <w:szCs w:val="22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ascii="Arial" w:hAnsi="Arial" w:cs="Arial" w:hint="default"/>
        <w:b/>
        <w:color w:val="auto"/>
        <w:sz w:val="22"/>
        <w:szCs w:val="22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0" w15:restartNumberingAfterBreak="0">
    <w:nsid w:val="53A65AE2"/>
    <w:multiLevelType w:val="hybridMultilevel"/>
    <w:tmpl w:val="C49041DE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542F4D60"/>
    <w:multiLevelType w:val="hybridMultilevel"/>
    <w:tmpl w:val="AB14C7A0"/>
    <w:lvl w:ilvl="0" w:tplc="1CF406E0">
      <w:numFmt w:val="bullet"/>
      <w:lvlText w:val="•"/>
      <w:lvlJc w:val="left"/>
      <w:pPr>
        <w:ind w:left="1004" w:hanging="360"/>
      </w:pPr>
      <w:rPr>
        <w:rFonts w:ascii="Calibri" w:eastAsiaTheme="minorHAnsi" w:hAnsi="Calibri" w:cs="Calibri-Bold" w:hint="default"/>
        <w:b w:val="0"/>
        <w:color w:val="00B050"/>
        <w:sz w:val="20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2" w15:restartNumberingAfterBreak="0">
    <w:nsid w:val="54477FF2"/>
    <w:multiLevelType w:val="multilevel"/>
    <w:tmpl w:val="7610B84A"/>
    <w:lvl w:ilvl="0">
      <w:start w:val="1"/>
      <w:numFmt w:val="decimal"/>
      <w:lvlText w:val="%1."/>
      <w:lvlJc w:val="left"/>
      <w:pPr>
        <w:ind w:left="473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833" w:hanging="36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553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913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2633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2993" w:hanging="108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3713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4073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4433" w:hanging="1440"/>
      </w:pPr>
      <w:rPr>
        <w:rFonts w:hint="default"/>
        <w:b/>
      </w:rPr>
    </w:lvl>
  </w:abstractNum>
  <w:abstractNum w:abstractNumId="33" w15:restartNumberingAfterBreak="0">
    <w:nsid w:val="5BE10622"/>
    <w:multiLevelType w:val="hybridMultilevel"/>
    <w:tmpl w:val="D1704B8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EA7055E"/>
    <w:multiLevelType w:val="multilevel"/>
    <w:tmpl w:val="9514A330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b/>
        <w:i w:val="0"/>
        <w:iCs/>
        <w:sz w:val="24"/>
        <w:szCs w:val="24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b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5" w15:restartNumberingAfterBreak="0">
    <w:nsid w:val="615D796B"/>
    <w:multiLevelType w:val="multilevel"/>
    <w:tmpl w:val="170EF78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22"/>
        <w:szCs w:val="2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  <w:sz w:val="22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61CB05CA"/>
    <w:multiLevelType w:val="multilevel"/>
    <w:tmpl w:val="698CBB0A"/>
    <w:lvl w:ilvl="0">
      <w:start w:val="1"/>
      <w:numFmt w:val="decimal"/>
      <w:lvlText w:val="%1."/>
      <w:lvlJc w:val="left"/>
      <w:pPr>
        <w:ind w:left="720" w:hanging="360"/>
      </w:pPr>
      <w:rPr>
        <w:b/>
        <w:bCs/>
        <w:sz w:val="22"/>
        <w:szCs w:val="22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ascii="Arial" w:hAnsi="Arial" w:cs="Arial" w:hint="default"/>
        <w:b/>
        <w:sz w:val="22"/>
        <w:szCs w:val="22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7" w15:restartNumberingAfterBreak="0">
    <w:nsid w:val="632B23B0"/>
    <w:multiLevelType w:val="multilevel"/>
    <w:tmpl w:val="FE52514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00B05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  <w:color w:val="00B05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  <w:color w:val="00B050"/>
      </w:rPr>
    </w:lvl>
    <w:lvl w:ilvl="3">
      <w:start w:val="1"/>
      <w:numFmt w:val="lowerLetter"/>
      <w:lvlText w:val="%4)"/>
      <w:lvlJc w:val="left"/>
      <w:pPr>
        <w:ind w:left="1440" w:hanging="360"/>
      </w:pPr>
      <w:rPr>
        <w:b/>
        <w:bCs/>
        <w:color w:val="00B050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63741891"/>
    <w:multiLevelType w:val="hybridMultilevel"/>
    <w:tmpl w:val="743456B2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45E3318"/>
    <w:multiLevelType w:val="multilevel"/>
    <w:tmpl w:val="A746D384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0" w15:restartNumberingAfterBreak="0">
    <w:nsid w:val="67F8575B"/>
    <w:multiLevelType w:val="hybridMultilevel"/>
    <w:tmpl w:val="155A5AD6"/>
    <w:lvl w:ilvl="0" w:tplc="08160001">
      <w:start w:val="1"/>
      <w:numFmt w:val="bullet"/>
      <w:lvlText w:val=""/>
      <w:lvlJc w:val="left"/>
      <w:pPr>
        <w:ind w:left="120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92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64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6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8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0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52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24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69" w:hanging="360"/>
      </w:pPr>
      <w:rPr>
        <w:rFonts w:ascii="Wingdings" w:hAnsi="Wingdings" w:hint="default"/>
      </w:rPr>
    </w:lvl>
  </w:abstractNum>
  <w:abstractNum w:abstractNumId="41" w15:restartNumberingAfterBreak="0">
    <w:nsid w:val="6B3B159F"/>
    <w:multiLevelType w:val="hybridMultilevel"/>
    <w:tmpl w:val="F4F6475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B806665"/>
    <w:multiLevelType w:val="multilevel"/>
    <w:tmpl w:val="7610B84A"/>
    <w:lvl w:ilvl="0">
      <w:start w:val="1"/>
      <w:numFmt w:val="decimal"/>
      <w:lvlText w:val="%1."/>
      <w:lvlJc w:val="left"/>
      <w:pPr>
        <w:ind w:left="473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833" w:hanging="36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553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913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2633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2993" w:hanging="108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3713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4073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4433" w:hanging="1440"/>
      </w:pPr>
      <w:rPr>
        <w:rFonts w:hint="default"/>
        <w:b/>
      </w:rPr>
    </w:lvl>
  </w:abstractNum>
  <w:abstractNum w:abstractNumId="43" w15:restartNumberingAfterBreak="0">
    <w:nsid w:val="6E0A4FC0"/>
    <w:multiLevelType w:val="multilevel"/>
    <w:tmpl w:val="B20AAE90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Arial" w:hAnsi="Arial" w:cs="Arial" w:hint="default"/>
        <w:b/>
        <w:bCs/>
        <w:sz w:val="22"/>
        <w:szCs w:val="22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4" w15:restartNumberingAfterBreak="0">
    <w:nsid w:val="70CE6610"/>
    <w:multiLevelType w:val="hybridMultilevel"/>
    <w:tmpl w:val="9286AD3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6EB57DF"/>
    <w:multiLevelType w:val="multilevel"/>
    <w:tmpl w:val="D750A680"/>
    <w:lvl w:ilvl="0">
      <w:start w:val="1"/>
      <w:numFmt w:val="decimal"/>
      <w:lvlText w:val="%1."/>
      <w:lvlJc w:val="left"/>
      <w:pPr>
        <w:ind w:left="473" w:hanging="360"/>
      </w:pPr>
      <w:rPr>
        <w:rFonts w:hint="default"/>
        <w:b/>
        <w:bCs/>
        <w:color w:val="auto"/>
      </w:rPr>
    </w:lvl>
    <w:lvl w:ilvl="1">
      <w:start w:val="1"/>
      <w:numFmt w:val="decimal"/>
      <w:isLgl/>
      <w:lvlText w:val="%1.%2."/>
      <w:lvlJc w:val="left"/>
      <w:pPr>
        <w:ind w:left="833" w:hanging="36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553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913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2633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2993" w:hanging="108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3713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4073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4433" w:hanging="1440"/>
      </w:pPr>
      <w:rPr>
        <w:rFonts w:hint="default"/>
        <w:b/>
      </w:rPr>
    </w:lvl>
  </w:abstractNum>
  <w:abstractNum w:abstractNumId="46" w15:restartNumberingAfterBreak="0">
    <w:nsid w:val="77C21AC5"/>
    <w:multiLevelType w:val="multilevel"/>
    <w:tmpl w:val="B1D49F3C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7" w15:restartNumberingAfterBreak="0">
    <w:nsid w:val="7CA05A9D"/>
    <w:multiLevelType w:val="hybridMultilevel"/>
    <w:tmpl w:val="FCF0397C"/>
    <w:lvl w:ilvl="0" w:tplc="040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num w:numId="1" w16cid:durableId="171532122">
    <w:abstractNumId w:val="36"/>
  </w:num>
  <w:num w:numId="2" w16cid:durableId="2134129554">
    <w:abstractNumId w:val="16"/>
  </w:num>
  <w:num w:numId="3" w16cid:durableId="763456760">
    <w:abstractNumId w:val="40"/>
  </w:num>
  <w:num w:numId="4" w16cid:durableId="71392803">
    <w:abstractNumId w:val="21"/>
  </w:num>
  <w:num w:numId="5" w16cid:durableId="1414547162">
    <w:abstractNumId w:val="8"/>
  </w:num>
  <w:num w:numId="6" w16cid:durableId="926383514">
    <w:abstractNumId w:val="26"/>
  </w:num>
  <w:num w:numId="7" w16cid:durableId="199367572">
    <w:abstractNumId w:val="44"/>
  </w:num>
  <w:num w:numId="8" w16cid:durableId="1677885215">
    <w:abstractNumId w:val="24"/>
  </w:num>
  <w:num w:numId="9" w16cid:durableId="250892404">
    <w:abstractNumId w:val="20"/>
  </w:num>
  <w:num w:numId="10" w16cid:durableId="768310281">
    <w:abstractNumId w:val="34"/>
  </w:num>
  <w:num w:numId="11" w16cid:durableId="650258388">
    <w:abstractNumId w:val="0"/>
  </w:num>
  <w:num w:numId="12" w16cid:durableId="1853491310">
    <w:abstractNumId w:val="37"/>
  </w:num>
  <w:num w:numId="13" w16cid:durableId="938442579">
    <w:abstractNumId w:val="31"/>
  </w:num>
  <w:num w:numId="14" w16cid:durableId="1873112331">
    <w:abstractNumId w:val="1"/>
  </w:num>
  <w:num w:numId="15" w16cid:durableId="1635595614">
    <w:abstractNumId w:val="41"/>
  </w:num>
  <w:num w:numId="16" w16cid:durableId="2057700575">
    <w:abstractNumId w:val="29"/>
  </w:num>
  <w:num w:numId="17" w16cid:durableId="1327630212">
    <w:abstractNumId w:val="11"/>
  </w:num>
  <w:num w:numId="18" w16cid:durableId="728380570">
    <w:abstractNumId w:val="45"/>
  </w:num>
  <w:num w:numId="19" w16cid:durableId="129135998">
    <w:abstractNumId w:val="42"/>
  </w:num>
  <w:num w:numId="20" w16cid:durableId="562911949">
    <w:abstractNumId w:val="23"/>
  </w:num>
  <w:num w:numId="21" w16cid:durableId="1820540496">
    <w:abstractNumId w:val="47"/>
  </w:num>
  <w:num w:numId="22" w16cid:durableId="1146314499">
    <w:abstractNumId w:val="33"/>
  </w:num>
  <w:num w:numId="23" w16cid:durableId="296381730">
    <w:abstractNumId w:val="3"/>
  </w:num>
  <w:num w:numId="24" w16cid:durableId="800996217">
    <w:abstractNumId w:val="32"/>
  </w:num>
  <w:num w:numId="25" w16cid:durableId="1248684614">
    <w:abstractNumId w:val="4"/>
  </w:num>
  <w:num w:numId="26" w16cid:durableId="945231742">
    <w:abstractNumId w:val="6"/>
  </w:num>
  <w:num w:numId="27" w16cid:durableId="83694906">
    <w:abstractNumId w:val="28"/>
  </w:num>
  <w:num w:numId="28" w16cid:durableId="1388989665">
    <w:abstractNumId w:val="25"/>
  </w:num>
  <w:num w:numId="29" w16cid:durableId="1844205329">
    <w:abstractNumId w:val="7"/>
  </w:num>
  <w:num w:numId="30" w16cid:durableId="438986687">
    <w:abstractNumId w:val="10"/>
  </w:num>
  <w:num w:numId="31" w16cid:durableId="2044399524">
    <w:abstractNumId w:val="35"/>
  </w:num>
  <w:num w:numId="32" w16cid:durableId="824204138">
    <w:abstractNumId w:val="43"/>
  </w:num>
  <w:num w:numId="33" w16cid:durableId="1258052950">
    <w:abstractNumId w:val="46"/>
  </w:num>
  <w:num w:numId="34" w16cid:durableId="1590850868">
    <w:abstractNumId w:val="13"/>
  </w:num>
  <w:num w:numId="35" w16cid:durableId="927690387">
    <w:abstractNumId w:val="22"/>
  </w:num>
  <w:num w:numId="36" w16cid:durableId="1080324278">
    <w:abstractNumId w:val="19"/>
  </w:num>
  <w:num w:numId="37" w16cid:durableId="1684355612">
    <w:abstractNumId w:val="15"/>
  </w:num>
  <w:num w:numId="38" w16cid:durableId="283272823">
    <w:abstractNumId w:val="39"/>
  </w:num>
  <w:num w:numId="39" w16cid:durableId="355422287">
    <w:abstractNumId w:val="12"/>
  </w:num>
  <w:num w:numId="40" w16cid:durableId="738090951">
    <w:abstractNumId w:val="27"/>
  </w:num>
  <w:num w:numId="41" w16cid:durableId="36006066">
    <w:abstractNumId w:val="17"/>
  </w:num>
  <w:num w:numId="42" w16cid:durableId="1246260180">
    <w:abstractNumId w:val="18"/>
  </w:num>
  <w:num w:numId="43" w16cid:durableId="852762535">
    <w:abstractNumId w:val="5"/>
  </w:num>
  <w:num w:numId="44" w16cid:durableId="1199393732">
    <w:abstractNumId w:val="9"/>
  </w:num>
  <w:num w:numId="45" w16cid:durableId="756245876">
    <w:abstractNumId w:val="30"/>
  </w:num>
  <w:num w:numId="46" w16cid:durableId="1143349003">
    <w:abstractNumId w:val="2"/>
  </w:num>
  <w:num w:numId="47" w16cid:durableId="814488941">
    <w:abstractNumId w:val="38"/>
  </w:num>
  <w:num w:numId="48" w16cid:durableId="1530411132">
    <w:abstractNumId w:val="1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embedSystemFonts/>
  <w:proofState w:spelling="clean" w:grammar="clean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9"/>
  <w:hyphenationZone w:val="425"/>
  <w:displayHorizontalDrawingGridEvery w:val="0"/>
  <w:displayVerticalDrawingGridEvery w:val="0"/>
  <w:doNotUseMarginsForDrawingGridOrigin/>
  <w:noPunctuationKerning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PubVPasteboard_" w:val="7"/>
    <w:docVar w:name="OpenInPublishingView" w:val="0"/>
    <w:docVar w:name="PublishingViewTables" w:val="0"/>
  </w:docVars>
  <w:rsids>
    <w:rsidRoot w:val="00B55532"/>
    <w:rsid w:val="00000C62"/>
    <w:rsid w:val="00001C30"/>
    <w:rsid w:val="0000253A"/>
    <w:rsid w:val="00002BAA"/>
    <w:rsid w:val="000049EA"/>
    <w:rsid w:val="00005FEF"/>
    <w:rsid w:val="00006BC6"/>
    <w:rsid w:val="000071B8"/>
    <w:rsid w:val="00012C76"/>
    <w:rsid w:val="00013C5C"/>
    <w:rsid w:val="00014525"/>
    <w:rsid w:val="000167AA"/>
    <w:rsid w:val="0001690D"/>
    <w:rsid w:val="00016958"/>
    <w:rsid w:val="00016A98"/>
    <w:rsid w:val="00016FB5"/>
    <w:rsid w:val="00020898"/>
    <w:rsid w:val="00021292"/>
    <w:rsid w:val="000217D6"/>
    <w:rsid w:val="000217DB"/>
    <w:rsid w:val="0002202C"/>
    <w:rsid w:val="000226E8"/>
    <w:rsid w:val="0002323C"/>
    <w:rsid w:val="000232A1"/>
    <w:rsid w:val="00023776"/>
    <w:rsid w:val="000238DC"/>
    <w:rsid w:val="00023B0A"/>
    <w:rsid w:val="000246D1"/>
    <w:rsid w:val="00024987"/>
    <w:rsid w:val="00024E96"/>
    <w:rsid w:val="00026816"/>
    <w:rsid w:val="00032FF1"/>
    <w:rsid w:val="00033691"/>
    <w:rsid w:val="00033918"/>
    <w:rsid w:val="00033F07"/>
    <w:rsid w:val="00034128"/>
    <w:rsid w:val="00035B30"/>
    <w:rsid w:val="00035DAD"/>
    <w:rsid w:val="000361F2"/>
    <w:rsid w:val="00036DF3"/>
    <w:rsid w:val="000379D4"/>
    <w:rsid w:val="000402A7"/>
    <w:rsid w:val="00040332"/>
    <w:rsid w:val="00042865"/>
    <w:rsid w:val="000431D7"/>
    <w:rsid w:val="00044729"/>
    <w:rsid w:val="00044BA8"/>
    <w:rsid w:val="00044E13"/>
    <w:rsid w:val="00045AC6"/>
    <w:rsid w:val="00046619"/>
    <w:rsid w:val="000505F9"/>
    <w:rsid w:val="000516EC"/>
    <w:rsid w:val="00051C1F"/>
    <w:rsid w:val="00051E6B"/>
    <w:rsid w:val="000528A2"/>
    <w:rsid w:val="00053B67"/>
    <w:rsid w:val="000548F8"/>
    <w:rsid w:val="00055767"/>
    <w:rsid w:val="0005622D"/>
    <w:rsid w:val="000563B8"/>
    <w:rsid w:val="00056A50"/>
    <w:rsid w:val="00056BB5"/>
    <w:rsid w:val="000618B1"/>
    <w:rsid w:val="00061BBC"/>
    <w:rsid w:val="000625AD"/>
    <w:rsid w:val="00062C1F"/>
    <w:rsid w:val="00062F74"/>
    <w:rsid w:val="0006462C"/>
    <w:rsid w:val="00064AC1"/>
    <w:rsid w:val="00064E35"/>
    <w:rsid w:val="00064ECA"/>
    <w:rsid w:val="00065232"/>
    <w:rsid w:val="00065997"/>
    <w:rsid w:val="0006620D"/>
    <w:rsid w:val="0006631F"/>
    <w:rsid w:val="00066800"/>
    <w:rsid w:val="00066BA2"/>
    <w:rsid w:val="00067296"/>
    <w:rsid w:val="000674FE"/>
    <w:rsid w:val="00071021"/>
    <w:rsid w:val="0007177B"/>
    <w:rsid w:val="00071C57"/>
    <w:rsid w:val="00072347"/>
    <w:rsid w:val="00073175"/>
    <w:rsid w:val="00074023"/>
    <w:rsid w:val="00076A9C"/>
    <w:rsid w:val="0007701F"/>
    <w:rsid w:val="0007715A"/>
    <w:rsid w:val="00077242"/>
    <w:rsid w:val="000813CC"/>
    <w:rsid w:val="0008189E"/>
    <w:rsid w:val="00081F0B"/>
    <w:rsid w:val="00083F1E"/>
    <w:rsid w:val="00084317"/>
    <w:rsid w:val="00085C82"/>
    <w:rsid w:val="00086061"/>
    <w:rsid w:val="00086ABE"/>
    <w:rsid w:val="00086CA8"/>
    <w:rsid w:val="000870BA"/>
    <w:rsid w:val="00087EC2"/>
    <w:rsid w:val="00090495"/>
    <w:rsid w:val="000906E5"/>
    <w:rsid w:val="00090AEA"/>
    <w:rsid w:val="00091691"/>
    <w:rsid w:val="000916E5"/>
    <w:rsid w:val="00091ADA"/>
    <w:rsid w:val="000922EA"/>
    <w:rsid w:val="00093133"/>
    <w:rsid w:val="00093209"/>
    <w:rsid w:val="00093457"/>
    <w:rsid w:val="0009378F"/>
    <w:rsid w:val="00093C99"/>
    <w:rsid w:val="00094F18"/>
    <w:rsid w:val="00095813"/>
    <w:rsid w:val="000958DB"/>
    <w:rsid w:val="0009742D"/>
    <w:rsid w:val="00097523"/>
    <w:rsid w:val="00097A66"/>
    <w:rsid w:val="00097D82"/>
    <w:rsid w:val="000A06B1"/>
    <w:rsid w:val="000A074C"/>
    <w:rsid w:val="000A0E49"/>
    <w:rsid w:val="000A3932"/>
    <w:rsid w:val="000A4DB5"/>
    <w:rsid w:val="000A563A"/>
    <w:rsid w:val="000A59A7"/>
    <w:rsid w:val="000A60EA"/>
    <w:rsid w:val="000A780A"/>
    <w:rsid w:val="000A79D9"/>
    <w:rsid w:val="000B00A8"/>
    <w:rsid w:val="000B1511"/>
    <w:rsid w:val="000B2E74"/>
    <w:rsid w:val="000B30C7"/>
    <w:rsid w:val="000B37CF"/>
    <w:rsid w:val="000B48EF"/>
    <w:rsid w:val="000B4AD8"/>
    <w:rsid w:val="000B5D70"/>
    <w:rsid w:val="000B608F"/>
    <w:rsid w:val="000B71CB"/>
    <w:rsid w:val="000B72F2"/>
    <w:rsid w:val="000B771C"/>
    <w:rsid w:val="000B77A6"/>
    <w:rsid w:val="000C23FE"/>
    <w:rsid w:val="000C2717"/>
    <w:rsid w:val="000C2F8B"/>
    <w:rsid w:val="000C37B1"/>
    <w:rsid w:val="000C4FFD"/>
    <w:rsid w:val="000C7A82"/>
    <w:rsid w:val="000C7D8B"/>
    <w:rsid w:val="000D0D73"/>
    <w:rsid w:val="000D0FD6"/>
    <w:rsid w:val="000D15A7"/>
    <w:rsid w:val="000D161C"/>
    <w:rsid w:val="000D203F"/>
    <w:rsid w:val="000D2446"/>
    <w:rsid w:val="000D30B0"/>
    <w:rsid w:val="000D51BB"/>
    <w:rsid w:val="000D5904"/>
    <w:rsid w:val="000D5F6F"/>
    <w:rsid w:val="000D69D5"/>
    <w:rsid w:val="000D731B"/>
    <w:rsid w:val="000D75A6"/>
    <w:rsid w:val="000D7826"/>
    <w:rsid w:val="000E1D9E"/>
    <w:rsid w:val="000E296C"/>
    <w:rsid w:val="000E4D4B"/>
    <w:rsid w:val="000E4DF4"/>
    <w:rsid w:val="000E50F7"/>
    <w:rsid w:val="000E5B4F"/>
    <w:rsid w:val="000E69F1"/>
    <w:rsid w:val="000E7FDA"/>
    <w:rsid w:val="000F06EB"/>
    <w:rsid w:val="000F0716"/>
    <w:rsid w:val="000F1E03"/>
    <w:rsid w:val="000F2203"/>
    <w:rsid w:val="000F24E9"/>
    <w:rsid w:val="000F27B3"/>
    <w:rsid w:val="000F3178"/>
    <w:rsid w:val="000F3806"/>
    <w:rsid w:val="000F5C16"/>
    <w:rsid w:val="000F654E"/>
    <w:rsid w:val="000F67AE"/>
    <w:rsid w:val="000F6A5B"/>
    <w:rsid w:val="000F6B65"/>
    <w:rsid w:val="000F6D9B"/>
    <w:rsid w:val="000F779C"/>
    <w:rsid w:val="000F78AA"/>
    <w:rsid w:val="00101DB7"/>
    <w:rsid w:val="00103384"/>
    <w:rsid w:val="001037F4"/>
    <w:rsid w:val="00104193"/>
    <w:rsid w:val="0010453D"/>
    <w:rsid w:val="00104FF4"/>
    <w:rsid w:val="0011021F"/>
    <w:rsid w:val="001104F9"/>
    <w:rsid w:val="0011112D"/>
    <w:rsid w:val="00111388"/>
    <w:rsid w:val="0011167D"/>
    <w:rsid w:val="00111C45"/>
    <w:rsid w:val="00112249"/>
    <w:rsid w:val="001122D9"/>
    <w:rsid w:val="0011261B"/>
    <w:rsid w:val="0011271C"/>
    <w:rsid w:val="00112C54"/>
    <w:rsid w:val="00112DBC"/>
    <w:rsid w:val="00112F74"/>
    <w:rsid w:val="001132C2"/>
    <w:rsid w:val="00113CA4"/>
    <w:rsid w:val="00113E56"/>
    <w:rsid w:val="001140FF"/>
    <w:rsid w:val="001150CC"/>
    <w:rsid w:val="00115948"/>
    <w:rsid w:val="00116A7A"/>
    <w:rsid w:val="00116B13"/>
    <w:rsid w:val="00116F0A"/>
    <w:rsid w:val="001176FA"/>
    <w:rsid w:val="00117D84"/>
    <w:rsid w:val="00120292"/>
    <w:rsid w:val="00120310"/>
    <w:rsid w:val="001206A1"/>
    <w:rsid w:val="00120CD0"/>
    <w:rsid w:val="00121687"/>
    <w:rsid w:val="001218A5"/>
    <w:rsid w:val="00121C3B"/>
    <w:rsid w:val="0012307A"/>
    <w:rsid w:val="0012394A"/>
    <w:rsid w:val="001266A6"/>
    <w:rsid w:val="00130205"/>
    <w:rsid w:val="00130517"/>
    <w:rsid w:val="00130D8E"/>
    <w:rsid w:val="00130FB8"/>
    <w:rsid w:val="00131D60"/>
    <w:rsid w:val="00132B8E"/>
    <w:rsid w:val="00132BF0"/>
    <w:rsid w:val="00132C35"/>
    <w:rsid w:val="0013326A"/>
    <w:rsid w:val="00133D52"/>
    <w:rsid w:val="001341C6"/>
    <w:rsid w:val="00134610"/>
    <w:rsid w:val="00134FEF"/>
    <w:rsid w:val="0013557F"/>
    <w:rsid w:val="0014088C"/>
    <w:rsid w:val="00141505"/>
    <w:rsid w:val="00143A7D"/>
    <w:rsid w:val="00144345"/>
    <w:rsid w:val="00144546"/>
    <w:rsid w:val="00144A58"/>
    <w:rsid w:val="00144F12"/>
    <w:rsid w:val="00146FFC"/>
    <w:rsid w:val="0014795E"/>
    <w:rsid w:val="00147FCA"/>
    <w:rsid w:val="00151B6E"/>
    <w:rsid w:val="0015261B"/>
    <w:rsid w:val="0015396B"/>
    <w:rsid w:val="00153EA3"/>
    <w:rsid w:val="001542ED"/>
    <w:rsid w:val="00156031"/>
    <w:rsid w:val="00156B52"/>
    <w:rsid w:val="00157B18"/>
    <w:rsid w:val="0016050B"/>
    <w:rsid w:val="001617DC"/>
    <w:rsid w:val="001622E2"/>
    <w:rsid w:val="001660DA"/>
    <w:rsid w:val="00166452"/>
    <w:rsid w:val="00166596"/>
    <w:rsid w:val="00167166"/>
    <w:rsid w:val="001673EB"/>
    <w:rsid w:val="0017107C"/>
    <w:rsid w:val="00171BD1"/>
    <w:rsid w:val="001722A0"/>
    <w:rsid w:val="001724DE"/>
    <w:rsid w:val="001733F0"/>
    <w:rsid w:val="0017376F"/>
    <w:rsid w:val="00173FBF"/>
    <w:rsid w:val="00174255"/>
    <w:rsid w:val="00174425"/>
    <w:rsid w:val="00174E19"/>
    <w:rsid w:val="0017566D"/>
    <w:rsid w:val="00175CF4"/>
    <w:rsid w:val="001778AE"/>
    <w:rsid w:val="00177901"/>
    <w:rsid w:val="0018016D"/>
    <w:rsid w:val="001803BE"/>
    <w:rsid w:val="001806B9"/>
    <w:rsid w:val="00180EF0"/>
    <w:rsid w:val="001814FA"/>
    <w:rsid w:val="00183713"/>
    <w:rsid w:val="001837AD"/>
    <w:rsid w:val="0018382C"/>
    <w:rsid w:val="001840E7"/>
    <w:rsid w:val="00184279"/>
    <w:rsid w:val="00185278"/>
    <w:rsid w:val="00185615"/>
    <w:rsid w:val="00185747"/>
    <w:rsid w:val="00185879"/>
    <w:rsid w:val="00185892"/>
    <w:rsid w:val="00186C6C"/>
    <w:rsid w:val="001907C6"/>
    <w:rsid w:val="00190B6E"/>
    <w:rsid w:val="00192452"/>
    <w:rsid w:val="00192B70"/>
    <w:rsid w:val="0019303A"/>
    <w:rsid w:val="00193CD8"/>
    <w:rsid w:val="00194CB1"/>
    <w:rsid w:val="00194EFE"/>
    <w:rsid w:val="001959D4"/>
    <w:rsid w:val="00197857"/>
    <w:rsid w:val="001A01FC"/>
    <w:rsid w:val="001A18A2"/>
    <w:rsid w:val="001A22DD"/>
    <w:rsid w:val="001A23A2"/>
    <w:rsid w:val="001A5C9C"/>
    <w:rsid w:val="001A5E5D"/>
    <w:rsid w:val="001A61CE"/>
    <w:rsid w:val="001A76F0"/>
    <w:rsid w:val="001B07AB"/>
    <w:rsid w:val="001B0BDF"/>
    <w:rsid w:val="001B116A"/>
    <w:rsid w:val="001B25A2"/>
    <w:rsid w:val="001B3AF5"/>
    <w:rsid w:val="001B3C48"/>
    <w:rsid w:val="001B4412"/>
    <w:rsid w:val="001B442F"/>
    <w:rsid w:val="001B4E21"/>
    <w:rsid w:val="001B6559"/>
    <w:rsid w:val="001B7161"/>
    <w:rsid w:val="001B7771"/>
    <w:rsid w:val="001B7938"/>
    <w:rsid w:val="001C0B4C"/>
    <w:rsid w:val="001C19BB"/>
    <w:rsid w:val="001C1B53"/>
    <w:rsid w:val="001C1D12"/>
    <w:rsid w:val="001C2744"/>
    <w:rsid w:val="001C31F8"/>
    <w:rsid w:val="001C33D5"/>
    <w:rsid w:val="001C4697"/>
    <w:rsid w:val="001C635B"/>
    <w:rsid w:val="001C6A38"/>
    <w:rsid w:val="001C72A7"/>
    <w:rsid w:val="001C74ED"/>
    <w:rsid w:val="001C7EF9"/>
    <w:rsid w:val="001C7FD4"/>
    <w:rsid w:val="001D0A3E"/>
    <w:rsid w:val="001D2549"/>
    <w:rsid w:val="001D3ECB"/>
    <w:rsid w:val="001D4223"/>
    <w:rsid w:val="001D490B"/>
    <w:rsid w:val="001D502D"/>
    <w:rsid w:val="001D61D9"/>
    <w:rsid w:val="001D6412"/>
    <w:rsid w:val="001D671A"/>
    <w:rsid w:val="001D6FA5"/>
    <w:rsid w:val="001E121F"/>
    <w:rsid w:val="001E1263"/>
    <w:rsid w:val="001E2317"/>
    <w:rsid w:val="001E348E"/>
    <w:rsid w:val="001E45FB"/>
    <w:rsid w:val="001E5023"/>
    <w:rsid w:val="001E5CDF"/>
    <w:rsid w:val="001F1108"/>
    <w:rsid w:val="001F11F9"/>
    <w:rsid w:val="001F124D"/>
    <w:rsid w:val="001F12CA"/>
    <w:rsid w:val="001F1F75"/>
    <w:rsid w:val="001F230E"/>
    <w:rsid w:val="001F25DE"/>
    <w:rsid w:val="001F2C26"/>
    <w:rsid w:val="001F37D1"/>
    <w:rsid w:val="001F427E"/>
    <w:rsid w:val="001F4830"/>
    <w:rsid w:val="001F4F7C"/>
    <w:rsid w:val="001F5565"/>
    <w:rsid w:val="001F5730"/>
    <w:rsid w:val="001F5B70"/>
    <w:rsid w:val="001F6BAA"/>
    <w:rsid w:val="002017F7"/>
    <w:rsid w:val="002018A9"/>
    <w:rsid w:val="00201CC9"/>
    <w:rsid w:val="00202D4E"/>
    <w:rsid w:val="00204C74"/>
    <w:rsid w:val="00204E9D"/>
    <w:rsid w:val="002058C5"/>
    <w:rsid w:val="00205E1D"/>
    <w:rsid w:val="0020644B"/>
    <w:rsid w:val="00206E06"/>
    <w:rsid w:val="00207013"/>
    <w:rsid w:val="002073D5"/>
    <w:rsid w:val="002074F5"/>
    <w:rsid w:val="002104CF"/>
    <w:rsid w:val="00210BB2"/>
    <w:rsid w:val="0021253A"/>
    <w:rsid w:val="00212C1B"/>
    <w:rsid w:val="00212EB6"/>
    <w:rsid w:val="00213050"/>
    <w:rsid w:val="0021581D"/>
    <w:rsid w:val="00215ADB"/>
    <w:rsid w:val="002163C4"/>
    <w:rsid w:val="002164FC"/>
    <w:rsid w:val="002165D0"/>
    <w:rsid w:val="002166DB"/>
    <w:rsid w:val="002167A3"/>
    <w:rsid w:val="00216CF9"/>
    <w:rsid w:val="002175CE"/>
    <w:rsid w:val="00220638"/>
    <w:rsid w:val="002206D1"/>
    <w:rsid w:val="002208C3"/>
    <w:rsid w:val="002209B4"/>
    <w:rsid w:val="002216BB"/>
    <w:rsid w:val="00222AB5"/>
    <w:rsid w:val="00222C74"/>
    <w:rsid w:val="00223C9F"/>
    <w:rsid w:val="00223D7A"/>
    <w:rsid w:val="00224064"/>
    <w:rsid w:val="002242DD"/>
    <w:rsid w:val="0022449A"/>
    <w:rsid w:val="00224F32"/>
    <w:rsid w:val="00225A0E"/>
    <w:rsid w:val="002262A3"/>
    <w:rsid w:val="0022632B"/>
    <w:rsid w:val="00226BB6"/>
    <w:rsid w:val="00226F23"/>
    <w:rsid w:val="00230454"/>
    <w:rsid w:val="00231654"/>
    <w:rsid w:val="00231B61"/>
    <w:rsid w:val="00232BCE"/>
    <w:rsid w:val="002330F8"/>
    <w:rsid w:val="002332F0"/>
    <w:rsid w:val="00234751"/>
    <w:rsid w:val="0023676C"/>
    <w:rsid w:val="00236801"/>
    <w:rsid w:val="00237A1C"/>
    <w:rsid w:val="00237E7E"/>
    <w:rsid w:val="00241938"/>
    <w:rsid w:val="00241C97"/>
    <w:rsid w:val="002424A9"/>
    <w:rsid w:val="0024400B"/>
    <w:rsid w:val="0024470E"/>
    <w:rsid w:val="002455A1"/>
    <w:rsid w:val="00245B1F"/>
    <w:rsid w:val="002463C0"/>
    <w:rsid w:val="00247686"/>
    <w:rsid w:val="002477C0"/>
    <w:rsid w:val="00247A34"/>
    <w:rsid w:val="0025123A"/>
    <w:rsid w:val="00252F3F"/>
    <w:rsid w:val="00252F8A"/>
    <w:rsid w:val="0025314E"/>
    <w:rsid w:val="00253FAF"/>
    <w:rsid w:val="0025579E"/>
    <w:rsid w:val="00255CD2"/>
    <w:rsid w:val="002563AF"/>
    <w:rsid w:val="0025716A"/>
    <w:rsid w:val="00260C8C"/>
    <w:rsid w:val="002622EF"/>
    <w:rsid w:val="002632A4"/>
    <w:rsid w:val="00263638"/>
    <w:rsid w:val="002637F9"/>
    <w:rsid w:val="00263E9C"/>
    <w:rsid w:val="00264D66"/>
    <w:rsid w:val="002651C0"/>
    <w:rsid w:val="002653A1"/>
    <w:rsid w:val="00265B07"/>
    <w:rsid w:val="00266005"/>
    <w:rsid w:val="002662FE"/>
    <w:rsid w:val="00266D72"/>
    <w:rsid w:val="0027002B"/>
    <w:rsid w:val="00271364"/>
    <w:rsid w:val="00271F71"/>
    <w:rsid w:val="0027220E"/>
    <w:rsid w:val="002739C6"/>
    <w:rsid w:val="002748CE"/>
    <w:rsid w:val="00275741"/>
    <w:rsid w:val="00275991"/>
    <w:rsid w:val="0027602A"/>
    <w:rsid w:val="00276083"/>
    <w:rsid w:val="002768DC"/>
    <w:rsid w:val="00277441"/>
    <w:rsid w:val="002777E4"/>
    <w:rsid w:val="00277A0A"/>
    <w:rsid w:val="00280E3A"/>
    <w:rsid w:val="002811FE"/>
    <w:rsid w:val="00282679"/>
    <w:rsid w:val="00282FB2"/>
    <w:rsid w:val="0028381C"/>
    <w:rsid w:val="00284EC5"/>
    <w:rsid w:val="00284F38"/>
    <w:rsid w:val="002857B2"/>
    <w:rsid w:val="00286ADE"/>
    <w:rsid w:val="0028755B"/>
    <w:rsid w:val="00290DFE"/>
    <w:rsid w:val="00291572"/>
    <w:rsid w:val="002915AE"/>
    <w:rsid w:val="00293140"/>
    <w:rsid w:val="00295E75"/>
    <w:rsid w:val="002A0047"/>
    <w:rsid w:val="002A0AE0"/>
    <w:rsid w:val="002A1042"/>
    <w:rsid w:val="002A12AB"/>
    <w:rsid w:val="002A12F4"/>
    <w:rsid w:val="002A2377"/>
    <w:rsid w:val="002A2779"/>
    <w:rsid w:val="002A2FB3"/>
    <w:rsid w:val="002A39A2"/>
    <w:rsid w:val="002A3DA1"/>
    <w:rsid w:val="002A4358"/>
    <w:rsid w:val="002A4DEA"/>
    <w:rsid w:val="002A4E1F"/>
    <w:rsid w:val="002A5F19"/>
    <w:rsid w:val="002A6260"/>
    <w:rsid w:val="002A7514"/>
    <w:rsid w:val="002A7625"/>
    <w:rsid w:val="002B0273"/>
    <w:rsid w:val="002B0DE3"/>
    <w:rsid w:val="002B1025"/>
    <w:rsid w:val="002B14FE"/>
    <w:rsid w:val="002B1672"/>
    <w:rsid w:val="002B2ED3"/>
    <w:rsid w:val="002B4271"/>
    <w:rsid w:val="002B4480"/>
    <w:rsid w:val="002B4814"/>
    <w:rsid w:val="002B48CC"/>
    <w:rsid w:val="002B4A04"/>
    <w:rsid w:val="002B5D3A"/>
    <w:rsid w:val="002B5D48"/>
    <w:rsid w:val="002B72B0"/>
    <w:rsid w:val="002C1450"/>
    <w:rsid w:val="002C1B25"/>
    <w:rsid w:val="002C2043"/>
    <w:rsid w:val="002C2170"/>
    <w:rsid w:val="002C290F"/>
    <w:rsid w:val="002C2AF8"/>
    <w:rsid w:val="002C2BE3"/>
    <w:rsid w:val="002C3E9A"/>
    <w:rsid w:val="002C448F"/>
    <w:rsid w:val="002C4556"/>
    <w:rsid w:val="002C45C7"/>
    <w:rsid w:val="002C4C04"/>
    <w:rsid w:val="002C5DC8"/>
    <w:rsid w:val="002C66CC"/>
    <w:rsid w:val="002D0DC3"/>
    <w:rsid w:val="002D2492"/>
    <w:rsid w:val="002D4DD9"/>
    <w:rsid w:val="002D57D7"/>
    <w:rsid w:val="002D663E"/>
    <w:rsid w:val="002E025F"/>
    <w:rsid w:val="002E0858"/>
    <w:rsid w:val="002E1520"/>
    <w:rsid w:val="002E2382"/>
    <w:rsid w:val="002E26C1"/>
    <w:rsid w:val="002E2AAF"/>
    <w:rsid w:val="002E3C99"/>
    <w:rsid w:val="002E4070"/>
    <w:rsid w:val="002E53E3"/>
    <w:rsid w:val="002E6A94"/>
    <w:rsid w:val="002E7A3F"/>
    <w:rsid w:val="002F05E7"/>
    <w:rsid w:val="002F157C"/>
    <w:rsid w:val="002F17CE"/>
    <w:rsid w:val="002F5A14"/>
    <w:rsid w:val="002F5C23"/>
    <w:rsid w:val="003010EC"/>
    <w:rsid w:val="003012AD"/>
    <w:rsid w:val="00301E7D"/>
    <w:rsid w:val="003052EA"/>
    <w:rsid w:val="00306186"/>
    <w:rsid w:val="00306742"/>
    <w:rsid w:val="0030715C"/>
    <w:rsid w:val="003100EF"/>
    <w:rsid w:val="003102EE"/>
    <w:rsid w:val="0031145D"/>
    <w:rsid w:val="00312E2D"/>
    <w:rsid w:val="00312F0A"/>
    <w:rsid w:val="003143FA"/>
    <w:rsid w:val="00314571"/>
    <w:rsid w:val="0031459B"/>
    <w:rsid w:val="003158BD"/>
    <w:rsid w:val="00315B32"/>
    <w:rsid w:val="003160F2"/>
    <w:rsid w:val="0031633D"/>
    <w:rsid w:val="0031710B"/>
    <w:rsid w:val="0031777A"/>
    <w:rsid w:val="00317BDF"/>
    <w:rsid w:val="00317D52"/>
    <w:rsid w:val="00320239"/>
    <w:rsid w:val="00320337"/>
    <w:rsid w:val="00322798"/>
    <w:rsid w:val="00323CFB"/>
    <w:rsid w:val="0032482D"/>
    <w:rsid w:val="0032519B"/>
    <w:rsid w:val="00325528"/>
    <w:rsid w:val="00325952"/>
    <w:rsid w:val="00326D38"/>
    <w:rsid w:val="00330319"/>
    <w:rsid w:val="00331681"/>
    <w:rsid w:val="00331826"/>
    <w:rsid w:val="00331DB6"/>
    <w:rsid w:val="0033283F"/>
    <w:rsid w:val="00332903"/>
    <w:rsid w:val="00332EFE"/>
    <w:rsid w:val="003338B0"/>
    <w:rsid w:val="00333A09"/>
    <w:rsid w:val="00334423"/>
    <w:rsid w:val="00334930"/>
    <w:rsid w:val="00336803"/>
    <w:rsid w:val="00337456"/>
    <w:rsid w:val="003379DE"/>
    <w:rsid w:val="00340BCF"/>
    <w:rsid w:val="00341294"/>
    <w:rsid w:val="00344682"/>
    <w:rsid w:val="0034566D"/>
    <w:rsid w:val="00346A4F"/>
    <w:rsid w:val="0035220D"/>
    <w:rsid w:val="00355C52"/>
    <w:rsid w:val="00356008"/>
    <w:rsid w:val="00356344"/>
    <w:rsid w:val="00360303"/>
    <w:rsid w:val="0036039C"/>
    <w:rsid w:val="0036064E"/>
    <w:rsid w:val="00360BC9"/>
    <w:rsid w:val="0036106A"/>
    <w:rsid w:val="003614AA"/>
    <w:rsid w:val="0036406B"/>
    <w:rsid w:val="003642A9"/>
    <w:rsid w:val="003653C4"/>
    <w:rsid w:val="003655DB"/>
    <w:rsid w:val="003660B8"/>
    <w:rsid w:val="00367E56"/>
    <w:rsid w:val="00367FAC"/>
    <w:rsid w:val="00370A46"/>
    <w:rsid w:val="00372328"/>
    <w:rsid w:val="00374306"/>
    <w:rsid w:val="00374DFD"/>
    <w:rsid w:val="00376260"/>
    <w:rsid w:val="003767E3"/>
    <w:rsid w:val="00376D50"/>
    <w:rsid w:val="00376F9D"/>
    <w:rsid w:val="00380AFD"/>
    <w:rsid w:val="0038100F"/>
    <w:rsid w:val="0038171D"/>
    <w:rsid w:val="00382621"/>
    <w:rsid w:val="00384916"/>
    <w:rsid w:val="00384D94"/>
    <w:rsid w:val="003857DA"/>
    <w:rsid w:val="003858E4"/>
    <w:rsid w:val="00385D5A"/>
    <w:rsid w:val="003860DE"/>
    <w:rsid w:val="003878CA"/>
    <w:rsid w:val="00390155"/>
    <w:rsid w:val="00390190"/>
    <w:rsid w:val="0039035E"/>
    <w:rsid w:val="003904F4"/>
    <w:rsid w:val="0039074E"/>
    <w:rsid w:val="003917BD"/>
    <w:rsid w:val="00391AF6"/>
    <w:rsid w:val="00391D57"/>
    <w:rsid w:val="00393148"/>
    <w:rsid w:val="00393BB9"/>
    <w:rsid w:val="00393DA0"/>
    <w:rsid w:val="00394794"/>
    <w:rsid w:val="003951A7"/>
    <w:rsid w:val="00395778"/>
    <w:rsid w:val="00396DD5"/>
    <w:rsid w:val="00397543"/>
    <w:rsid w:val="003978D2"/>
    <w:rsid w:val="00397A97"/>
    <w:rsid w:val="003A0702"/>
    <w:rsid w:val="003A0E38"/>
    <w:rsid w:val="003A32DE"/>
    <w:rsid w:val="003A43F0"/>
    <w:rsid w:val="003A4D51"/>
    <w:rsid w:val="003A5A2D"/>
    <w:rsid w:val="003A6156"/>
    <w:rsid w:val="003A7D97"/>
    <w:rsid w:val="003B070C"/>
    <w:rsid w:val="003B08F9"/>
    <w:rsid w:val="003B17D9"/>
    <w:rsid w:val="003B1CEE"/>
    <w:rsid w:val="003B2C86"/>
    <w:rsid w:val="003B4167"/>
    <w:rsid w:val="003B4EA5"/>
    <w:rsid w:val="003B5AB1"/>
    <w:rsid w:val="003B5BE2"/>
    <w:rsid w:val="003B6479"/>
    <w:rsid w:val="003B6A57"/>
    <w:rsid w:val="003C0155"/>
    <w:rsid w:val="003C0E6C"/>
    <w:rsid w:val="003C2A6F"/>
    <w:rsid w:val="003C333E"/>
    <w:rsid w:val="003C35C9"/>
    <w:rsid w:val="003C35F3"/>
    <w:rsid w:val="003C3B9A"/>
    <w:rsid w:val="003C4601"/>
    <w:rsid w:val="003C558D"/>
    <w:rsid w:val="003C63C1"/>
    <w:rsid w:val="003C69B2"/>
    <w:rsid w:val="003D1729"/>
    <w:rsid w:val="003D244A"/>
    <w:rsid w:val="003D246B"/>
    <w:rsid w:val="003D2AEB"/>
    <w:rsid w:val="003D3134"/>
    <w:rsid w:val="003D341E"/>
    <w:rsid w:val="003D37EC"/>
    <w:rsid w:val="003D4E8F"/>
    <w:rsid w:val="003D6923"/>
    <w:rsid w:val="003D6C7F"/>
    <w:rsid w:val="003D7A44"/>
    <w:rsid w:val="003D7B13"/>
    <w:rsid w:val="003E0D5A"/>
    <w:rsid w:val="003E117F"/>
    <w:rsid w:val="003E1850"/>
    <w:rsid w:val="003E1877"/>
    <w:rsid w:val="003E1E99"/>
    <w:rsid w:val="003E218B"/>
    <w:rsid w:val="003E293C"/>
    <w:rsid w:val="003E31FF"/>
    <w:rsid w:val="003E3AFA"/>
    <w:rsid w:val="003E48F4"/>
    <w:rsid w:val="003E4E1F"/>
    <w:rsid w:val="003E5ABE"/>
    <w:rsid w:val="003E6539"/>
    <w:rsid w:val="003E696D"/>
    <w:rsid w:val="003E6A94"/>
    <w:rsid w:val="003E6AA3"/>
    <w:rsid w:val="003E73B2"/>
    <w:rsid w:val="003E74C4"/>
    <w:rsid w:val="003E7529"/>
    <w:rsid w:val="003E754C"/>
    <w:rsid w:val="003E7F82"/>
    <w:rsid w:val="003F00D9"/>
    <w:rsid w:val="003F0235"/>
    <w:rsid w:val="003F0FCE"/>
    <w:rsid w:val="003F112B"/>
    <w:rsid w:val="003F136D"/>
    <w:rsid w:val="003F18F8"/>
    <w:rsid w:val="003F2521"/>
    <w:rsid w:val="003F2A3A"/>
    <w:rsid w:val="003F4840"/>
    <w:rsid w:val="003F5A65"/>
    <w:rsid w:val="003F5D95"/>
    <w:rsid w:val="003F6554"/>
    <w:rsid w:val="003F72E1"/>
    <w:rsid w:val="003F7944"/>
    <w:rsid w:val="004003C9"/>
    <w:rsid w:val="004006D9"/>
    <w:rsid w:val="00400BD1"/>
    <w:rsid w:val="00401322"/>
    <w:rsid w:val="00401C92"/>
    <w:rsid w:val="004030A3"/>
    <w:rsid w:val="004045FD"/>
    <w:rsid w:val="00404ADF"/>
    <w:rsid w:val="004057D1"/>
    <w:rsid w:val="0040597E"/>
    <w:rsid w:val="004062D9"/>
    <w:rsid w:val="0040653B"/>
    <w:rsid w:val="004072CC"/>
    <w:rsid w:val="00407891"/>
    <w:rsid w:val="00407E94"/>
    <w:rsid w:val="0041242F"/>
    <w:rsid w:val="004125B7"/>
    <w:rsid w:val="004139DE"/>
    <w:rsid w:val="00414140"/>
    <w:rsid w:val="00414702"/>
    <w:rsid w:val="004149D3"/>
    <w:rsid w:val="004149F6"/>
    <w:rsid w:val="00414DFF"/>
    <w:rsid w:val="00415961"/>
    <w:rsid w:val="00415B8C"/>
    <w:rsid w:val="00416820"/>
    <w:rsid w:val="0041785F"/>
    <w:rsid w:val="00417994"/>
    <w:rsid w:val="004201AF"/>
    <w:rsid w:val="00420C3E"/>
    <w:rsid w:val="00420F56"/>
    <w:rsid w:val="004221AB"/>
    <w:rsid w:val="0042262E"/>
    <w:rsid w:val="00422F2D"/>
    <w:rsid w:val="0042355B"/>
    <w:rsid w:val="00423582"/>
    <w:rsid w:val="00423CF4"/>
    <w:rsid w:val="00423F17"/>
    <w:rsid w:val="0042462D"/>
    <w:rsid w:val="00424797"/>
    <w:rsid w:val="004250A8"/>
    <w:rsid w:val="00425265"/>
    <w:rsid w:val="00425305"/>
    <w:rsid w:val="00427583"/>
    <w:rsid w:val="004276A2"/>
    <w:rsid w:val="0043047B"/>
    <w:rsid w:val="0043085C"/>
    <w:rsid w:val="0043101B"/>
    <w:rsid w:val="00431AFB"/>
    <w:rsid w:val="00431E46"/>
    <w:rsid w:val="00431F91"/>
    <w:rsid w:val="0043262A"/>
    <w:rsid w:val="00432BAF"/>
    <w:rsid w:val="00433136"/>
    <w:rsid w:val="00433744"/>
    <w:rsid w:val="004337B3"/>
    <w:rsid w:val="00434DA7"/>
    <w:rsid w:val="0043619B"/>
    <w:rsid w:val="0043675D"/>
    <w:rsid w:val="00436BCD"/>
    <w:rsid w:val="00436FBF"/>
    <w:rsid w:val="00440A59"/>
    <w:rsid w:val="00441536"/>
    <w:rsid w:val="00442681"/>
    <w:rsid w:val="0044324D"/>
    <w:rsid w:val="0044402B"/>
    <w:rsid w:val="00444320"/>
    <w:rsid w:val="004446CF"/>
    <w:rsid w:val="00444A4D"/>
    <w:rsid w:val="00444D5C"/>
    <w:rsid w:val="004461C6"/>
    <w:rsid w:val="00446989"/>
    <w:rsid w:val="00447A5D"/>
    <w:rsid w:val="00451252"/>
    <w:rsid w:val="00451AA1"/>
    <w:rsid w:val="00451BD4"/>
    <w:rsid w:val="00452632"/>
    <w:rsid w:val="004530BE"/>
    <w:rsid w:val="00453AF8"/>
    <w:rsid w:val="00453F8F"/>
    <w:rsid w:val="00454158"/>
    <w:rsid w:val="00455229"/>
    <w:rsid w:val="004561FD"/>
    <w:rsid w:val="00457BAC"/>
    <w:rsid w:val="004602AB"/>
    <w:rsid w:val="0046073A"/>
    <w:rsid w:val="00460AD3"/>
    <w:rsid w:val="00461B34"/>
    <w:rsid w:val="00461F86"/>
    <w:rsid w:val="0046236E"/>
    <w:rsid w:val="0046246C"/>
    <w:rsid w:val="00462D96"/>
    <w:rsid w:val="00464364"/>
    <w:rsid w:val="00464BC0"/>
    <w:rsid w:val="004655E9"/>
    <w:rsid w:val="00470B60"/>
    <w:rsid w:val="00471238"/>
    <w:rsid w:val="00473192"/>
    <w:rsid w:val="0047342F"/>
    <w:rsid w:val="00473CC3"/>
    <w:rsid w:val="00474A15"/>
    <w:rsid w:val="00474C8B"/>
    <w:rsid w:val="00476446"/>
    <w:rsid w:val="00477324"/>
    <w:rsid w:val="004800D2"/>
    <w:rsid w:val="00481D71"/>
    <w:rsid w:val="00481DE1"/>
    <w:rsid w:val="0048383B"/>
    <w:rsid w:val="00484CDF"/>
    <w:rsid w:val="00484EA2"/>
    <w:rsid w:val="00487C6C"/>
    <w:rsid w:val="00487D2B"/>
    <w:rsid w:val="004903CC"/>
    <w:rsid w:val="004911A0"/>
    <w:rsid w:val="0049255F"/>
    <w:rsid w:val="004939C8"/>
    <w:rsid w:val="00493AFC"/>
    <w:rsid w:val="00493BAA"/>
    <w:rsid w:val="004951F3"/>
    <w:rsid w:val="00495E1C"/>
    <w:rsid w:val="00497861"/>
    <w:rsid w:val="004A08F1"/>
    <w:rsid w:val="004A1077"/>
    <w:rsid w:val="004A14FF"/>
    <w:rsid w:val="004A16EF"/>
    <w:rsid w:val="004A1954"/>
    <w:rsid w:val="004A35C2"/>
    <w:rsid w:val="004A3E07"/>
    <w:rsid w:val="004A4CDC"/>
    <w:rsid w:val="004A56E6"/>
    <w:rsid w:val="004A59C3"/>
    <w:rsid w:val="004A68BC"/>
    <w:rsid w:val="004A6D46"/>
    <w:rsid w:val="004B0788"/>
    <w:rsid w:val="004B088A"/>
    <w:rsid w:val="004B1675"/>
    <w:rsid w:val="004B1E95"/>
    <w:rsid w:val="004B2829"/>
    <w:rsid w:val="004B299F"/>
    <w:rsid w:val="004B3309"/>
    <w:rsid w:val="004B3D5C"/>
    <w:rsid w:val="004B481B"/>
    <w:rsid w:val="004B69A8"/>
    <w:rsid w:val="004B717F"/>
    <w:rsid w:val="004B7377"/>
    <w:rsid w:val="004C02C0"/>
    <w:rsid w:val="004C0F2A"/>
    <w:rsid w:val="004C1054"/>
    <w:rsid w:val="004C28F1"/>
    <w:rsid w:val="004C2BA4"/>
    <w:rsid w:val="004C2CE8"/>
    <w:rsid w:val="004C3380"/>
    <w:rsid w:val="004C34D8"/>
    <w:rsid w:val="004C4403"/>
    <w:rsid w:val="004C44FD"/>
    <w:rsid w:val="004C4B1B"/>
    <w:rsid w:val="004C500B"/>
    <w:rsid w:val="004C5908"/>
    <w:rsid w:val="004C6407"/>
    <w:rsid w:val="004C7A6A"/>
    <w:rsid w:val="004D0850"/>
    <w:rsid w:val="004D0B7B"/>
    <w:rsid w:val="004D1052"/>
    <w:rsid w:val="004D10E3"/>
    <w:rsid w:val="004D14C6"/>
    <w:rsid w:val="004D23F5"/>
    <w:rsid w:val="004D4FC1"/>
    <w:rsid w:val="004D509C"/>
    <w:rsid w:val="004D59BE"/>
    <w:rsid w:val="004D5ACC"/>
    <w:rsid w:val="004D5CE8"/>
    <w:rsid w:val="004D5EA5"/>
    <w:rsid w:val="004D670F"/>
    <w:rsid w:val="004D749E"/>
    <w:rsid w:val="004E1245"/>
    <w:rsid w:val="004E1FEC"/>
    <w:rsid w:val="004E3475"/>
    <w:rsid w:val="004E35F8"/>
    <w:rsid w:val="004E3FFE"/>
    <w:rsid w:val="004E4369"/>
    <w:rsid w:val="004E4592"/>
    <w:rsid w:val="004E4D92"/>
    <w:rsid w:val="004E648D"/>
    <w:rsid w:val="004E6D69"/>
    <w:rsid w:val="004F0193"/>
    <w:rsid w:val="004F1778"/>
    <w:rsid w:val="004F1F51"/>
    <w:rsid w:val="004F2040"/>
    <w:rsid w:val="004F3F92"/>
    <w:rsid w:val="004F4AC1"/>
    <w:rsid w:val="004F4FB4"/>
    <w:rsid w:val="004F5C6C"/>
    <w:rsid w:val="004F6829"/>
    <w:rsid w:val="004F7045"/>
    <w:rsid w:val="004F7718"/>
    <w:rsid w:val="0050059E"/>
    <w:rsid w:val="00501E79"/>
    <w:rsid w:val="005027A8"/>
    <w:rsid w:val="00503099"/>
    <w:rsid w:val="0050479D"/>
    <w:rsid w:val="00505391"/>
    <w:rsid w:val="005105FD"/>
    <w:rsid w:val="005108DB"/>
    <w:rsid w:val="005122FB"/>
    <w:rsid w:val="0051358A"/>
    <w:rsid w:val="00513BA9"/>
    <w:rsid w:val="00513E68"/>
    <w:rsid w:val="00513E97"/>
    <w:rsid w:val="005149A1"/>
    <w:rsid w:val="0051517F"/>
    <w:rsid w:val="00515500"/>
    <w:rsid w:val="00516060"/>
    <w:rsid w:val="005168D7"/>
    <w:rsid w:val="00516C52"/>
    <w:rsid w:val="00516CEB"/>
    <w:rsid w:val="00517843"/>
    <w:rsid w:val="00520F94"/>
    <w:rsid w:val="00521ED3"/>
    <w:rsid w:val="0052210E"/>
    <w:rsid w:val="00522559"/>
    <w:rsid w:val="00523397"/>
    <w:rsid w:val="00523507"/>
    <w:rsid w:val="00523A8D"/>
    <w:rsid w:val="00523BB7"/>
    <w:rsid w:val="00524C1C"/>
    <w:rsid w:val="00525012"/>
    <w:rsid w:val="00525459"/>
    <w:rsid w:val="00525F1B"/>
    <w:rsid w:val="00526B18"/>
    <w:rsid w:val="00531093"/>
    <w:rsid w:val="00532553"/>
    <w:rsid w:val="00532BE3"/>
    <w:rsid w:val="0053325E"/>
    <w:rsid w:val="00533B1F"/>
    <w:rsid w:val="00535203"/>
    <w:rsid w:val="005354AE"/>
    <w:rsid w:val="00535AAB"/>
    <w:rsid w:val="00535DD2"/>
    <w:rsid w:val="0053619B"/>
    <w:rsid w:val="0053621C"/>
    <w:rsid w:val="00536465"/>
    <w:rsid w:val="00541371"/>
    <w:rsid w:val="00541534"/>
    <w:rsid w:val="005424B8"/>
    <w:rsid w:val="00544FAD"/>
    <w:rsid w:val="00545317"/>
    <w:rsid w:val="00545B0E"/>
    <w:rsid w:val="0054643C"/>
    <w:rsid w:val="00546619"/>
    <w:rsid w:val="00546C91"/>
    <w:rsid w:val="005500E2"/>
    <w:rsid w:val="005505A3"/>
    <w:rsid w:val="00551405"/>
    <w:rsid w:val="00551CA6"/>
    <w:rsid w:val="0055212B"/>
    <w:rsid w:val="005538C2"/>
    <w:rsid w:val="00553CEE"/>
    <w:rsid w:val="00554318"/>
    <w:rsid w:val="00554D41"/>
    <w:rsid w:val="00554E76"/>
    <w:rsid w:val="00555444"/>
    <w:rsid w:val="00555D23"/>
    <w:rsid w:val="005567D8"/>
    <w:rsid w:val="00560481"/>
    <w:rsid w:val="00560DBF"/>
    <w:rsid w:val="00560EC5"/>
    <w:rsid w:val="00562970"/>
    <w:rsid w:val="00562A58"/>
    <w:rsid w:val="00564971"/>
    <w:rsid w:val="00564AE2"/>
    <w:rsid w:val="00564EBA"/>
    <w:rsid w:val="0056539E"/>
    <w:rsid w:val="005668DD"/>
    <w:rsid w:val="00566B6D"/>
    <w:rsid w:val="00570B58"/>
    <w:rsid w:val="00570F3E"/>
    <w:rsid w:val="00573AE4"/>
    <w:rsid w:val="00573DA6"/>
    <w:rsid w:val="00573E4D"/>
    <w:rsid w:val="005740E8"/>
    <w:rsid w:val="00577661"/>
    <w:rsid w:val="00577F2F"/>
    <w:rsid w:val="00582179"/>
    <w:rsid w:val="00582BBE"/>
    <w:rsid w:val="00582E93"/>
    <w:rsid w:val="00584921"/>
    <w:rsid w:val="005854D1"/>
    <w:rsid w:val="005856F0"/>
    <w:rsid w:val="00585EE7"/>
    <w:rsid w:val="005870FE"/>
    <w:rsid w:val="00587ABA"/>
    <w:rsid w:val="00587FEB"/>
    <w:rsid w:val="00590D50"/>
    <w:rsid w:val="00590E79"/>
    <w:rsid w:val="0059164F"/>
    <w:rsid w:val="00592713"/>
    <w:rsid w:val="00592C16"/>
    <w:rsid w:val="00592F01"/>
    <w:rsid w:val="00593572"/>
    <w:rsid w:val="0059629D"/>
    <w:rsid w:val="00596566"/>
    <w:rsid w:val="0059697E"/>
    <w:rsid w:val="00596B3D"/>
    <w:rsid w:val="0059708B"/>
    <w:rsid w:val="00597777"/>
    <w:rsid w:val="005A021B"/>
    <w:rsid w:val="005A0D62"/>
    <w:rsid w:val="005A0F53"/>
    <w:rsid w:val="005A0F7F"/>
    <w:rsid w:val="005A1FD3"/>
    <w:rsid w:val="005A2607"/>
    <w:rsid w:val="005A28D0"/>
    <w:rsid w:val="005A30E5"/>
    <w:rsid w:val="005A32D2"/>
    <w:rsid w:val="005A34B5"/>
    <w:rsid w:val="005A38A0"/>
    <w:rsid w:val="005A5FB7"/>
    <w:rsid w:val="005A6552"/>
    <w:rsid w:val="005A6D41"/>
    <w:rsid w:val="005B2419"/>
    <w:rsid w:val="005B25C5"/>
    <w:rsid w:val="005B2956"/>
    <w:rsid w:val="005B30B4"/>
    <w:rsid w:val="005B30D3"/>
    <w:rsid w:val="005B515F"/>
    <w:rsid w:val="005B595D"/>
    <w:rsid w:val="005B691B"/>
    <w:rsid w:val="005B6961"/>
    <w:rsid w:val="005B7143"/>
    <w:rsid w:val="005B7FDF"/>
    <w:rsid w:val="005C01AD"/>
    <w:rsid w:val="005C1456"/>
    <w:rsid w:val="005C3A0F"/>
    <w:rsid w:val="005C3F80"/>
    <w:rsid w:val="005C3FF4"/>
    <w:rsid w:val="005C5179"/>
    <w:rsid w:val="005C58DD"/>
    <w:rsid w:val="005C5D61"/>
    <w:rsid w:val="005C5EF8"/>
    <w:rsid w:val="005D00C9"/>
    <w:rsid w:val="005D07FA"/>
    <w:rsid w:val="005D0C94"/>
    <w:rsid w:val="005D29A5"/>
    <w:rsid w:val="005D2C25"/>
    <w:rsid w:val="005D3616"/>
    <w:rsid w:val="005D3F31"/>
    <w:rsid w:val="005D4081"/>
    <w:rsid w:val="005E05B0"/>
    <w:rsid w:val="005E0CA4"/>
    <w:rsid w:val="005E0E92"/>
    <w:rsid w:val="005E0ECD"/>
    <w:rsid w:val="005E1CF5"/>
    <w:rsid w:val="005E3194"/>
    <w:rsid w:val="005E33CB"/>
    <w:rsid w:val="005E5037"/>
    <w:rsid w:val="005E54F8"/>
    <w:rsid w:val="005E59D2"/>
    <w:rsid w:val="005E5DCC"/>
    <w:rsid w:val="005E62F0"/>
    <w:rsid w:val="005E68EF"/>
    <w:rsid w:val="005E6F3F"/>
    <w:rsid w:val="005E7116"/>
    <w:rsid w:val="005E76B1"/>
    <w:rsid w:val="005F00FF"/>
    <w:rsid w:val="005F016A"/>
    <w:rsid w:val="005F0D1C"/>
    <w:rsid w:val="005F0E67"/>
    <w:rsid w:val="005F45AE"/>
    <w:rsid w:val="005F4A18"/>
    <w:rsid w:val="005F5962"/>
    <w:rsid w:val="005F634C"/>
    <w:rsid w:val="005F65AC"/>
    <w:rsid w:val="005F6EFE"/>
    <w:rsid w:val="006007F1"/>
    <w:rsid w:val="00600E89"/>
    <w:rsid w:val="00601834"/>
    <w:rsid w:val="00601A13"/>
    <w:rsid w:val="0060213F"/>
    <w:rsid w:val="00602EF2"/>
    <w:rsid w:val="00603127"/>
    <w:rsid w:val="0060353E"/>
    <w:rsid w:val="00603949"/>
    <w:rsid w:val="00603E7F"/>
    <w:rsid w:val="006050BE"/>
    <w:rsid w:val="0060535B"/>
    <w:rsid w:val="0060549D"/>
    <w:rsid w:val="006055D0"/>
    <w:rsid w:val="00605FC4"/>
    <w:rsid w:val="006071F0"/>
    <w:rsid w:val="006074BF"/>
    <w:rsid w:val="006112D4"/>
    <w:rsid w:val="006115DB"/>
    <w:rsid w:val="00611810"/>
    <w:rsid w:val="00611AE1"/>
    <w:rsid w:val="00611DA8"/>
    <w:rsid w:val="00612D5E"/>
    <w:rsid w:val="006151A1"/>
    <w:rsid w:val="006152A9"/>
    <w:rsid w:val="00617137"/>
    <w:rsid w:val="00617151"/>
    <w:rsid w:val="006172CB"/>
    <w:rsid w:val="006216F1"/>
    <w:rsid w:val="00621BEF"/>
    <w:rsid w:val="00623CC1"/>
    <w:rsid w:val="00625CD8"/>
    <w:rsid w:val="006263A0"/>
    <w:rsid w:val="00627293"/>
    <w:rsid w:val="006304D0"/>
    <w:rsid w:val="00630F60"/>
    <w:rsid w:val="006313AB"/>
    <w:rsid w:val="00633682"/>
    <w:rsid w:val="006337BF"/>
    <w:rsid w:val="00633932"/>
    <w:rsid w:val="00635E82"/>
    <w:rsid w:val="00637000"/>
    <w:rsid w:val="00637052"/>
    <w:rsid w:val="0063763A"/>
    <w:rsid w:val="00641515"/>
    <w:rsid w:val="00643E74"/>
    <w:rsid w:val="00644408"/>
    <w:rsid w:val="00644A7B"/>
    <w:rsid w:val="00645F08"/>
    <w:rsid w:val="00646E5C"/>
    <w:rsid w:val="00647161"/>
    <w:rsid w:val="00647A8D"/>
    <w:rsid w:val="00650AEF"/>
    <w:rsid w:val="006512CB"/>
    <w:rsid w:val="0065176F"/>
    <w:rsid w:val="00651FEE"/>
    <w:rsid w:val="00652644"/>
    <w:rsid w:val="00652822"/>
    <w:rsid w:val="0065316A"/>
    <w:rsid w:val="006531B6"/>
    <w:rsid w:val="00653546"/>
    <w:rsid w:val="00655129"/>
    <w:rsid w:val="00655686"/>
    <w:rsid w:val="0065628E"/>
    <w:rsid w:val="006563EC"/>
    <w:rsid w:val="00656D26"/>
    <w:rsid w:val="006609CD"/>
    <w:rsid w:val="00661622"/>
    <w:rsid w:val="00661D61"/>
    <w:rsid w:val="00661DD4"/>
    <w:rsid w:val="00663609"/>
    <w:rsid w:val="00664D64"/>
    <w:rsid w:val="00665A29"/>
    <w:rsid w:val="00666295"/>
    <w:rsid w:val="00666317"/>
    <w:rsid w:val="006669A0"/>
    <w:rsid w:val="00666AB0"/>
    <w:rsid w:val="00666F61"/>
    <w:rsid w:val="0066733F"/>
    <w:rsid w:val="00667714"/>
    <w:rsid w:val="0067065F"/>
    <w:rsid w:val="0067182A"/>
    <w:rsid w:val="00673301"/>
    <w:rsid w:val="00673B76"/>
    <w:rsid w:val="00673B8E"/>
    <w:rsid w:val="006746A0"/>
    <w:rsid w:val="006759CD"/>
    <w:rsid w:val="00675BC0"/>
    <w:rsid w:val="00676186"/>
    <w:rsid w:val="00676B9B"/>
    <w:rsid w:val="00676E60"/>
    <w:rsid w:val="00677347"/>
    <w:rsid w:val="0068034A"/>
    <w:rsid w:val="00680B83"/>
    <w:rsid w:val="00680D82"/>
    <w:rsid w:val="0068139F"/>
    <w:rsid w:val="006829B1"/>
    <w:rsid w:val="006836A4"/>
    <w:rsid w:val="00683F84"/>
    <w:rsid w:val="006846A9"/>
    <w:rsid w:val="00684B98"/>
    <w:rsid w:val="006856EF"/>
    <w:rsid w:val="00685C8E"/>
    <w:rsid w:val="00686811"/>
    <w:rsid w:val="00686C4F"/>
    <w:rsid w:val="00687321"/>
    <w:rsid w:val="00687CAC"/>
    <w:rsid w:val="00690554"/>
    <w:rsid w:val="00690788"/>
    <w:rsid w:val="0069095C"/>
    <w:rsid w:val="00690E19"/>
    <w:rsid w:val="0069147C"/>
    <w:rsid w:val="00691CE6"/>
    <w:rsid w:val="006922D1"/>
    <w:rsid w:val="0069293E"/>
    <w:rsid w:val="006939F1"/>
    <w:rsid w:val="00693CEE"/>
    <w:rsid w:val="00694106"/>
    <w:rsid w:val="0069457C"/>
    <w:rsid w:val="00696058"/>
    <w:rsid w:val="00696674"/>
    <w:rsid w:val="00696D04"/>
    <w:rsid w:val="00696DA3"/>
    <w:rsid w:val="006973DE"/>
    <w:rsid w:val="006A07E3"/>
    <w:rsid w:val="006A0858"/>
    <w:rsid w:val="006A0D6E"/>
    <w:rsid w:val="006A0DC3"/>
    <w:rsid w:val="006A1B9C"/>
    <w:rsid w:val="006A2458"/>
    <w:rsid w:val="006A339C"/>
    <w:rsid w:val="006A37D8"/>
    <w:rsid w:val="006A50CF"/>
    <w:rsid w:val="006A5617"/>
    <w:rsid w:val="006A5652"/>
    <w:rsid w:val="006A59C6"/>
    <w:rsid w:val="006A603B"/>
    <w:rsid w:val="006A6783"/>
    <w:rsid w:val="006A6C0E"/>
    <w:rsid w:val="006A72E2"/>
    <w:rsid w:val="006A7B0C"/>
    <w:rsid w:val="006B05EA"/>
    <w:rsid w:val="006B13FE"/>
    <w:rsid w:val="006B1765"/>
    <w:rsid w:val="006B2179"/>
    <w:rsid w:val="006B21DF"/>
    <w:rsid w:val="006B2BE2"/>
    <w:rsid w:val="006B3D79"/>
    <w:rsid w:val="006B3FEB"/>
    <w:rsid w:val="006B42E1"/>
    <w:rsid w:val="006B4F0A"/>
    <w:rsid w:val="006B562F"/>
    <w:rsid w:val="006B59A3"/>
    <w:rsid w:val="006B5B2B"/>
    <w:rsid w:val="006B6BAD"/>
    <w:rsid w:val="006B79BF"/>
    <w:rsid w:val="006C1963"/>
    <w:rsid w:val="006C34B7"/>
    <w:rsid w:val="006C3C18"/>
    <w:rsid w:val="006C3CF3"/>
    <w:rsid w:val="006C3D1B"/>
    <w:rsid w:val="006C6004"/>
    <w:rsid w:val="006C6503"/>
    <w:rsid w:val="006C6924"/>
    <w:rsid w:val="006C6DED"/>
    <w:rsid w:val="006C702B"/>
    <w:rsid w:val="006D0959"/>
    <w:rsid w:val="006D1FCC"/>
    <w:rsid w:val="006D2339"/>
    <w:rsid w:val="006D299A"/>
    <w:rsid w:val="006D2DA3"/>
    <w:rsid w:val="006D44D9"/>
    <w:rsid w:val="006D4D88"/>
    <w:rsid w:val="006D578D"/>
    <w:rsid w:val="006D5DC0"/>
    <w:rsid w:val="006D6717"/>
    <w:rsid w:val="006D6A50"/>
    <w:rsid w:val="006D7CA3"/>
    <w:rsid w:val="006D7D4F"/>
    <w:rsid w:val="006E0B8F"/>
    <w:rsid w:val="006E0B9D"/>
    <w:rsid w:val="006E1D88"/>
    <w:rsid w:val="006E2ABE"/>
    <w:rsid w:val="006E35F1"/>
    <w:rsid w:val="006E3AED"/>
    <w:rsid w:val="006E3CA7"/>
    <w:rsid w:val="006E4CF3"/>
    <w:rsid w:val="006E5C01"/>
    <w:rsid w:val="006E62F7"/>
    <w:rsid w:val="006E7876"/>
    <w:rsid w:val="006F0BFE"/>
    <w:rsid w:val="006F0C51"/>
    <w:rsid w:val="006F0E42"/>
    <w:rsid w:val="006F1442"/>
    <w:rsid w:val="006F1F0E"/>
    <w:rsid w:val="006F1FE0"/>
    <w:rsid w:val="006F23D4"/>
    <w:rsid w:val="006F2DA1"/>
    <w:rsid w:val="006F3158"/>
    <w:rsid w:val="006F328B"/>
    <w:rsid w:val="006F360C"/>
    <w:rsid w:val="006F383A"/>
    <w:rsid w:val="006F45F3"/>
    <w:rsid w:val="006F4C99"/>
    <w:rsid w:val="006F5D85"/>
    <w:rsid w:val="006F5F53"/>
    <w:rsid w:val="006F6F37"/>
    <w:rsid w:val="006F71FB"/>
    <w:rsid w:val="006F743E"/>
    <w:rsid w:val="006F7989"/>
    <w:rsid w:val="0070115B"/>
    <w:rsid w:val="00701E0F"/>
    <w:rsid w:val="00702014"/>
    <w:rsid w:val="00703DF9"/>
    <w:rsid w:val="0070429C"/>
    <w:rsid w:val="00704A4D"/>
    <w:rsid w:val="00705289"/>
    <w:rsid w:val="00705604"/>
    <w:rsid w:val="0070579E"/>
    <w:rsid w:val="00705DC8"/>
    <w:rsid w:val="007063FF"/>
    <w:rsid w:val="007068EE"/>
    <w:rsid w:val="00706AC7"/>
    <w:rsid w:val="007075AE"/>
    <w:rsid w:val="00707ED6"/>
    <w:rsid w:val="0071010C"/>
    <w:rsid w:val="0071047B"/>
    <w:rsid w:val="00710B4F"/>
    <w:rsid w:val="007126ED"/>
    <w:rsid w:val="00712A6F"/>
    <w:rsid w:val="00714B10"/>
    <w:rsid w:val="00714CA7"/>
    <w:rsid w:val="00714E1F"/>
    <w:rsid w:val="00715D47"/>
    <w:rsid w:val="007174DF"/>
    <w:rsid w:val="007209A5"/>
    <w:rsid w:val="00721783"/>
    <w:rsid w:val="00721CB2"/>
    <w:rsid w:val="007233D6"/>
    <w:rsid w:val="007237F9"/>
    <w:rsid w:val="00723CE0"/>
    <w:rsid w:val="007249C1"/>
    <w:rsid w:val="00724C5A"/>
    <w:rsid w:val="00725699"/>
    <w:rsid w:val="00725E10"/>
    <w:rsid w:val="00725F5A"/>
    <w:rsid w:val="007263D2"/>
    <w:rsid w:val="0072657D"/>
    <w:rsid w:val="00726C31"/>
    <w:rsid w:val="007273BB"/>
    <w:rsid w:val="007276E2"/>
    <w:rsid w:val="00727752"/>
    <w:rsid w:val="00727B5D"/>
    <w:rsid w:val="00727F35"/>
    <w:rsid w:val="0073049F"/>
    <w:rsid w:val="0073142B"/>
    <w:rsid w:val="00731947"/>
    <w:rsid w:val="00731B18"/>
    <w:rsid w:val="00731C23"/>
    <w:rsid w:val="0073277C"/>
    <w:rsid w:val="00733B7D"/>
    <w:rsid w:val="00735333"/>
    <w:rsid w:val="00736101"/>
    <w:rsid w:val="0074045D"/>
    <w:rsid w:val="00740B8C"/>
    <w:rsid w:val="00742275"/>
    <w:rsid w:val="00743CF8"/>
    <w:rsid w:val="0074488A"/>
    <w:rsid w:val="00744FB0"/>
    <w:rsid w:val="0074523F"/>
    <w:rsid w:val="00745424"/>
    <w:rsid w:val="00751290"/>
    <w:rsid w:val="00751EFB"/>
    <w:rsid w:val="007521CD"/>
    <w:rsid w:val="007539B3"/>
    <w:rsid w:val="00753BF7"/>
    <w:rsid w:val="007545C0"/>
    <w:rsid w:val="00756489"/>
    <w:rsid w:val="00756CFA"/>
    <w:rsid w:val="007604E7"/>
    <w:rsid w:val="00760859"/>
    <w:rsid w:val="00760B67"/>
    <w:rsid w:val="00760B88"/>
    <w:rsid w:val="0076259D"/>
    <w:rsid w:val="007628A9"/>
    <w:rsid w:val="0076300C"/>
    <w:rsid w:val="0076319A"/>
    <w:rsid w:val="007634A7"/>
    <w:rsid w:val="00764799"/>
    <w:rsid w:val="0076514B"/>
    <w:rsid w:val="00766076"/>
    <w:rsid w:val="00766A80"/>
    <w:rsid w:val="0077228D"/>
    <w:rsid w:val="00772D65"/>
    <w:rsid w:val="00773333"/>
    <w:rsid w:val="0077348A"/>
    <w:rsid w:val="00773ADD"/>
    <w:rsid w:val="00773BB3"/>
    <w:rsid w:val="007742BF"/>
    <w:rsid w:val="00776CFE"/>
    <w:rsid w:val="00776DA4"/>
    <w:rsid w:val="0077711C"/>
    <w:rsid w:val="00780096"/>
    <w:rsid w:val="007807B2"/>
    <w:rsid w:val="00780C5D"/>
    <w:rsid w:val="0078167D"/>
    <w:rsid w:val="00781D3B"/>
    <w:rsid w:val="00781D4B"/>
    <w:rsid w:val="00782B32"/>
    <w:rsid w:val="00782B6B"/>
    <w:rsid w:val="00786102"/>
    <w:rsid w:val="007875A6"/>
    <w:rsid w:val="00787E38"/>
    <w:rsid w:val="00787FD3"/>
    <w:rsid w:val="00790DB4"/>
    <w:rsid w:val="00791153"/>
    <w:rsid w:val="00791979"/>
    <w:rsid w:val="00791A0C"/>
    <w:rsid w:val="00791D4F"/>
    <w:rsid w:val="007933EA"/>
    <w:rsid w:val="007935B7"/>
    <w:rsid w:val="007946AF"/>
    <w:rsid w:val="00794D89"/>
    <w:rsid w:val="00794E5D"/>
    <w:rsid w:val="00795168"/>
    <w:rsid w:val="00795446"/>
    <w:rsid w:val="007968CE"/>
    <w:rsid w:val="0079768B"/>
    <w:rsid w:val="00797E24"/>
    <w:rsid w:val="007A16F0"/>
    <w:rsid w:val="007A17C1"/>
    <w:rsid w:val="007A2D51"/>
    <w:rsid w:val="007A3ED8"/>
    <w:rsid w:val="007A4BCA"/>
    <w:rsid w:val="007A4E0C"/>
    <w:rsid w:val="007A4FCF"/>
    <w:rsid w:val="007A50DD"/>
    <w:rsid w:val="007A5B58"/>
    <w:rsid w:val="007A5DAC"/>
    <w:rsid w:val="007A7A63"/>
    <w:rsid w:val="007B03B3"/>
    <w:rsid w:val="007B0B97"/>
    <w:rsid w:val="007B1BAC"/>
    <w:rsid w:val="007B1D4F"/>
    <w:rsid w:val="007B2FE6"/>
    <w:rsid w:val="007B66B9"/>
    <w:rsid w:val="007B785E"/>
    <w:rsid w:val="007B7AF5"/>
    <w:rsid w:val="007C0634"/>
    <w:rsid w:val="007C077E"/>
    <w:rsid w:val="007C226F"/>
    <w:rsid w:val="007C29CC"/>
    <w:rsid w:val="007C302F"/>
    <w:rsid w:val="007C335B"/>
    <w:rsid w:val="007C7494"/>
    <w:rsid w:val="007D1DCA"/>
    <w:rsid w:val="007D26A4"/>
    <w:rsid w:val="007D301E"/>
    <w:rsid w:val="007D30B8"/>
    <w:rsid w:val="007D317D"/>
    <w:rsid w:val="007D513C"/>
    <w:rsid w:val="007D556E"/>
    <w:rsid w:val="007D58C9"/>
    <w:rsid w:val="007D5D46"/>
    <w:rsid w:val="007D6A4F"/>
    <w:rsid w:val="007D749A"/>
    <w:rsid w:val="007E0EE3"/>
    <w:rsid w:val="007E1636"/>
    <w:rsid w:val="007E1D75"/>
    <w:rsid w:val="007E2CA0"/>
    <w:rsid w:val="007E3016"/>
    <w:rsid w:val="007E4D91"/>
    <w:rsid w:val="007E542D"/>
    <w:rsid w:val="007E571D"/>
    <w:rsid w:val="007E5C25"/>
    <w:rsid w:val="007E6453"/>
    <w:rsid w:val="007E653D"/>
    <w:rsid w:val="007E6925"/>
    <w:rsid w:val="007E6E22"/>
    <w:rsid w:val="007E709E"/>
    <w:rsid w:val="007E7341"/>
    <w:rsid w:val="007F07B8"/>
    <w:rsid w:val="007F18FA"/>
    <w:rsid w:val="007F28CE"/>
    <w:rsid w:val="007F305B"/>
    <w:rsid w:val="007F333D"/>
    <w:rsid w:val="007F3797"/>
    <w:rsid w:val="007F41B4"/>
    <w:rsid w:val="007F48CF"/>
    <w:rsid w:val="007F49C3"/>
    <w:rsid w:val="007F4B51"/>
    <w:rsid w:val="007F4F31"/>
    <w:rsid w:val="007F662B"/>
    <w:rsid w:val="007F6BB4"/>
    <w:rsid w:val="00800F7D"/>
    <w:rsid w:val="00800FC2"/>
    <w:rsid w:val="00801F8F"/>
    <w:rsid w:val="00802CC0"/>
    <w:rsid w:val="008036C0"/>
    <w:rsid w:val="0080697F"/>
    <w:rsid w:val="0080722D"/>
    <w:rsid w:val="0081010C"/>
    <w:rsid w:val="008106E2"/>
    <w:rsid w:val="008107A1"/>
    <w:rsid w:val="00810ADF"/>
    <w:rsid w:val="00810C72"/>
    <w:rsid w:val="00810C81"/>
    <w:rsid w:val="008115B4"/>
    <w:rsid w:val="00811F47"/>
    <w:rsid w:val="008135D4"/>
    <w:rsid w:val="00813B11"/>
    <w:rsid w:val="0081414B"/>
    <w:rsid w:val="0081474B"/>
    <w:rsid w:val="00814D0C"/>
    <w:rsid w:val="008151AC"/>
    <w:rsid w:val="00816CE0"/>
    <w:rsid w:val="00816DC9"/>
    <w:rsid w:val="00817456"/>
    <w:rsid w:val="008200C0"/>
    <w:rsid w:val="0082157C"/>
    <w:rsid w:val="00822888"/>
    <w:rsid w:val="0082311C"/>
    <w:rsid w:val="008231B4"/>
    <w:rsid w:val="00823C41"/>
    <w:rsid w:val="00825784"/>
    <w:rsid w:val="00825C8C"/>
    <w:rsid w:val="00826609"/>
    <w:rsid w:val="00827814"/>
    <w:rsid w:val="00827DA9"/>
    <w:rsid w:val="008308E6"/>
    <w:rsid w:val="008323B3"/>
    <w:rsid w:val="0083494A"/>
    <w:rsid w:val="00835603"/>
    <w:rsid w:val="0083604A"/>
    <w:rsid w:val="00836052"/>
    <w:rsid w:val="00837691"/>
    <w:rsid w:val="0083793A"/>
    <w:rsid w:val="00841450"/>
    <w:rsid w:val="00841906"/>
    <w:rsid w:val="00841E06"/>
    <w:rsid w:val="00843515"/>
    <w:rsid w:val="00844597"/>
    <w:rsid w:val="008446CB"/>
    <w:rsid w:val="00847190"/>
    <w:rsid w:val="008504DD"/>
    <w:rsid w:val="0085219B"/>
    <w:rsid w:val="00853590"/>
    <w:rsid w:val="008535CF"/>
    <w:rsid w:val="00853AE2"/>
    <w:rsid w:val="00853CE5"/>
    <w:rsid w:val="00854053"/>
    <w:rsid w:val="008550B7"/>
    <w:rsid w:val="008564F4"/>
    <w:rsid w:val="00856825"/>
    <w:rsid w:val="008572EA"/>
    <w:rsid w:val="00860146"/>
    <w:rsid w:val="00860927"/>
    <w:rsid w:val="00860D59"/>
    <w:rsid w:val="00860DD8"/>
    <w:rsid w:val="00861033"/>
    <w:rsid w:val="008614D3"/>
    <w:rsid w:val="00861F1D"/>
    <w:rsid w:val="008638B3"/>
    <w:rsid w:val="00863A76"/>
    <w:rsid w:val="00863BE0"/>
    <w:rsid w:val="008645D8"/>
    <w:rsid w:val="00864F91"/>
    <w:rsid w:val="008667DF"/>
    <w:rsid w:val="00866F9C"/>
    <w:rsid w:val="00867A2C"/>
    <w:rsid w:val="008702CA"/>
    <w:rsid w:val="00870ACF"/>
    <w:rsid w:val="00871045"/>
    <w:rsid w:val="008711D7"/>
    <w:rsid w:val="00871744"/>
    <w:rsid w:val="00872312"/>
    <w:rsid w:val="008730CF"/>
    <w:rsid w:val="0087393E"/>
    <w:rsid w:val="008742FF"/>
    <w:rsid w:val="00875D8E"/>
    <w:rsid w:val="0087607E"/>
    <w:rsid w:val="008760E3"/>
    <w:rsid w:val="008761A6"/>
    <w:rsid w:val="0087728C"/>
    <w:rsid w:val="0087771F"/>
    <w:rsid w:val="00877AF8"/>
    <w:rsid w:val="00877BB0"/>
    <w:rsid w:val="008800B0"/>
    <w:rsid w:val="008805B8"/>
    <w:rsid w:val="00880F06"/>
    <w:rsid w:val="00880F9C"/>
    <w:rsid w:val="008813D5"/>
    <w:rsid w:val="00881797"/>
    <w:rsid w:val="008845B8"/>
    <w:rsid w:val="008858DC"/>
    <w:rsid w:val="0088637F"/>
    <w:rsid w:val="00886548"/>
    <w:rsid w:val="00890722"/>
    <w:rsid w:val="00891816"/>
    <w:rsid w:val="00891DC4"/>
    <w:rsid w:val="00892155"/>
    <w:rsid w:val="008922E4"/>
    <w:rsid w:val="00892A07"/>
    <w:rsid w:val="00892D33"/>
    <w:rsid w:val="008936DF"/>
    <w:rsid w:val="008937D1"/>
    <w:rsid w:val="00893EBE"/>
    <w:rsid w:val="00893F5E"/>
    <w:rsid w:val="00895718"/>
    <w:rsid w:val="008958E6"/>
    <w:rsid w:val="00896BFC"/>
    <w:rsid w:val="008A01E3"/>
    <w:rsid w:val="008A0CBD"/>
    <w:rsid w:val="008A10D9"/>
    <w:rsid w:val="008A2AB8"/>
    <w:rsid w:val="008A2E22"/>
    <w:rsid w:val="008A334A"/>
    <w:rsid w:val="008A3F43"/>
    <w:rsid w:val="008A4206"/>
    <w:rsid w:val="008A43AE"/>
    <w:rsid w:val="008A44A9"/>
    <w:rsid w:val="008A4541"/>
    <w:rsid w:val="008A512B"/>
    <w:rsid w:val="008A5CA3"/>
    <w:rsid w:val="008A6EDF"/>
    <w:rsid w:val="008B133D"/>
    <w:rsid w:val="008B1EB0"/>
    <w:rsid w:val="008B27EF"/>
    <w:rsid w:val="008B420C"/>
    <w:rsid w:val="008B4EB0"/>
    <w:rsid w:val="008B586E"/>
    <w:rsid w:val="008B6097"/>
    <w:rsid w:val="008B67E0"/>
    <w:rsid w:val="008C0311"/>
    <w:rsid w:val="008C0BCD"/>
    <w:rsid w:val="008C1A82"/>
    <w:rsid w:val="008C1B36"/>
    <w:rsid w:val="008C28F7"/>
    <w:rsid w:val="008C5D0D"/>
    <w:rsid w:val="008C6B74"/>
    <w:rsid w:val="008C708C"/>
    <w:rsid w:val="008D1634"/>
    <w:rsid w:val="008D19F8"/>
    <w:rsid w:val="008D3D78"/>
    <w:rsid w:val="008D557C"/>
    <w:rsid w:val="008D61B5"/>
    <w:rsid w:val="008D72A3"/>
    <w:rsid w:val="008E1F28"/>
    <w:rsid w:val="008E566C"/>
    <w:rsid w:val="008E6680"/>
    <w:rsid w:val="008E77E6"/>
    <w:rsid w:val="008E7A08"/>
    <w:rsid w:val="008F11F0"/>
    <w:rsid w:val="008F1DFF"/>
    <w:rsid w:val="008F203F"/>
    <w:rsid w:val="008F23E5"/>
    <w:rsid w:val="008F3668"/>
    <w:rsid w:val="008F3909"/>
    <w:rsid w:val="008F561D"/>
    <w:rsid w:val="008F602D"/>
    <w:rsid w:val="008F625A"/>
    <w:rsid w:val="008F680B"/>
    <w:rsid w:val="008F712E"/>
    <w:rsid w:val="008F7A68"/>
    <w:rsid w:val="00900CBA"/>
    <w:rsid w:val="00900DA8"/>
    <w:rsid w:val="009017E5"/>
    <w:rsid w:val="00901803"/>
    <w:rsid w:val="0090199B"/>
    <w:rsid w:val="0090200B"/>
    <w:rsid w:val="0090219D"/>
    <w:rsid w:val="0090279B"/>
    <w:rsid w:val="00903262"/>
    <w:rsid w:val="009058CD"/>
    <w:rsid w:val="00905A33"/>
    <w:rsid w:val="00906D9F"/>
    <w:rsid w:val="009102A9"/>
    <w:rsid w:val="009106EC"/>
    <w:rsid w:val="00911CEA"/>
    <w:rsid w:val="00912106"/>
    <w:rsid w:val="00912645"/>
    <w:rsid w:val="00912C60"/>
    <w:rsid w:val="00913A62"/>
    <w:rsid w:val="009141D6"/>
    <w:rsid w:val="009141EB"/>
    <w:rsid w:val="009141F5"/>
    <w:rsid w:val="009145C7"/>
    <w:rsid w:val="009154CC"/>
    <w:rsid w:val="00915541"/>
    <w:rsid w:val="009157A8"/>
    <w:rsid w:val="00915EF4"/>
    <w:rsid w:val="009160CF"/>
    <w:rsid w:val="009166BF"/>
    <w:rsid w:val="0092002D"/>
    <w:rsid w:val="00921742"/>
    <w:rsid w:val="00921A06"/>
    <w:rsid w:val="00921B02"/>
    <w:rsid w:val="009224C6"/>
    <w:rsid w:val="0092358A"/>
    <w:rsid w:val="00923BED"/>
    <w:rsid w:val="00925ECA"/>
    <w:rsid w:val="00926A43"/>
    <w:rsid w:val="00927080"/>
    <w:rsid w:val="009271F1"/>
    <w:rsid w:val="009279FC"/>
    <w:rsid w:val="00927AB3"/>
    <w:rsid w:val="0093049A"/>
    <w:rsid w:val="00931E5F"/>
    <w:rsid w:val="00932E15"/>
    <w:rsid w:val="0093353D"/>
    <w:rsid w:val="009343E4"/>
    <w:rsid w:val="00934B13"/>
    <w:rsid w:val="009368D7"/>
    <w:rsid w:val="00937B36"/>
    <w:rsid w:val="009412B8"/>
    <w:rsid w:val="00941FD9"/>
    <w:rsid w:val="00942046"/>
    <w:rsid w:val="009438D7"/>
    <w:rsid w:val="009465EA"/>
    <w:rsid w:val="00947149"/>
    <w:rsid w:val="009519C0"/>
    <w:rsid w:val="009519F9"/>
    <w:rsid w:val="00952B09"/>
    <w:rsid w:val="009533BD"/>
    <w:rsid w:val="0095361F"/>
    <w:rsid w:val="00953ECC"/>
    <w:rsid w:val="00953F14"/>
    <w:rsid w:val="00953F59"/>
    <w:rsid w:val="009559C7"/>
    <w:rsid w:val="009568A9"/>
    <w:rsid w:val="00956CC9"/>
    <w:rsid w:val="00960310"/>
    <w:rsid w:val="00960394"/>
    <w:rsid w:val="00961A1E"/>
    <w:rsid w:val="00962FA7"/>
    <w:rsid w:val="009641E8"/>
    <w:rsid w:val="00964A02"/>
    <w:rsid w:val="00964F30"/>
    <w:rsid w:val="00965231"/>
    <w:rsid w:val="00966593"/>
    <w:rsid w:val="0096662C"/>
    <w:rsid w:val="0096705A"/>
    <w:rsid w:val="00971207"/>
    <w:rsid w:val="00971725"/>
    <w:rsid w:val="00972CEA"/>
    <w:rsid w:val="00972E6D"/>
    <w:rsid w:val="00973DF0"/>
    <w:rsid w:val="00975727"/>
    <w:rsid w:val="00975C87"/>
    <w:rsid w:val="0098255B"/>
    <w:rsid w:val="00982A2D"/>
    <w:rsid w:val="0098445B"/>
    <w:rsid w:val="009850FC"/>
    <w:rsid w:val="00985866"/>
    <w:rsid w:val="00985D6E"/>
    <w:rsid w:val="0098633F"/>
    <w:rsid w:val="00986CBD"/>
    <w:rsid w:val="00986D5C"/>
    <w:rsid w:val="00987772"/>
    <w:rsid w:val="0099021E"/>
    <w:rsid w:val="00991A84"/>
    <w:rsid w:val="00991AF6"/>
    <w:rsid w:val="0099229D"/>
    <w:rsid w:val="00994313"/>
    <w:rsid w:val="00994531"/>
    <w:rsid w:val="0099486B"/>
    <w:rsid w:val="00995333"/>
    <w:rsid w:val="0099584B"/>
    <w:rsid w:val="00995856"/>
    <w:rsid w:val="0099609C"/>
    <w:rsid w:val="009961CD"/>
    <w:rsid w:val="009975F2"/>
    <w:rsid w:val="009A082F"/>
    <w:rsid w:val="009A0F14"/>
    <w:rsid w:val="009A0FB7"/>
    <w:rsid w:val="009A1369"/>
    <w:rsid w:val="009A1A6F"/>
    <w:rsid w:val="009A2216"/>
    <w:rsid w:val="009A24BB"/>
    <w:rsid w:val="009A25E7"/>
    <w:rsid w:val="009A48D7"/>
    <w:rsid w:val="009A49E5"/>
    <w:rsid w:val="009A4EAD"/>
    <w:rsid w:val="009A4F53"/>
    <w:rsid w:val="009A53E5"/>
    <w:rsid w:val="009A5773"/>
    <w:rsid w:val="009A5BD1"/>
    <w:rsid w:val="009A5BE2"/>
    <w:rsid w:val="009A6E55"/>
    <w:rsid w:val="009A708E"/>
    <w:rsid w:val="009A7D56"/>
    <w:rsid w:val="009B061B"/>
    <w:rsid w:val="009B1AE9"/>
    <w:rsid w:val="009B2229"/>
    <w:rsid w:val="009B24E5"/>
    <w:rsid w:val="009B264D"/>
    <w:rsid w:val="009B2B2A"/>
    <w:rsid w:val="009B2FFD"/>
    <w:rsid w:val="009B4382"/>
    <w:rsid w:val="009B4E8E"/>
    <w:rsid w:val="009B4FB7"/>
    <w:rsid w:val="009B6D93"/>
    <w:rsid w:val="009B7392"/>
    <w:rsid w:val="009B7F7F"/>
    <w:rsid w:val="009C060D"/>
    <w:rsid w:val="009C06B3"/>
    <w:rsid w:val="009C1E24"/>
    <w:rsid w:val="009C1F40"/>
    <w:rsid w:val="009C2ABF"/>
    <w:rsid w:val="009C30AB"/>
    <w:rsid w:val="009C3FE2"/>
    <w:rsid w:val="009C4B4E"/>
    <w:rsid w:val="009C578A"/>
    <w:rsid w:val="009C5F79"/>
    <w:rsid w:val="009C66CC"/>
    <w:rsid w:val="009C6A35"/>
    <w:rsid w:val="009C70D9"/>
    <w:rsid w:val="009C7177"/>
    <w:rsid w:val="009C7515"/>
    <w:rsid w:val="009D07DF"/>
    <w:rsid w:val="009D20E1"/>
    <w:rsid w:val="009D2323"/>
    <w:rsid w:val="009D24C8"/>
    <w:rsid w:val="009D29F1"/>
    <w:rsid w:val="009D2C6E"/>
    <w:rsid w:val="009D453B"/>
    <w:rsid w:val="009D4D7A"/>
    <w:rsid w:val="009D59E3"/>
    <w:rsid w:val="009E028A"/>
    <w:rsid w:val="009E04ED"/>
    <w:rsid w:val="009E0940"/>
    <w:rsid w:val="009E09E2"/>
    <w:rsid w:val="009E160C"/>
    <w:rsid w:val="009E27C9"/>
    <w:rsid w:val="009E32A9"/>
    <w:rsid w:val="009E399C"/>
    <w:rsid w:val="009E5092"/>
    <w:rsid w:val="009E5153"/>
    <w:rsid w:val="009E56F2"/>
    <w:rsid w:val="009E5A88"/>
    <w:rsid w:val="009E6468"/>
    <w:rsid w:val="009E6481"/>
    <w:rsid w:val="009E6631"/>
    <w:rsid w:val="009E66B6"/>
    <w:rsid w:val="009E6DFB"/>
    <w:rsid w:val="009E7339"/>
    <w:rsid w:val="009F0644"/>
    <w:rsid w:val="009F2309"/>
    <w:rsid w:val="009F41FF"/>
    <w:rsid w:val="009F45D8"/>
    <w:rsid w:val="009F5AB2"/>
    <w:rsid w:val="009F65A9"/>
    <w:rsid w:val="009F6D4E"/>
    <w:rsid w:val="00A014D1"/>
    <w:rsid w:val="00A02BA3"/>
    <w:rsid w:val="00A036B2"/>
    <w:rsid w:val="00A039A7"/>
    <w:rsid w:val="00A05E55"/>
    <w:rsid w:val="00A062A9"/>
    <w:rsid w:val="00A065B0"/>
    <w:rsid w:val="00A069D7"/>
    <w:rsid w:val="00A07DFC"/>
    <w:rsid w:val="00A07E08"/>
    <w:rsid w:val="00A10055"/>
    <w:rsid w:val="00A10908"/>
    <w:rsid w:val="00A10E25"/>
    <w:rsid w:val="00A10EA9"/>
    <w:rsid w:val="00A111E1"/>
    <w:rsid w:val="00A115C4"/>
    <w:rsid w:val="00A11622"/>
    <w:rsid w:val="00A11CC9"/>
    <w:rsid w:val="00A11EB8"/>
    <w:rsid w:val="00A1278E"/>
    <w:rsid w:val="00A12D5C"/>
    <w:rsid w:val="00A15D1F"/>
    <w:rsid w:val="00A16A31"/>
    <w:rsid w:val="00A17A9D"/>
    <w:rsid w:val="00A17E06"/>
    <w:rsid w:val="00A20CDA"/>
    <w:rsid w:val="00A20F5C"/>
    <w:rsid w:val="00A23074"/>
    <w:rsid w:val="00A23426"/>
    <w:rsid w:val="00A237DA"/>
    <w:rsid w:val="00A2478B"/>
    <w:rsid w:val="00A24F99"/>
    <w:rsid w:val="00A25439"/>
    <w:rsid w:val="00A25732"/>
    <w:rsid w:val="00A258F6"/>
    <w:rsid w:val="00A272A4"/>
    <w:rsid w:val="00A314B4"/>
    <w:rsid w:val="00A31F2F"/>
    <w:rsid w:val="00A3290F"/>
    <w:rsid w:val="00A32987"/>
    <w:rsid w:val="00A37619"/>
    <w:rsid w:val="00A403A6"/>
    <w:rsid w:val="00A41477"/>
    <w:rsid w:val="00A41F94"/>
    <w:rsid w:val="00A4385D"/>
    <w:rsid w:val="00A43E56"/>
    <w:rsid w:val="00A44A28"/>
    <w:rsid w:val="00A456AC"/>
    <w:rsid w:val="00A45D0A"/>
    <w:rsid w:val="00A506D9"/>
    <w:rsid w:val="00A50A55"/>
    <w:rsid w:val="00A50DF2"/>
    <w:rsid w:val="00A5121F"/>
    <w:rsid w:val="00A53376"/>
    <w:rsid w:val="00A5338B"/>
    <w:rsid w:val="00A53E1A"/>
    <w:rsid w:val="00A55222"/>
    <w:rsid w:val="00A565A1"/>
    <w:rsid w:val="00A567BE"/>
    <w:rsid w:val="00A56E24"/>
    <w:rsid w:val="00A57829"/>
    <w:rsid w:val="00A57AFE"/>
    <w:rsid w:val="00A61C6D"/>
    <w:rsid w:val="00A6309E"/>
    <w:rsid w:val="00A636A3"/>
    <w:rsid w:val="00A645F1"/>
    <w:rsid w:val="00A64E88"/>
    <w:rsid w:val="00A65808"/>
    <w:rsid w:val="00A66436"/>
    <w:rsid w:val="00A66F7A"/>
    <w:rsid w:val="00A67181"/>
    <w:rsid w:val="00A67905"/>
    <w:rsid w:val="00A708E6"/>
    <w:rsid w:val="00A71694"/>
    <w:rsid w:val="00A71901"/>
    <w:rsid w:val="00A71C7E"/>
    <w:rsid w:val="00A72343"/>
    <w:rsid w:val="00A74718"/>
    <w:rsid w:val="00A75D4B"/>
    <w:rsid w:val="00A76071"/>
    <w:rsid w:val="00A76385"/>
    <w:rsid w:val="00A76584"/>
    <w:rsid w:val="00A7783F"/>
    <w:rsid w:val="00A7796B"/>
    <w:rsid w:val="00A800FF"/>
    <w:rsid w:val="00A805D9"/>
    <w:rsid w:val="00A811BA"/>
    <w:rsid w:val="00A81259"/>
    <w:rsid w:val="00A815B6"/>
    <w:rsid w:val="00A82BE5"/>
    <w:rsid w:val="00A830CB"/>
    <w:rsid w:val="00A83E86"/>
    <w:rsid w:val="00A842D0"/>
    <w:rsid w:val="00A84377"/>
    <w:rsid w:val="00A847BF"/>
    <w:rsid w:val="00A8499D"/>
    <w:rsid w:val="00A852BE"/>
    <w:rsid w:val="00A85D1F"/>
    <w:rsid w:val="00A85EE1"/>
    <w:rsid w:val="00A86C5A"/>
    <w:rsid w:val="00A86F7B"/>
    <w:rsid w:val="00A879FE"/>
    <w:rsid w:val="00A90B40"/>
    <w:rsid w:val="00A91030"/>
    <w:rsid w:val="00A911DE"/>
    <w:rsid w:val="00A9232A"/>
    <w:rsid w:val="00A9236E"/>
    <w:rsid w:val="00A930C0"/>
    <w:rsid w:val="00A9318B"/>
    <w:rsid w:val="00A94C7C"/>
    <w:rsid w:val="00A94D7E"/>
    <w:rsid w:val="00A94DFF"/>
    <w:rsid w:val="00A95585"/>
    <w:rsid w:val="00A957B8"/>
    <w:rsid w:val="00A95931"/>
    <w:rsid w:val="00A95993"/>
    <w:rsid w:val="00A9627F"/>
    <w:rsid w:val="00A96ABF"/>
    <w:rsid w:val="00A97CA5"/>
    <w:rsid w:val="00AA063B"/>
    <w:rsid w:val="00AA2BF0"/>
    <w:rsid w:val="00AA33E6"/>
    <w:rsid w:val="00AA36AA"/>
    <w:rsid w:val="00AA56E5"/>
    <w:rsid w:val="00AA5C03"/>
    <w:rsid w:val="00AA6732"/>
    <w:rsid w:val="00AB02C3"/>
    <w:rsid w:val="00AB14E5"/>
    <w:rsid w:val="00AB25EE"/>
    <w:rsid w:val="00AB27B9"/>
    <w:rsid w:val="00AB4EC7"/>
    <w:rsid w:val="00AB4EFC"/>
    <w:rsid w:val="00AB4FF3"/>
    <w:rsid w:val="00AB510D"/>
    <w:rsid w:val="00AB6066"/>
    <w:rsid w:val="00AB6C43"/>
    <w:rsid w:val="00AB783E"/>
    <w:rsid w:val="00AC10C4"/>
    <w:rsid w:val="00AC1BC6"/>
    <w:rsid w:val="00AC1D73"/>
    <w:rsid w:val="00AC3C92"/>
    <w:rsid w:val="00AC3FC9"/>
    <w:rsid w:val="00AC48C9"/>
    <w:rsid w:val="00AC4A00"/>
    <w:rsid w:val="00AC4F0E"/>
    <w:rsid w:val="00AC74EF"/>
    <w:rsid w:val="00AC7F46"/>
    <w:rsid w:val="00AD0779"/>
    <w:rsid w:val="00AD08D7"/>
    <w:rsid w:val="00AD09B3"/>
    <w:rsid w:val="00AD1346"/>
    <w:rsid w:val="00AD1B36"/>
    <w:rsid w:val="00AD1E78"/>
    <w:rsid w:val="00AD2054"/>
    <w:rsid w:val="00AD38AF"/>
    <w:rsid w:val="00AD3EF0"/>
    <w:rsid w:val="00AD4823"/>
    <w:rsid w:val="00AD53F7"/>
    <w:rsid w:val="00AD5825"/>
    <w:rsid w:val="00AD717C"/>
    <w:rsid w:val="00AE1236"/>
    <w:rsid w:val="00AE178F"/>
    <w:rsid w:val="00AE2A8A"/>
    <w:rsid w:val="00AE2C9D"/>
    <w:rsid w:val="00AE317A"/>
    <w:rsid w:val="00AE43A3"/>
    <w:rsid w:val="00AE4879"/>
    <w:rsid w:val="00AE48BB"/>
    <w:rsid w:val="00AE5754"/>
    <w:rsid w:val="00AE5F9F"/>
    <w:rsid w:val="00AE690C"/>
    <w:rsid w:val="00AE7A9B"/>
    <w:rsid w:val="00AE7DBF"/>
    <w:rsid w:val="00AE7E9D"/>
    <w:rsid w:val="00AF051E"/>
    <w:rsid w:val="00AF0745"/>
    <w:rsid w:val="00AF0AD5"/>
    <w:rsid w:val="00AF0DB3"/>
    <w:rsid w:val="00AF1140"/>
    <w:rsid w:val="00AF1430"/>
    <w:rsid w:val="00AF1EBD"/>
    <w:rsid w:val="00AF247A"/>
    <w:rsid w:val="00AF2C77"/>
    <w:rsid w:val="00AF52AB"/>
    <w:rsid w:val="00AF648D"/>
    <w:rsid w:val="00AF69A2"/>
    <w:rsid w:val="00AF6BEC"/>
    <w:rsid w:val="00B000F5"/>
    <w:rsid w:val="00B00A2F"/>
    <w:rsid w:val="00B01339"/>
    <w:rsid w:val="00B01CB0"/>
    <w:rsid w:val="00B02126"/>
    <w:rsid w:val="00B0296D"/>
    <w:rsid w:val="00B03047"/>
    <w:rsid w:val="00B0334F"/>
    <w:rsid w:val="00B048F7"/>
    <w:rsid w:val="00B04A4C"/>
    <w:rsid w:val="00B04B3F"/>
    <w:rsid w:val="00B0728C"/>
    <w:rsid w:val="00B1045E"/>
    <w:rsid w:val="00B108B4"/>
    <w:rsid w:val="00B11852"/>
    <w:rsid w:val="00B11F18"/>
    <w:rsid w:val="00B13CA7"/>
    <w:rsid w:val="00B13D7E"/>
    <w:rsid w:val="00B15E8A"/>
    <w:rsid w:val="00B16415"/>
    <w:rsid w:val="00B1741B"/>
    <w:rsid w:val="00B17683"/>
    <w:rsid w:val="00B177A4"/>
    <w:rsid w:val="00B210F0"/>
    <w:rsid w:val="00B2118B"/>
    <w:rsid w:val="00B217D3"/>
    <w:rsid w:val="00B218EA"/>
    <w:rsid w:val="00B21DB2"/>
    <w:rsid w:val="00B22563"/>
    <w:rsid w:val="00B2261D"/>
    <w:rsid w:val="00B22D69"/>
    <w:rsid w:val="00B22DF6"/>
    <w:rsid w:val="00B232B6"/>
    <w:rsid w:val="00B23E30"/>
    <w:rsid w:val="00B27135"/>
    <w:rsid w:val="00B274DE"/>
    <w:rsid w:val="00B30B4F"/>
    <w:rsid w:val="00B31F38"/>
    <w:rsid w:val="00B3257F"/>
    <w:rsid w:val="00B33CAD"/>
    <w:rsid w:val="00B3454D"/>
    <w:rsid w:val="00B34D07"/>
    <w:rsid w:val="00B34D0B"/>
    <w:rsid w:val="00B35244"/>
    <w:rsid w:val="00B35391"/>
    <w:rsid w:val="00B35B63"/>
    <w:rsid w:val="00B35DE9"/>
    <w:rsid w:val="00B37830"/>
    <w:rsid w:val="00B41349"/>
    <w:rsid w:val="00B41EEC"/>
    <w:rsid w:val="00B421B3"/>
    <w:rsid w:val="00B431DA"/>
    <w:rsid w:val="00B43FCC"/>
    <w:rsid w:val="00B44286"/>
    <w:rsid w:val="00B44849"/>
    <w:rsid w:val="00B44D04"/>
    <w:rsid w:val="00B46C07"/>
    <w:rsid w:val="00B47408"/>
    <w:rsid w:val="00B47BDB"/>
    <w:rsid w:val="00B47FF7"/>
    <w:rsid w:val="00B50C52"/>
    <w:rsid w:val="00B514FB"/>
    <w:rsid w:val="00B51703"/>
    <w:rsid w:val="00B5194F"/>
    <w:rsid w:val="00B51ACA"/>
    <w:rsid w:val="00B54AB7"/>
    <w:rsid w:val="00B54D56"/>
    <w:rsid w:val="00B5536C"/>
    <w:rsid w:val="00B55532"/>
    <w:rsid w:val="00B555FF"/>
    <w:rsid w:val="00B56F7B"/>
    <w:rsid w:val="00B5768C"/>
    <w:rsid w:val="00B57C1C"/>
    <w:rsid w:val="00B57C93"/>
    <w:rsid w:val="00B618A9"/>
    <w:rsid w:val="00B622FF"/>
    <w:rsid w:val="00B6311E"/>
    <w:rsid w:val="00B63B89"/>
    <w:rsid w:val="00B641BB"/>
    <w:rsid w:val="00B645B3"/>
    <w:rsid w:val="00B64959"/>
    <w:rsid w:val="00B64A8D"/>
    <w:rsid w:val="00B64D44"/>
    <w:rsid w:val="00B67801"/>
    <w:rsid w:val="00B700B2"/>
    <w:rsid w:val="00B708BA"/>
    <w:rsid w:val="00B711FD"/>
    <w:rsid w:val="00B7121E"/>
    <w:rsid w:val="00B732B4"/>
    <w:rsid w:val="00B73475"/>
    <w:rsid w:val="00B73680"/>
    <w:rsid w:val="00B74216"/>
    <w:rsid w:val="00B7426F"/>
    <w:rsid w:val="00B74BA9"/>
    <w:rsid w:val="00B754A4"/>
    <w:rsid w:val="00B76519"/>
    <w:rsid w:val="00B77295"/>
    <w:rsid w:val="00B7774A"/>
    <w:rsid w:val="00B8035B"/>
    <w:rsid w:val="00B81568"/>
    <w:rsid w:val="00B81602"/>
    <w:rsid w:val="00B81D17"/>
    <w:rsid w:val="00B830C7"/>
    <w:rsid w:val="00B83F87"/>
    <w:rsid w:val="00B84C42"/>
    <w:rsid w:val="00B85249"/>
    <w:rsid w:val="00B85478"/>
    <w:rsid w:val="00B90BAD"/>
    <w:rsid w:val="00B91B5B"/>
    <w:rsid w:val="00B922D9"/>
    <w:rsid w:val="00B92369"/>
    <w:rsid w:val="00B93488"/>
    <w:rsid w:val="00B93726"/>
    <w:rsid w:val="00B950E4"/>
    <w:rsid w:val="00B95A43"/>
    <w:rsid w:val="00B96565"/>
    <w:rsid w:val="00B96FFF"/>
    <w:rsid w:val="00B970DB"/>
    <w:rsid w:val="00B97155"/>
    <w:rsid w:val="00B9743C"/>
    <w:rsid w:val="00B974EB"/>
    <w:rsid w:val="00B9784B"/>
    <w:rsid w:val="00BA1400"/>
    <w:rsid w:val="00BA22AC"/>
    <w:rsid w:val="00BA2430"/>
    <w:rsid w:val="00BA395D"/>
    <w:rsid w:val="00BA3D88"/>
    <w:rsid w:val="00BA4754"/>
    <w:rsid w:val="00BA4776"/>
    <w:rsid w:val="00BA4C25"/>
    <w:rsid w:val="00BA5B78"/>
    <w:rsid w:val="00BA66D8"/>
    <w:rsid w:val="00BA79BC"/>
    <w:rsid w:val="00BB0C35"/>
    <w:rsid w:val="00BB0ED3"/>
    <w:rsid w:val="00BB158F"/>
    <w:rsid w:val="00BB2354"/>
    <w:rsid w:val="00BB244C"/>
    <w:rsid w:val="00BB299E"/>
    <w:rsid w:val="00BB41E3"/>
    <w:rsid w:val="00BB46CA"/>
    <w:rsid w:val="00BB57A9"/>
    <w:rsid w:val="00BB60D1"/>
    <w:rsid w:val="00BB6DC5"/>
    <w:rsid w:val="00BB71DF"/>
    <w:rsid w:val="00BB77A9"/>
    <w:rsid w:val="00BB7F22"/>
    <w:rsid w:val="00BC0553"/>
    <w:rsid w:val="00BC0992"/>
    <w:rsid w:val="00BC18FB"/>
    <w:rsid w:val="00BC4020"/>
    <w:rsid w:val="00BC4888"/>
    <w:rsid w:val="00BC665F"/>
    <w:rsid w:val="00BD06D7"/>
    <w:rsid w:val="00BD1113"/>
    <w:rsid w:val="00BD17EA"/>
    <w:rsid w:val="00BD2264"/>
    <w:rsid w:val="00BD3628"/>
    <w:rsid w:val="00BD3EB3"/>
    <w:rsid w:val="00BD41AE"/>
    <w:rsid w:val="00BD5712"/>
    <w:rsid w:val="00BD5756"/>
    <w:rsid w:val="00BD5FCC"/>
    <w:rsid w:val="00BD6B39"/>
    <w:rsid w:val="00BD7C29"/>
    <w:rsid w:val="00BE0675"/>
    <w:rsid w:val="00BE0AAD"/>
    <w:rsid w:val="00BE138C"/>
    <w:rsid w:val="00BE18BB"/>
    <w:rsid w:val="00BE27F4"/>
    <w:rsid w:val="00BE2876"/>
    <w:rsid w:val="00BE2FAE"/>
    <w:rsid w:val="00BE37AC"/>
    <w:rsid w:val="00BE438F"/>
    <w:rsid w:val="00BE48E1"/>
    <w:rsid w:val="00BE5005"/>
    <w:rsid w:val="00BE5843"/>
    <w:rsid w:val="00BE5F2E"/>
    <w:rsid w:val="00BE62E6"/>
    <w:rsid w:val="00BE6B05"/>
    <w:rsid w:val="00BE6E70"/>
    <w:rsid w:val="00BF0894"/>
    <w:rsid w:val="00BF1E21"/>
    <w:rsid w:val="00BF2527"/>
    <w:rsid w:val="00BF2D64"/>
    <w:rsid w:val="00BF40EA"/>
    <w:rsid w:val="00BF5DA5"/>
    <w:rsid w:val="00BF6488"/>
    <w:rsid w:val="00BF6585"/>
    <w:rsid w:val="00BF667C"/>
    <w:rsid w:val="00BF78DF"/>
    <w:rsid w:val="00BF7F42"/>
    <w:rsid w:val="00C0148D"/>
    <w:rsid w:val="00C01818"/>
    <w:rsid w:val="00C0197D"/>
    <w:rsid w:val="00C019B1"/>
    <w:rsid w:val="00C02252"/>
    <w:rsid w:val="00C0227B"/>
    <w:rsid w:val="00C0465C"/>
    <w:rsid w:val="00C0519E"/>
    <w:rsid w:val="00C060AC"/>
    <w:rsid w:val="00C068DF"/>
    <w:rsid w:val="00C10672"/>
    <w:rsid w:val="00C10D83"/>
    <w:rsid w:val="00C124C5"/>
    <w:rsid w:val="00C12B2A"/>
    <w:rsid w:val="00C13130"/>
    <w:rsid w:val="00C13629"/>
    <w:rsid w:val="00C13736"/>
    <w:rsid w:val="00C1402A"/>
    <w:rsid w:val="00C15D38"/>
    <w:rsid w:val="00C16CFC"/>
    <w:rsid w:val="00C20E7B"/>
    <w:rsid w:val="00C2128D"/>
    <w:rsid w:val="00C2181B"/>
    <w:rsid w:val="00C21C02"/>
    <w:rsid w:val="00C23320"/>
    <w:rsid w:val="00C2345F"/>
    <w:rsid w:val="00C23682"/>
    <w:rsid w:val="00C23E66"/>
    <w:rsid w:val="00C2477D"/>
    <w:rsid w:val="00C24914"/>
    <w:rsid w:val="00C24C42"/>
    <w:rsid w:val="00C2586D"/>
    <w:rsid w:val="00C264CE"/>
    <w:rsid w:val="00C26E0F"/>
    <w:rsid w:val="00C306FB"/>
    <w:rsid w:val="00C316D3"/>
    <w:rsid w:val="00C32995"/>
    <w:rsid w:val="00C32D9D"/>
    <w:rsid w:val="00C32F91"/>
    <w:rsid w:val="00C3302C"/>
    <w:rsid w:val="00C3465B"/>
    <w:rsid w:val="00C34871"/>
    <w:rsid w:val="00C34F13"/>
    <w:rsid w:val="00C4047C"/>
    <w:rsid w:val="00C4151C"/>
    <w:rsid w:val="00C4260F"/>
    <w:rsid w:val="00C42835"/>
    <w:rsid w:val="00C43D00"/>
    <w:rsid w:val="00C43FFB"/>
    <w:rsid w:val="00C44C3F"/>
    <w:rsid w:val="00C47063"/>
    <w:rsid w:val="00C5001F"/>
    <w:rsid w:val="00C5003C"/>
    <w:rsid w:val="00C52894"/>
    <w:rsid w:val="00C53379"/>
    <w:rsid w:val="00C539E3"/>
    <w:rsid w:val="00C542AE"/>
    <w:rsid w:val="00C54C23"/>
    <w:rsid w:val="00C559A8"/>
    <w:rsid w:val="00C55A2D"/>
    <w:rsid w:val="00C55DCA"/>
    <w:rsid w:val="00C56308"/>
    <w:rsid w:val="00C56C3A"/>
    <w:rsid w:val="00C6033B"/>
    <w:rsid w:val="00C6154D"/>
    <w:rsid w:val="00C615BE"/>
    <w:rsid w:val="00C6163C"/>
    <w:rsid w:val="00C61EF9"/>
    <w:rsid w:val="00C62384"/>
    <w:rsid w:val="00C62538"/>
    <w:rsid w:val="00C625EE"/>
    <w:rsid w:val="00C6398D"/>
    <w:rsid w:val="00C63998"/>
    <w:rsid w:val="00C64AD7"/>
    <w:rsid w:val="00C64E48"/>
    <w:rsid w:val="00C700F6"/>
    <w:rsid w:val="00C72709"/>
    <w:rsid w:val="00C730AD"/>
    <w:rsid w:val="00C731F3"/>
    <w:rsid w:val="00C745D0"/>
    <w:rsid w:val="00C75082"/>
    <w:rsid w:val="00C758E0"/>
    <w:rsid w:val="00C75A2E"/>
    <w:rsid w:val="00C75B6A"/>
    <w:rsid w:val="00C764A8"/>
    <w:rsid w:val="00C7655C"/>
    <w:rsid w:val="00C76657"/>
    <w:rsid w:val="00C770F5"/>
    <w:rsid w:val="00C801E1"/>
    <w:rsid w:val="00C81F48"/>
    <w:rsid w:val="00C826B2"/>
    <w:rsid w:val="00C83FD9"/>
    <w:rsid w:val="00C85EDB"/>
    <w:rsid w:val="00C8683A"/>
    <w:rsid w:val="00C86F30"/>
    <w:rsid w:val="00C875C3"/>
    <w:rsid w:val="00C9014A"/>
    <w:rsid w:val="00C90637"/>
    <w:rsid w:val="00C90AD2"/>
    <w:rsid w:val="00C91666"/>
    <w:rsid w:val="00C92787"/>
    <w:rsid w:val="00C92FE2"/>
    <w:rsid w:val="00C947CB"/>
    <w:rsid w:val="00C94DF5"/>
    <w:rsid w:val="00C95190"/>
    <w:rsid w:val="00C967BA"/>
    <w:rsid w:val="00C96BAC"/>
    <w:rsid w:val="00C970E0"/>
    <w:rsid w:val="00C97503"/>
    <w:rsid w:val="00C976DA"/>
    <w:rsid w:val="00CA026B"/>
    <w:rsid w:val="00CA03DF"/>
    <w:rsid w:val="00CA0515"/>
    <w:rsid w:val="00CA0E8D"/>
    <w:rsid w:val="00CA2744"/>
    <w:rsid w:val="00CA2B25"/>
    <w:rsid w:val="00CA33D8"/>
    <w:rsid w:val="00CA34CD"/>
    <w:rsid w:val="00CA395B"/>
    <w:rsid w:val="00CA53BC"/>
    <w:rsid w:val="00CA5B6F"/>
    <w:rsid w:val="00CA6331"/>
    <w:rsid w:val="00CB0CCB"/>
    <w:rsid w:val="00CB116D"/>
    <w:rsid w:val="00CB1680"/>
    <w:rsid w:val="00CB186A"/>
    <w:rsid w:val="00CB25EF"/>
    <w:rsid w:val="00CB3E81"/>
    <w:rsid w:val="00CB3FBE"/>
    <w:rsid w:val="00CB40F4"/>
    <w:rsid w:val="00CB4ADF"/>
    <w:rsid w:val="00CB56A5"/>
    <w:rsid w:val="00CB571F"/>
    <w:rsid w:val="00CB5D03"/>
    <w:rsid w:val="00CB6747"/>
    <w:rsid w:val="00CB674B"/>
    <w:rsid w:val="00CC05E3"/>
    <w:rsid w:val="00CC1C90"/>
    <w:rsid w:val="00CC2148"/>
    <w:rsid w:val="00CC2F28"/>
    <w:rsid w:val="00CC63CF"/>
    <w:rsid w:val="00CC6822"/>
    <w:rsid w:val="00CC6ECB"/>
    <w:rsid w:val="00CD0908"/>
    <w:rsid w:val="00CD167A"/>
    <w:rsid w:val="00CD250C"/>
    <w:rsid w:val="00CD2519"/>
    <w:rsid w:val="00CD2952"/>
    <w:rsid w:val="00CD404A"/>
    <w:rsid w:val="00CD5649"/>
    <w:rsid w:val="00CD6482"/>
    <w:rsid w:val="00CD6D11"/>
    <w:rsid w:val="00CD6F85"/>
    <w:rsid w:val="00CD774E"/>
    <w:rsid w:val="00CD7BC3"/>
    <w:rsid w:val="00CE0164"/>
    <w:rsid w:val="00CE0503"/>
    <w:rsid w:val="00CE05FC"/>
    <w:rsid w:val="00CE0654"/>
    <w:rsid w:val="00CE0E8A"/>
    <w:rsid w:val="00CE1412"/>
    <w:rsid w:val="00CE1845"/>
    <w:rsid w:val="00CE22C2"/>
    <w:rsid w:val="00CE3B22"/>
    <w:rsid w:val="00CE3CE5"/>
    <w:rsid w:val="00CE4137"/>
    <w:rsid w:val="00CE5C46"/>
    <w:rsid w:val="00CE67F4"/>
    <w:rsid w:val="00CE67FC"/>
    <w:rsid w:val="00CF06E6"/>
    <w:rsid w:val="00CF0C20"/>
    <w:rsid w:val="00CF1B74"/>
    <w:rsid w:val="00CF1D4A"/>
    <w:rsid w:val="00CF1EDA"/>
    <w:rsid w:val="00CF3164"/>
    <w:rsid w:val="00CF409F"/>
    <w:rsid w:val="00CF56A2"/>
    <w:rsid w:val="00CF686E"/>
    <w:rsid w:val="00CF6E83"/>
    <w:rsid w:val="00CF755D"/>
    <w:rsid w:val="00CF7FF7"/>
    <w:rsid w:val="00D000E5"/>
    <w:rsid w:val="00D016EB"/>
    <w:rsid w:val="00D02E6B"/>
    <w:rsid w:val="00D041D6"/>
    <w:rsid w:val="00D042E2"/>
    <w:rsid w:val="00D04A53"/>
    <w:rsid w:val="00D051C8"/>
    <w:rsid w:val="00D05434"/>
    <w:rsid w:val="00D0575F"/>
    <w:rsid w:val="00D0706C"/>
    <w:rsid w:val="00D074D0"/>
    <w:rsid w:val="00D076A9"/>
    <w:rsid w:val="00D12DB6"/>
    <w:rsid w:val="00D14D11"/>
    <w:rsid w:val="00D15CDA"/>
    <w:rsid w:val="00D15EFD"/>
    <w:rsid w:val="00D17555"/>
    <w:rsid w:val="00D177B5"/>
    <w:rsid w:val="00D17D04"/>
    <w:rsid w:val="00D20EB9"/>
    <w:rsid w:val="00D2102D"/>
    <w:rsid w:val="00D22C4E"/>
    <w:rsid w:val="00D232FE"/>
    <w:rsid w:val="00D248BA"/>
    <w:rsid w:val="00D2526F"/>
    <w:rsid w:val="00D258C6"/>
    <w:rsid w:val="00D26741"/>
    <w:rsid w:val="00D27762"/>
    <w:rsid w:val="00D27DE7"/>
    <w:rsid w:val="00D30C16"/>
    <w:rsid w:val="00D30FF6"/>
    <w:rsid w:val="00D31800"/>
    <w:rsid w:val="00D31D1E"/>
    <w:rsid w:val="00D324FF"/>
    <w:rsid w:val="00D346F3"/>
    <w:rsid w:val="00D34A33"/>
    <w:rsid w:val="00D35218"/>
    <w:rsid w:val="00D36170"/>
    <w:rsid w:val="00D366CB"/>
    <w:rsid w:val="00D37315"/>
    <w:rsid w:val="00D37CA7"/>
    <w:rsid w:val="00D37F56"/>
    <w:rsid w:val="00D4011F"/>
    <w:rsid w:val="00D403F5"/>
    <w:rsid w:val="00D40D04"/>
    <w:rsid w:val="00D41C33"/>
    <w:rsid w:val="00D42ACF"/>
    <w:rsid w:val="00D42B55"/>
    <w:rsid w:val="00D439DC"/>
    <w:rsid w:val="00D43E57"/>
    <w:rsid w:val="00D44421"/>
    <w:rsid w:val="00D44937"/>
    <w:rsid w:val="00D50D33"/>
    <w:rsid w:val="00D51416"/>
    <w:rsid w:val="00D51497"/>
    <w:rsid w:val="00D5149E"/>
    <w:rsid w:val="00D52012"/>
    <w:rsid w:val="00D533B8"/>
    <w:rsid w:val="00D5526A"/>
    <w:rsid w:val="00D55439"/>
    <w:rsid w:val="00D60207"/>
    <w:rsid w:val="00D61C86"/>
    <w:rsid w:val="00D6216B"/>
    <w:rsid w:val="00D62E7B"/>
    <w:rsid w:val="00D638C6"/>
    <w:rsid w:val="00D63E63"/>
    <w:rsid w:val="00D65E16"/>
    <w:rsid w:val="00D6652B"/>
    <w:rsid w:val="00D6672F"/>
    <w:rsid w:val="00D66773"/>
    <w:rsid w:val="00D67191"/>
    <w:rsid w:val="00D6789A"/>
    <w:rsid w:val="00D67FD9"/>
    <w:rsid w:val="00D712D5"/>
    <w:rsid w:val="00D7145D"/>
    <w:rsid w:val="00D71BBA"/>
    <w:rsid w:val="00D7349B"/>
    <w:rsid w:val="00D73E3D"/>
    <w:rsid w:val="00D74FD4"/>
    <w:rsid w:val="00D75791"/>
    <w:rsid w:val="00D75F59"/>
    <w:rsid w:val="00D76010"/>
    <w:rsid w:val="00D80427"/>
    <w:rsid w:val="00D810E9"/>
    <w:rsid w:val="00D81A33"/>
    <w:rsid w:val="00D82651"/>
    <w:rsid w:val="00D82A79"/>
    <w:rsid w:val="00D82CAD"/>
    <w:rsid w:val="00D855C1"/>
    <w:rsid w:val="00D85E35"/>
    <w:rsid w:val="00D869E7"/>
    <w:rsid w:val="00D86F18"/>
    <w:rsid w:val="00D8742B"/>
    <w:rsid w:val="00D87A8B"/>
    <w:rsid w:val="00D87EC2"/>
    <w:rsid w:val="00D90580"/>
    <w:rsid w:val="00D90BFC"/>
    <w:rsid w:val="00D91D82"/>
    <w:rsid w:val="00D9658D"/>
    <w:rsid w:val="00D97085"/>
    <w:rsid w:val="00D972A6"/>
    <w:rsid w:val="00DA022F"/>
    <w:rsid w:val="00DA1221"/>
    <w:rsid w:val="00DA16A4"/>
    <w:rsid w:val="00DA1A42"/>
    <w:rsid w:val="00DA207D"/>
    <w:rsid w:val="00DA2DF3"/>
    <w:rsid w:val="00DA40B3"/>
    <w:rsid w:val="00DA471F"/>
    <w:rsid w:val="00DA5AE7"/>
    <w:rsid w:val="00DA5B6C"/>
    <w:rsid w:val="00DA5EAE"/>
    <w:rsid w:val="00DA659E"/>
    <w:rsid w:val="00DA6A4D"/>
    <w:rsid w:val="00DA6AC6"/>
    <w:rsid w:val="00DA7B73"/>
    <w:rsid w:val="00DA7E4F"/>
    <w:rsid w:val="00DB06EE"/>
    <w:rsid w:val="00DB0DD8"/>
    <w:rsid w:val="00DB0F6B"/>
    <w:rsid w:val="00DB224D"/>
    <w:rsid w:val="00DB2D17"/>
    <w:rsid w:val="00DB2D52"/>
    <w:rsid w:val="00DB338E"/>
    <w:rsid w:val="00DB3A42"/>
    <w:rsid w:val="00DB45D6"/>
    <w:rsid w:val="00DB4CB2"/>
    <w:rsid w:val="00DB4CF8"/>
    <w:rsid w:val="00DB5571"/>
    <w:rsid w:val="00DB56AE"/>
    <w:rsid w:val="00DB5D95"/>
    <w:rsid w:val="00DB6A4F"/>
    <w:rsid w:val="00DB6D0D"/>
    <w:rsid w:val="00DC15F2"/>
    <w:rsid w:val="00DC1D4D"/>
    <w:rsid w:val="00DC1FE3"/>
    <w:rsid w:val="00DC23E6"/>
    <w:rsid w:val="00DC2763"/>
    <w:rsid w:val="00DC34DA"/>
    <w:rsid w:val="00DC35BA"/>
    <w:rsid w:val="00DC379F"/>
    <w:rsid w:val="00DC5B66"/>
    <w:rsid w:val="00DC5C91"/>
    <w:rsid w:val="00DD19F8"/>
    <w:rsid w:val="00DD23B3"/>
    <w:rsid w:val="00DD304D"/>
    <w:rsid w:val="00DD386A"/>
    <w:rsid w:val="00DD4B02"/>
    <w:rsid w:val="00DD4DE9"/>
    <w:rsid w:val="00DD5AD2"/>
    <w:rsid w:val="00DD6DE4"/>
    <w:rsid w:val="00DD6E57"/>
    <w:rsid w:val="00DE05B6"/>
    <w:rsid w:val="00DE0746"/>
    <w:rsid w:val="00DE16D4"/>
    <w:rsid w:val="00DE2214"/>
    <w:rsid w:val="00DE2B78"/>
    <w:rsid w:val="00DE3535"/>
    <w:rsid w:val="00DE4360"/>
    <w:rsid w:val="00DE5AE4"/>
    <w:rsid w:val="00DE6075"/>
    <w:rsid w:val="00DE76D3"/>
    <w:rsid w:val="00DE7F0E"/>
    <w:rsid w:val="00DF08FF"/>
    <w:rsid w:val="00DF18DB"/>
    <w:rsid w:val="00DF2184"/>
    <w:rsid w:val="00DF28D4"/>
    <w:rsid w:val="00DF48A0"/>
    <w:rsid w:val="00DF509D"/>
    <w:rsid w:val="00DF510E"/>
    <w:rsid w:val="00DF532D"/>
    <w:rsid w:val="00DF75BA"/>
    <w:rsid w:val="00DF7B16"/>
    <w:rsid w:val="00E00531"/>
    <w:rsid w:val="00E01388"/>
    <w:rsid w:val="00E021B5"/>
    <w:rsid w:val="00E04128"/>
    <w:rsid w:val="00E041FD"/>
    <w:rsid w:val="00E05257"/>
    <w:rsid w:val="00E053F2"/>
    <w:rsid w:val="00E05B16"/>
    <w:rsid w:val="00E06E52"/>
    <w:rsid w:val="00E07751"/>
    <w:rsid w:val="00E07D22"/>
    <w:rsid w:val="00E11145"/>
    <w:rsid w:val="00E11F0C"/>
    <w:rsid w:val="00E11F99"/>
    <w:rsid w:val="00E12069"/>
    <w:rsid w:val="00E12568"/>
    <w:rsid w:val="00E13184"/>
    <w:rsid w:val="00E14205"/>
    <w:rsid w:val="00E1456F"/>
    <w:rsid w:val="00E155A2"/>
    <w:rsid w:val="00E1561C"/>
    <w:rsid w:val="00E16725"/>
    <w:rsid w:val="00E173AF"/>
    <w:rsid w:val="00E1747A"/>
    <w:rsid w:val="00E1756B"/>
    <w:rsid w:val="00E20067"/>
    <w:rsid w:val="00E21BD4"/>
    <w:rsid w:val="00E22540"/>
    <w:rsid w:val="00E2271E"/>
    <w:rsid w:val="00E22B09"/>
    <w:rsid w:val="00E234C7"/>
    <w:rsid w:val="00E24050"/>
    <w:rsid w:val="00E24704"/>
    <w:rsid w:val="00E24FC7"/>
    <w:rsid w:val="00E25033"/>
    <w:rsid w:val="00E313A7"/>
    <w:rsid w:val="00E317BF"/>
    <w:rsid w:val="00E31D90"/>
    <w:rsid w:val="00E32261"/>
    <w:rsid w:val="00E32BA9"/>
    <w:rsid w:val="00E32D68"/>
    <w:rsid w:val="00E3302B"/>
    <w:rsid w:val="00E33705"/>
    <w:rsid w:val="00E342C6"/>
    <w:rsid w:val="00E343DD"/>
    <w:rsid w:val="00E352D5"/>
    <w:rsid w:val="00E35746"/>
    <w:rsid w:val="00E361EC"/>
    <w:rsid w:val="00E40D56"/>
    <w:rsid w:val="00E41430"/>
    <w:rsid w:val="00E414E0"/>
    <w:rsid w:val="00E4179E"/>
    <w:rsid w:val="00E43D85"/>
    <w:rsid w:val="00E4445C"/>
    <w:rsid w:val="00E4507F"/>
    <w:rsid w:val="00E45404"/>
    <w:rsid w:val="00E463AB"/>
    <w:rsid w:val="00E463EB"/>
    <w:rsid w:val="00E4651D"/>
    <w:rsid w:val="00E47457"/>
    <w:rsid w:val="00E50345"/>
    <w:rsid w:val="00E52B44"/>
    <w:rsid w:val="00E5560C"/>
    <w:rsid w:val="00E55934"/>
    <w:rsid w:val="00E55A63"/>
    <w:rsid w:val="00E56EC8"/>
    <w:rsid w:val="00E579AD"/>
    <w:rsid w:val="00E579F9"/>
    <w:rsid w:val="00E57F2E"/>
    <w:rsid w:val="00E60BE5"/>
    <w:rsid w:val="00E61BA9"/>
    <w:rsid w:val="00E623FD"/>
    <w:rsid w:val="00E63CDB"/>
    <w:rsid w:val="00E643F4"/>
    <w:rsid w:val="00E66C07"/>
    <w:rsid w:val="00E66FD8"/>
    <w:rsid w:val="00E67B9A"/>
    <w:rsid w:val="00E70E42"/>
    <w:rsid w:val="00E71A39"/>
    <w:rsid w:val="00E733D4"/>
    <w:rsid w:val="00E7383B"/>
    <w:rsid w:val="00E73ACC"/>
    <w:rsid w:val="00E73BCA"/>
    <w:rsid w:val="00E7531F"/>
    <w:rsid w:val="00E755D9"/>
    <w:rsid w:val="00E756EF"/>
    <w:rsid w:val="00E76AB2"/>
    <w:rsid w:val="00E77CB7"/>
    <w:rsid w:val="00E8033B"/>
    <w:rsid w:val="00E80A99"/>
    <w:rsid w:val="00E80D2F"/>
    <w:rsid w:val="00E82A06"/>
    <w:rsid w:val="00E839D0"/>
    <w:rsid w:val="00E83A37"/>
    <w:rsid w:val="00E850E7"/>
    <w:rsid w:val="00E865E1"/>
    <w:rsid w:val="00E87604"/>
    <w:rsid w:val="00E87D93"/>
    <w:rsid w:val="00E90454"/>
    <w:rsid w:val="00E91261"/>
    <w:rsid w:val="00E9147A"/>
    <w:rsid w:val="00E921C9"/>
    <w:rsid w:val="00E925EC"/>
    <w:rsid w:val="00E92AB2"/>
    <w:rsid w:val="00E94594"/>
    <w:rsid w:val="00EA170D"/>
    <w:rsid w:val="00EA1D31"/>
    <w:rsid w:val="00EA201A"/>
    <w:rsid w:val="00EA2880"/>
    <w:rsid w:val="00EA30FB"/>
    <w:rsid w:val="00EA3271"/>
    <w:rsid w:val="00EA409A"/>
    <w:rsid w:val="00EA4AF2"/>
    <w:rsid w:val="00EA50B0"/>
    <w:rsid w:val="00EA5769"/>
    <w:rsid w:val="00EA58E6"/>
    <w:rsid w:val="00EA65EB"/>
    <w:rsid w:val="00EA7CC8"/>
    <w:rsid w:val="00EB0E33"/>
    <w:rsid w:val="00EB1B91"/>
    <w:rsid w:val="00EB1EFE"/>
    <w:rsid w:val="00EB43CB"/>
    <w:rsid w:val="00EB560C"/>
    <w:rsid w:val="00EB6115"/>
    <w:rsid w:val="00EB65D1"/>
    <w:rsid w:val="00EB6AD9"/>
    <w:rsid w:val="00EB6D9F"/>
    <w:rsid w:val="00EC1FDD"/>
    <w:rsid w:val="00EC473B"/>
    <w:rsid w:val="00EC4FB8"/>
    <w:rsid w:val="00EC4FCA"/>
    <w:rsid w:val="00EC561F"/>
    <w:rsid w:val="00ED097D"/>
    <w:rsid w:val="00ED1597"/>
    <w:rsid w:val="00ED3773"/>
    <w:rsid w:val="00ED3B4D"/>
    <w:rsid w:val="00ED4306"/>
    <w:rsid w:val="00ED505E"/>
    <w:rsid w:val="00ED52F2"/>
    <w:rsid w:val="00ED5482"/>
    <w:rsid w:val="00ED582C"/>
    <w:rsid w:val="00ED60BA"/>
    <w:rsid w:val="00ED72D0"/>
    <w:rsid w:val="00EE0B7C"/>
    <w:rsid w:val="00EE0E1E"/>
    <w:rsid w:val="00EE17AE"/>
    <w:rsid w:val="00EE39A9"/>
    <w:rsid w:val="00EE3E57"/>
    <w:rsid w:val="00EE4DD0"/>
    <w:rsid w:val="00EE4EA9"/>
    <w:rsid w:val="00EE739A"/>
    <w:rsid w:val="00EE7421"/>
    <w:rsid w:val="00EF11D9"/>
    <w:rsid w:val="00EF130A"/>
    <w:rsid w:val="00EF1812"/>
    <w:rsid w:val="00EF32E2"/>
    <w:rsid w:val="00EF3A79"/>
    <w:rsid w:val="00EF4639"/>
    <w:rsid w:val="00EF4791"/>
    <w:rsid w:val="00EF4EDD"/>
    <w:rsid w:val="00EF65FE"/>
    <w:rsid w:val="00EF6863"/>
    <w:rsid w:val="00EF6A10"/>
    <w:rsid w:val="00F007C4"/>
    <w:rsid w:val="00F00ACB"/>
    <w:rsid w:val="00F023B3"/>
    <w:rsid w:val="00F0316C"/>
    <w:rsid w:val="00F042B7"/>
    <w:rsid w:val="00F052F0"/>
    <w:rsid w:val="00F07575"/>
    <w:rsid w:val="00F078DE"/>
    <w:rsid w:val="00F100C4"/>
    <w:rsid w:val="00F100FC"/>
    <w:rsid w:val="00F1013F"/>
    <w:rsid w:val="00F1052D"/>
    <w:rsid w:val="00F10682"/>
    <w:rsid w:val="00F10940"/>
    <w:rsid w:val="00F10DC4"/>
    <w:rsid w:val="00F10DED"/>
    <w:rsid w:val="00F11331"/>
    <w:rsid w:val="00F1159D"/>
    <w:rsid w:val="00F11A4A"/>
    <w:rsid w:val="00F11AA1"/>
    <w:rsid w:val="00F11EC8"/>
    <w:rsid w:val="00F123A5"/>
    <w:rsid w:val="00F12CC5"/>
    <w:rsid w:val="00F12E18"/>
    <w:rsid w:val="00F15768"/>
    <w:rsid w:val="00F16FB8"/>
    <w:rsid w:val="00F17401"/>
    <w:rsid w:val="00F176D3"/>
    <w:rsid w:val="00F17BBE"/>
    <w:rsid w:val="00F20F5C"/>
    <w:rsid w:val="00F21544"/>
    <w:rsid w:val="00F23FE9"/>
    <w:rsid w:val="00F25F79"/>
    <w:rsid w:val="00F264CF"/>
    <w:rsid w:val="00F26CE7"/>
    <w:rsid w:val="00F27DC6"/>
    <w:rsid w:val="00F310C4"/>
    <w:rsid w:val="00F31425"/>
    <w:rsid w:val="00F31856"/>
    <w:rsid w:val="00F31CBF"/>
    <w:rsid w:val="00F31CCA"/>
    <w:rsid w:val="00F31FA7"/>
    <w:rsid w:val="00F33611"/>
    <w:rsid w:val="00F33990"/>
    <w:rsid w:val="00F3508E"/>
    <w:rsid w:val="00F3550B"/>
    <w:rsid w:val="00F363B7"/>
    <w:rsid w:val="00F36564"/>
    <w:rsid w:val="00F37F54"/>
    <w:rsid w:val="00F418E7"/>
    <w:rsid w:val="00F42C5C"/>
    <w:rsid w:val="00F43A39"/>
    <w:rsid w:val="00F45475"/>
    <w:rsid w:val="00F460C1"/>
    <w:rsid w:val="00F469FB"/>
    <w:rsid w:val="00F50613"/>
    <w:rsid w:val="00F51158"/>
    <w:rsid w:val="00F51179"/>
    <w:rsid w:val="00F5198D"/>
    <w:rsid w:val="00F52981"/>
    <w:rsid w:val="00F5346A"/>
    <w:rsid w:val="00F53ED2"/>
    <w:rsid w:val="00F55211"/>
    <w:rsid w:val="00F552AE"/>
    <w:rsid w:val="00F55927"/>
    <w:rsid w:val="00F55B0A"/>
    <w:rsid w:val="00F55BEF"/>
    <w:rsid w:val="00F560D5"/>
    <w:rsid w:val="00F5791C"/>
    <w:rsid w:val="00F630F8"/>
    <w:rsid w:val="00F6348C"/>
    <w:rsid w:val="00F6383B"/>
    <w:rsid w:val="00F647F7"/>
    <w:rsid w:val="00F64883"/>
    <w:rsid w:val="00F65703"/>
    <w:rsid w:val="00F65C9E"/>
    <w:rsid w:val="00F669E2"/>
    <w:rsid w:val="00F67563"/>
    <w:rsid w:val="00F70CEF"/>
    <w:rsid w:val="00F72059"/>
    <w:rsid w:val="00F72E01"/>
    <w:rsid w:val="00F73325"/>
    <w:rsid w:val="00F738CC"/>
    <w:rsid w:val="00F748EC"/>
    <w:rsid w:val="00F750AA"/>
    <w:rsid w:val="00F761C7"/>
    <w:rsid w:val="00F76381"/>
    <w:rsid w:val="00F770FE"/>
    <w:rsid w:val="00F775D1"/>
    <w:rsid w:val="00F77632"/>
    <w:rsid w:val="00F778B8"/>
    <w:rsid w:val="00F804DC"/>
    <w:rsid w:val="00F80CF6"/>
    <w:rsid w:val="00F81D75"/>
    <w:rsid w:val="00F82055"/>
    <w:rsid w:val="00F8284C"/>
    <w:rsid w:val="00F82E89"/>
    <w:rsid w:val="00F8360C"/>
    <w:rsid w:val="00F837C1"/>
    <w:rsid w:val="00F83EE4"/>
    <w:rsid w:val="00F862DF"/>
    <w:rsid w:val="00F868AA"/>
    <w:rsid w:val="00F870D5"/>
    <w:rsid w:val="00F90228"/>
    <w:rsid w:val="00F9072B"/>
    <w:rsid w:val="00F92FE8"/>
    <w:rsid w:val="00F940A9"/>
    <w:rsid w:val="00FA0027"/>
    <w:rsid w:val="00FA0627"/>
    <w:rsid w:val="00FA0D2C"/>
    <w:rsid w:val="00FA19DC"/>
    <w:rsid w:val="00FA1B21"/>
    <w:rsid w:val="00FA1FAA"/>
    <w:rsid w:val="00FA25DC"/>
    <w:rsid w:val="00FA26C4"/>
    <w:rsid w:val="00FA294E"/>
    <w:rsid w:val="00FA37F5"/>
    <w:rsid w:val="00FA3A7B"/>
    <w:rsid w:val="00FA3E3C"/>
    <w:rsid w:val="00FA463D"/>
    <w:rsid w:val="00FA50CE"/>
    <w:rsid w:val="00FA7F0A"/>
    <w:rsid w:val="00FB0BC9"/>
    <w:rsid w:val="00FB0C5B"/>
    <w:rsid w:val="00FB0EAC"/>
    <w:rsid w:val="00FB14A2"/>
    <w:rsid w:val="00FB276A"/>
    <w:rsid w:val="00FB3273"/>
    <w:rsid w:val="00FB39A8"/>
    <w:rsid w:val="00FB4049"/>
    <w:rsid w:val="00FB5BE2"/>
    <w:rsid w:val="00FB6712"/>
    <w:rsid w:val="00FB73E7"/>
    <w:rsid w:val="00FB7617"/>
    <w:rsid w:val="00FC1759"/>
    <w:rsid w:val="00FC195C"/>
    <w:rsid w:val="00FC224F"/>
    <w:rsid w:val="00FC263A"/>
    <w:rsid w:val="00FC33C9"/>
    <w:rsid w:val="00FC44E9"/>
    <w:rsid w:val="00FC4A1E"/>
    <w:rsid w:val="00FC558C"/>
    <w:rsid w:val="00FC5A39"/>
    <w:rsid w:val="00FC5A5C"/>
    <w:rsid w:val="00FC5AF9"/>
    <w:rsid w:val="00FD022B"/>
    <w:rsid w:val="00FD0295"/>
    <w:rsid w:val="00FD26E8"/>
    <w:rsid w:val="00FD2AA0"/>
    <w:rsid w:val="00FD36AF"/>
    <w:rsid w:val="00FD3F82"/>
    <w:rsid w:val="00FD488E"/>
    <w:rsid w:val="00FD4BF6"/>
    <w:rsid w:val="00FD63B2"/>
    <w:rsid w:val="00FE0012"/>
    <w:rsid w:val="00FE0106"/>
    <w:rsid w:val="00FE0416"/>
    <w:rsid w:val="00FE0865"/>
    <w:rsid w:val="00FE1335"/>
    <w:rsid w:val="00FE1BA1"/>
    <w:rsid w:val="00FE22AA"/>
    <w:rsid w:val="00FE3267"/>
    <w:rsid w:val="00FE3C2F"/>
    <w:rsid w:val="00FE3ED2"/>
    <w:rsid w:val="00FE4879"/>
    <w:rsid w:val="00FE58FC"/>
    <w:rsid w:val="00FE5902"/>
    <w:rsid w:val="00FE5D8A"/>
    <w:rsid w:val="00FE66FC"/>
    <w:rsid w:val="00FE6B7B"/>
    <w:rsid w:val="00FE7905"/>
    <w:rsid w:val="00FE7BA8"/>
    <w:rsid w:val="00FF0594"/>
    <w:rsid w:val="00FF05E6"/>
    <w:rsid w:val="00FF14D1"/>
    <w:rsid w:val="00FF20D6"/>
    <w:rsid w:val="00FF21A6"/>
    <w:rsid w:val="00FF254F"/>
    <w:rsid w:val="00FF2960"/>
    <w:rsid w:val="00FF45AA"/>
    <w:rsid w:val="00FF483D"/>
    <w:rsid w:val="00FF57E7"/>
    <w:rsid w:val="00FF6080"/>
    <w:rsid w:val="00FF6469"/>
    <w:rsid w:val="00FF6D1D"/>
    <w:rsid w:val="00FF754C"/>
    <w:rsid w:val="00FF7811"/>
    <w:rsid w:val="00FF7A86"/>
    <w:rsid w:val="012D1955"/>
    <w:rsid w:val="01C46A7A"/>
    <w:rsid w:val="059D46C1"/>
    <w:rsid w:val="07A4485F"/>
    <w:rsid w:val="08910165"/>
    <w:rsid w:val="08AC7250"/>
    <w:rsid w:val="09617DA4"/>
    <w:rsid w:val="0A4EA144"/>
    <w:rsid w:val="0A7D6E4A"/>
    <w:rsid w:val="0B49EC1B"/>
    <w:rsid w:val="0B71CA31"/>
    <w:rsid w:val="0D093AC4"/>
    <w:rsid w:val="0EBDCC68"/>
    <w:rsid w:val="0F2F5CC2"/>
    <w:rsid w:val="0FAF5A44"/>
    <w:rsid w:val="0FBC504E"/>
    <w:rsid w:val="13DCDD75"/>
    <w:rsid w:val="14A57E7E"/>
    <w:rsid w:val="14E42711"/>
    <w:rsid w:val="14EB9932"/>
    <w:rsid w:val="167FF772"/>
    <w:rsid w:val="17125EBB"/>
    <w:rsid w:val="1760E064"/>
    <w:rsid w:val="185E0E49"/>
    <w:rsid w:val="18B193B3"/>
    <w:rsid w:val="18D2D32E"/>
    <w:rsid w:val="18FCB0C5"/>
    <w:rsid w:val="1951A0E5"/>
    <w:rsid w:val="1D2BABE2"/>
    <w:rsid w:val="1E068D5E"/>
    <w:rsid w:val="1E4C6B5C"/>
    <w:rsid w:val="1FA3979E"/>
    <w:rsid w:val="20CC6582"/>
    <w:rsid w:val="2110F2FF"/>
    <w:rsid w:val="22C0B777"/>
    <w:rsid w:val="22CEC47C"/>
    <w:rsid w:val="22DDFF5D"/>
    <w:rsid w:val="24A65958"/>
    <w:rsid w:val="252368F4"/>
    <w:rsid w:val="259434FA"/>
    <w:rsid w:val="262384BB"/>
    <w:rsid w:val="268F5CA6"/>
    <w:rsid w:val="26F815EA"/>
    <w:rsid w:val="270E5371"/>
    <w:rsid w:val="2B28F7DE"/>
    <w:rsid w:val="2BE2CB4B"/>
    <w:rsid w:val="2C4426F5"/>
    <w:rsid w:val="2F8A0399"/>
    <w:rsid w:val="3079D515"/>
    <w:rsid w:val="30954893"/>
    <w:rsid w:val="318CCF74"/>
    <w:rsid w:val="32C3BF13"/>
    <w:rsid w:val="3884E6FA"/>
    <w:rsid w:val="39AF80E0"/>
    <w:rsid w:val="39E50EB8"/>
    <w:rsid w:val="3A20B75B"/>
    <w:rsid w:val="3B50E1A7"/>
    <w:rsid w:val="3CD389AB"/>
    <w:rsid w:val="3D24F660"/>
    <w:rsid w:val="3E0D6AE5"/>
    <w:rsid w:val="3E9F577E"/>
    <w:rsid w:val="3F62C4D7"/>
    <w:rsid w:val="40CF5032"/>
    <w:rsid w:val="41D6F840"/>
    <w:rsid w:val="42ECD6D2"/>
    <w:rsid w:val="4342CB2F"/>
    <w:rsid w:val="4366008E"/>
    <w:rsid w:val="4372C8A1"/>
    <w:rsid w:val="468FC77C"/>
    <w:rsid w:val="48542AEB"/>
    <w:rsid w:val="4A3B2652"/>
    <w:rsid w:val="4AB218DF"/>
    <w:rsid w:val="4C327636"/>
    <w:rsid w:val="4FDD91CB"/>
    <w:rsid w:val="5149AF7A"/>
    <w:rsid w:val="525EA385"/>
    <w:rsid w:val="5360DC7F"/>
    <w:rsid w:val="54E38483"/>
    <w:rsid w:val="56E7D3CB"/>
    <w:rsid w:val="577A267D"/>
    <w:rsid w:val="5936F824"/>
    <w:rsid w:val="5A14CD76"/>
    <w:rsid w:val="5B5BF289"/>
    <w:rsid w:val="5FF20BD3"/>
    <w:rsid w:val="62010FBB"/>
    <w:rsid w:val="622DADA0"/>
    <w:rsid w:val="6297C1CB"/>
    <w:rsid w:val="62DDDA6A"/>
    <w:rsid w:val="63CD6F78"/>
    <w:rsid w:val="6446F11E"/>
    <w:rsid w:val="66A1B0BF"/>
    <w:rsid w:val="671BA173"/>
    <w:rsid w:val="67C51715"/>
    <w:rsid w:val="67DB54B2"/>
    <w:rsid w:val="68D4EB2F"/>
    <w:rsid w:val="6AF0D9D5"/>
    <w:rsid w:val="6B2C8278"/>
    <w:rsid w:val="6D046EEA"/>
    <w:rsid w:val="6DC158ED"/>
    <w:rsid w:val="6DF87D25"/>
    <w:rsid w:val="702F6AA8"/>
    <w:rsid w:val="7283D23B"/>
    <w:rsid w:val="72851BA3"/>
    <w:rsid w:val="72C2D0AD"/>
    <w:rsid w:val="73452A25"/>
    <w:rsid w:val="7411CA4C"/>
    <w:rsid w:val="747AEA42"/>
    <w:rsid w:val="74945DA4"/>
    <w:rsid w:val="749A90A7"/>
    <w:rsid w:val="75E89532"/>
    <w:rsid w:val="760FC71B"/>
    <w:rsid w:val="7641B00C"/>
    <w:rsid w:val="77D32A0A"/>
    <w:rsid w:val="782CD30E"/>
    <w:rsid w:val="7C0E8BFC"/>
    <w:rsid w:val="7D01C132"/>
    <w:rsid w:val="7D4D6B24"/>
    <w:rsid w:val="7D5786E4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oNotEmbedSmartTags/>
  <w:decimalSymbol w:val=","/>
  <w:listSeparator w:val=";"/>
  <w14:docId w14:val="177B4B54"/>
  <w15:docId w15:val="{FE5B3D66-1260-4FB4-B9C5-52E091764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="MS Mincho" w:hAnsi="Cambria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0517"/>
    <w:pPr>
      <w:spacing w:after="200" w:line="276" w:lineRule="auto"/>
    </w:pPr>
    <w:rPr>
      <w:rFonts w:eastAsia="Cambria"/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ter"/>
    <w:uiPriority w:val="9"/>
    <w:qFormat/>
    <w:rsid w:val="000A60E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11167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D177B5"/>
    <w:pPr>
      <w:tabs>
        <w:tab w:val="center" w:pos="4320"/>
        <w:tab w:val="right" w:pos="8640"/>
      </w:tabs>
      <w:spacing w:after="0" w:line="240" w:lineRule="auto"/>
    </w:pPr>
    <w:rPr>
      <w:rFonts w:eastAsia="MS Mincho"/>
      <w:sz w:val="24"/>
      <w:szCs w:val="24"/>
      <w:lang w:val="en-US" w:eastAsia="ja-JP"/>
    </w:rPr>
  </w:style>
  <w:style w:type="character" w:customStyle="1" w:styleId="CabealhoCarter">
    <w:name w:val="Cabeçalho Caráter"/>
    <w:link w:val="Cabealho"/>
    <w:uiPriority w:val="99"/>
    <w:rsid w:val="00D177B5"/>
    <w:rPr>
      <w:sz w:val="24"/>
      <w:szCs w:val="24"/>
    </w:rPr>
  </w:style>
  <w:style w:type="paragraph" w:styleId="Rodap">
    <w:name w:val="footer"/>
    <w:basedOn w:val="Normal"/>
    <w:link w:val="RodapCarter"/>
    <w:uiPriority w:val="99"/>
    <w:unhideWhenUsed/>
    <w:rsid w:val="00D177B5"/>
    <w:pPr>
      <w:tabs>
        <w:tab w:val="center" w:pos="4320"/>
        <w:tab w:val="right" w:pos="8640"/>
      </w:tabs>
      <w:spacing w:after="0" w:line="240" w:lineRule="auto"/>
    </w:pPr>
    <w:rPr>
      <w:rFonts w:eastAsia="MS Mincho"/>
      <w:sz w:val="24"/>
      <w:szCs w:val="24"/>
      <w:lang w:val="en-US" w:eastAsia="ja-JP"/>
    </w:rPr>
  </w:style>
  <w:style w:type="character" w:customStyle="1" w:styleId="RodapCarter">
    <w:name w:val="Rodapé Caráter"/>
    <w:link w:val="Rodap"/>
    <w:uiPriority w:val="99"/>
    <w:rsid w:val="00D177B5"/>
    <w:rPr>
      <w:sz w:val="24"/>
      <w:szCs w:val="24"/>
    </w:rPr>
  </w:style>
  <w:style w:type="table" w:styleId="TabelacomGrelha">
    <w:name w:val="Table Grid"/>
    <w:basedOn w:val="Tabelanormal"/>
    <w:uiPriority w:val="39"/>
    <w:rsid w:val="00130517"/>
    <w:rPr>
      <w:rFonts w:eastAsia="Cambria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DENTIFICACAO">
    <w:name w:val="IDENTIFICACAO"/>
    <w:basedOn w:val="Normal"/>
    <w:autoRedefine/>
    <w:qFormat/>
    <w:rsid w:val="00BB60D1"/>
    <w:pPr>
      <w:spacing w:after="0" w:line="240" w:lineRule="auto"/>
    </w:pPr>
    <w:rPr>
      <w:rFonts w:ascii="Arial" w:eastAsia="MS Mincho" w:hAnsi="Arial"/>
      <w:bCs/>
      <w:sz w:val="16"/>
      <w:szCs w:val="16"/>
      <w:lang w:val="en-US" w:eastAsia="ja-JP"/>
    </w:rPr>
  </w:style>
  <w:style w:type="paragraph" w:customStyle="1" w:styleId="TITULOFICHAS">
    <w:name w:val="TITULO FICHAS"/>
    <w:basedOn w:val="Normal"/>
    <w:qFormat/>
    <w:rsid w:val="00F1013F"/>
    <w:pPr>
      <w:spacing w:after="0" w:line="240" w:lineRule="auto"/>
      <w:jc w:val="both"/>
    </w:pPr>
    <w:rPr>
      <w:rFonts w:ascii="Arial" w:eastAsia="MS Mincho" w:hAnsi="Arial" w:cs="Arial"/>
      <w:b/>
      <w:bCs/>
      <w:spacing w:val="-12"/>
      <w:sz w:val="32"/>
      <w:szCs w:val="32"/>
      <w:lang w:val="en-US" w:eastAsia="ja-JP"/>
    </w:rPr>
  </w:style>
  <w:style w:type="paragraph" w:customStyle="1" w:styleId="Default">
    <w:name w:val="Default"/>
    <w:rsid w:val="00F1013F"/>
    <w:pPr>
      <w:autoSpaceDE w:val="0"/>
      <w:autoSpaceDN w:val="0"/>
      <w:adjustRightInd w:val="0"/>
    </w:pPr>
    <w:rPr>
      <w:rFonts w:ascii="Arial" w:eastAsia="Cambria" w:hAnsi="Arial" w:cs="Arial"/>
      <w:color w:val="000000"/>
      <w:sz w:val="24"/>
      <w:szCs w:val="24"/>
      <w:lang w:eastAsia="en-US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F1013F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baloCarter">
    <w:name w:val="Texto de balão Caráter"/>
    <w:link w:val="Textodebalo"/>
    <w:uiPriority w:val="99"/>
    <w:semiHidden/>
    <w:rsid w:val="00F1013F"/>
    <w:rPr>
      <w:rFonts w:ascii="Lucida Grande" w:eastAsia="Cambria" w:hAnsi="Lucida Grande" w:cs="Lucida Grande"/>
      <w:sz w:val="18"/>
      <w:szCs w:val="18"/>
      <w:lang w:val="pt-PT" w:eastAsia="en-US"/>
    </w:rPr>
  </w:style>
  <w:style w:type="paragraph" w:customStyle="1" w:styleId="QUESTAO1">
    <w:name w:val="QUESTAO 1"/>
    <w:basedOn w:val="Default"/>
    <w:link w:val="QUESTAO1Carter"/>
    <w:qFormat/>
    <w:rsid w:val="00C34871"/>
    <w:pPr>
      <w:tabs>
        <w:tab w:val="left" w:pos="113"/>
      </w:tabs>
      <w:spacing w:before="240" w:line="280" w:lineRule="exact"/>
      <w:ind w:hanging="420"/>
    </w:pPr>
    <w:rPr>
      <w:sz w:val="20"/>
      <w:szCs w:val="20"/>
    </w:rPr>
  </w:style>
  <w:style w:type="paragraph" w:customStyle="1" w:styleId="QUESTAO11">
    <w:name w:val="QUESTAO 1.1"/>
    <w:basedOn w:val="Default"/>
    <w:qFormat/>
    <w:rsid w:val="006A50CF"/>
    <w:pPr>
      <w:tabs>
        <w:tab w:val="left" w:pos="113"/>
        <w:tab w:val="left" w:pos="425"/>
      </w:tabs>
      <w:spacing w:before="160" w:line="320" w:lineRule="exact"/>
    </w:pPr>
    <w:rPr>
      <w:bCs/>
      <w:sz w:val="20"/>
      <w:szCs w:val="20"/>
    </w:rPr>
  </w:style>
  <w:style w:type="paragraph" w:customStyle="1" w:styleId="TEXTOS">
    <w:name w:val="TEXTOS"/>
    <w:basedOn w:val="QUESTAO11"/>
    <w:qFormat/>
    <w:rsid w:val="006A50CF"/>
    <w:pPr>
      <w:spacing w:before="0"/>
    </w:pPr>
  </w:style>
  <w:style w:type="paragraph" w:customStyle="1" w:styleId="TITULOTAREFA">
    <w:name w:val="TITULO TAREFA"/>
    <w:basedOn w:val="Normal"/>
    <w:qFormat/>
    <w:rsid w:val="006A50CF"/>
    <w:pPr>
      <w:spacing w:after="0" w:line="360" w:lineRule="auto"/>
      <w:jc w:val="right"/>
    </w:pPr>
    <w:rPr>
      <w:rFonts w:ascii="Arial" w:hAnsi="Arial" w:cs="Arial"/>
      <w:b/>
      <w:sz w:val="18"/>
      <w:szCs w:val="18"/>
    </w:rPr>
  </w:style>
  <w:style w:type="table" w:customStyle="1" w:styleId="TableGrid1">
    <w:name w:val="Table Grid1"/>
    <w:basedOn w:val="Tabelanormal"/>
    <w:next w:val="TabelacomGrelha"/>
    <w:uiPriority w:val="59"/>
    <w:rsid w:val="006007F1"/>
    <w:rPr>
      <w:rFonts w:eastAsia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E053F2"/>
    <w:pPr>
      <w:spacing w:before="100" w:beforeAutospacing="1" w:after="100" w:afterAutospacing="1" w:line="240" w:lineRule="auto"/>
    </w:pPr>
    <w:rPr>
      <w:rFonts w:ascii="Times New Roman" w:eastAsiaTheme="minorEastAsia" w:hAnsi="Times New Roman"/>
      <w:sz w:val="24"/>
      <w:szCs w:val="24"/>
      <w:lang w:eastAsia="pt-PT"/>
    </w:rPr>
  </w:style>
  <w:style w:type="paragraph" w:styleId="Legenda">
    <w:name w:val="caption"/>
    <w:basedOn w:val="Normal"/>
    <w:next w:val="Normal"/>
    <w:uiPriority w:val="35"/>
    <w:unhideWhenUsed/>
    <w:qFormat/>
    <w:rsid w:val="00AD09B3"/>
    <w:pPr>
      <w:spacing w:line="240" w:lineRule="auto"/>
    </w:pPr>
    <w:rPr>
      <w:rFonts w:ascii="Arial" w:eastAsiaTheme="minorHAnsi" w:hAnsi="Arial" w:cs="Arial"/>
      <w:b/>
      <w:bCs/>
      <w:color w:val="4F81BD" w:themeColor="accent1"/>
      <w:sz w:val="18"/>
      <w:szCs w:val="18"/>
    </w:rPr>
  </w:style>
  <w:style w:type="paragraph" w:styleId="PargrafodaLista">
    <w:name w:val="List Paragraph"/>
    <w:aliases w:val="Livre"/>
    <w:basedOn w:val="Normal"/>
    <w:link w:val="PargrafodaListaCarter"/>
    <w:uiPriority w:val="34"/>
    <w:qFormat/>
    <w:rsid w:val="00DF08FF"/>
    <w:pPr>
      <w:ind w:left="720"/>
      <w:contextualSpacing/>
    </w:pPr>
    <w:rPr>
      <w:rFonts w:ascii="Arial" w:eastAsiaTheme="minorHAnsi" w:hAnsi="Arial" w:cs="Arial"/>
      <w:color w:val="000000"/>
      <w:sz w:val="24"/>
      <w:szCs w:val="24"/>
    </w:rPr>
  </w:style>
  <w:style w:type="paragraph" w:customStyle="1" w:styleId="2-Corpodetexto">
    <w:name w:val="2 - Corpo de texto"/>
    <w:basedOn w:val="Normal"/>
    <w:link w:val="2-CorpodetextoChar"/>
    <w:qFormat/>
    <w:rsid w:val="00AF6BEC"/>
    <w:pPr>
      <w:tabs>
        <w:tab w:val="left" w:pos="426"/>
      </w:tabs>
      <w:spacing w:after="0" w:line="312" w:lineRule="auto"/>
      <w:jc w:val="both"/>
    </w:pPr>
    <w:rPr>
      <w:rFonts w:ascii="Arial" w:eastAsia="Times New Roman" w:hAnsi="Arial"/>
      <w:noProof/>
      <w:sz w:val="17"/>
      <w:szCs w:val="14"/>
      <w:lang w:eastAsia="pt-PT"/>
    </w:rPr>
  </w:style>
  <w:style w:type="character" w:customStyle="1" w:styleId="2-CorpodetextoChar">
    <w:name w:val="2 - Corpo de texto Char"/>
    <w:link w:val="2-Corpodetexto"/>
    <w:rsid w:val="00AF6BEC"/>
    <w:rPr>
      <w:rFonts w:ascii="Arial" w:eastAsia="Times New Roman" w:hAnsi="Arial"/>
      <w:noProof/>
      <w:sz w:val="17"/>
      <w:szCs w:val="14"/>
    </w:rPr>
  </w:style>
  <w:style w:type="character" w:styleId="Hiperligao">
    <w:name w:val="Hyperlink"/>
    <w:basedOn w:val="Tipodeletrapredefinidodopargrafo"/>
    <w:uiPriority w:val="99"/>
    <w:unhideWhenUsed/>
    <w:rsid w:val="00CC2148"/>
    <w:rPr>
      <w:color w:val="0000FF"/>
      <w:u w:val="single"/>
    </w:rPr>
  </w:style>
  <w:style w:type="paragraph" w:customStyle="1" w:styleId="MTDisplayEquation">
    <w:name w:val="MTDisplayEquation"/>
    <w:basedOn w:val="PargrafodaLista"/>
    <w:link w:val="MTDisplayEquationCarter"/>
    <w:rsid w:val="00423F17"/>
    <w:pPr>
      <w:tabs>
        <w:tab w:val="center" w:pos="5040"/>
        <w:tab w:val="right" w:pos="9520"/>
      </w:tabs>
      <w:spacing w:after="0" w:line="360" w:lineRule="auto"/>
      <w:ind w:left="567" w:hanging="567"/>
    </w:pPr>
    <w:rPr>
      <w:rFonts w:asciiTheme="minorHAnsi" w:hAnsiTheme="minorHAnsi"/>
    </w:rPr>
  </w:style>
  <w:style w:type="character" w:customStyle="1" w:styleId="PargrafodaListaCarter">
    <w:name w:val="Parágrafo da Lista Caráter"/>
    <w:aliases w:val="Livre Caráter"/>
    <w:basedOn w:val="Tipodeletrapredefinidodopargrafo"/>
    <w:link w:val="PargrafodaLista"/>
    <w:uiPriority w:val="34"/>
    <w:rsid w:val="00423F17"/>
    <w:rPr>
      <w:rFonts w:ascii="Arial" w:eastAsiaTheme="minorHAnsi" w:hAnsi="Arial" w:cs="Arial"/>
      <w:color w:val="000000"/>
      <w:sz w:val="24"/>
      <w:szCs w:val="24"/>
      <w:lang w:eastAsia="en-US"/>
    </w:rPr>
  </w:style>
  <w:style w:type="character" w:customStyle="1" w:styleId="MTDisplayEquationCarter">
    <w:name w:val="MTDisplayEquation Caráter"/>
    <w:basedOn w:val="PargrafodaListaCarter"/>
    <w:link w:val="MTDisplayEquation"/>
    <w:rsid w:val="00423F17"/>
    <w:rPr>
      <w:rFonts w:asciiTheme="minorHAnsi" w:eastAsiaTheme="minorHAnsi" w:hAnsiTheme="minorHAnsi" w:cs="Arial"/>
      <w:color w:val="000000"/>
      <w:sz w:val="24"/>
      <w:szCs w:val="24"/>
      <w:lang w:eastAsia="en-US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87607E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unhideWhenUsed/>
    <w:rsid w:val="0087607E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rsid w:val="0087607E"/>
    <w:rPr>
      <w:rFonts w:eastAsia="Cambria"/>
      <w:lang w:eastAsia="en-US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87607E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87607E"/>
    <w:rPr>
      <w:rFonts w:eastAsia="Cambria"/>
      <w:b/>
      <w:bCs/>
      <w:lang w:eastAsia="en-US"/>
    </w:rPr>
  </w:style>
  <w:style w:type="character" w:styleId="TextodoMarcadordePosio">
    <w:name w:val="Placeholder Text"/>
    <w:basedOn w:val="Tipodeletrapredefinidodopargrafo"/>
    <w:uiPriority w:val="99"/>
    <w:semiHidden/>
    <w:rsid w:val="0087607E"/>
    <w:rPr>
      <w:color w:val="808080"/>
    </w:rPr>
  </w:style>
  <w:style w:type="character" w:customStyle="1" w:styleId="MTConvertedEquation">
    <w:name w:val="MTConvertedEquation"/>
    <w:basedOn w:val="Tipodeletrapredefinidodopargrafo"/>
    <w:rsid w:val="00223D7A"/>
    <w:rPr>
      <w:sz w:val="22"/>
      <w:szCs w:val="22"/>
    </w:rPr>
  </w:style>
  <w:style w:type="paragraph" w:customStyle="1" w:styleId="Pa9">
    <w:name w:val="Pa9"/>
    <w:basedOn w:val="Default"/>
    <w:next w:val="Default"/>
    <w:uiPriority w:val="99"/>
    <w:rsid w:val="005C3A0F"/>
    <w:pPr>
      <w:spacing w:line="201" w:lineRule="atLeast"/>
    </w:pPr>
    <w:rPr>
      <w:rFonts w:eastAsia="MS Mincho"/>
      <w:color w:val="auto"/>
      <w:lang w:eastAsia="pt-PT"/>
    </w:rPr>
  </w:style>
  <w:style w:type="paragraph" w:styleId="Ttulo">
    <w:name w:val="Title"/>
    <w:basedOn w:val="Normal"/>
    <w:next w:val="Normal"/>
    <w:link w:val="TtuloCarter"/>
    <w:uiPriority w:val="10"/>
    <w:qFormat/>
    <w:rsid w:val="008C1A8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8C1A82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8C1A82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8C1A82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en-US"/>
    </w:rPr>
  </w:style>
  <w:style w:type="character" w:styleId="nfaseDiscreta">
    <w:name w:val="Subtle Emphasis"/>
    <w:basedOn w:val="Tipodeletrapredefinidodopargrafo"/>
    <w:uiPriority w:val="19"/>
    <w:qFormat/>
    <w:rsid w:val="008C1A82"/>
    <w:rPr>
      <w:i/>
      <w:iCs/>
      <w:color w:val="404040" w:themeColor="text1" w:themeTint="BF"/>
    </w:rPr>
  </w:style>
  <w:style w:type="character" w:styleId="nfase">
    <w:name w:val="Emphasis"/>
    <w:basedOn w:val="Tipodeletrapredefinidodopargrafo"/>
    <w:uiPriority w:val="20"/>
    <w:qFormat/>
    <w:rsid w:val="008C1A82"/>
    <w:rPr>
      <w:i/>
      <w:iCs/>
    </w:rPr>
  </w:style>
  <w:style w:type="character" w:styleId="nfaseIntensa">
    <w:name w:val="Intense Emphasis"/>
    <w:basedOn w:val="Tipodeletrapredefinidodopargrafo"/>
    <w:uiPriority w:val="21"/>
    <w:qFormat/>
    <w:rsid w:val="008C1A82"/>
    <w:rPr>
      <w:i/>
      <w:iCs/>
      <w:color w:val="4F81BD" w:themeColor="accent1"/>
    </w:rPr>
  </w:style>
  <w:style w:type="character" w:styleId="Forte">
    <w:name w:val="Strong"/>
    <w:basedOn w:val="Tipodeletrapredefinidodopargrafo"/>
    <w:uiPriority w:val="22"/>
    <w:qFormat/>
    <w:rsid w:val="00277A0A"/>
    <w:rPr>
      <w:b/>
      <w:bCs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0A60EA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11167D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en-US"/>
    </w:rPr>
  </w:style>
  <w:style w:type="paragraph" w:customStyle="1" w:styleId="Cenunciado11">
    <w:name w:val="C_enunciado_1.1."/>
    <w:basedOn w:val="PargrafodaLista"/>
    <w:link w:val="Cenunciado11Carter"/>
    <w:qFormat/>
    <w:rsid w:val="004221AB"/>
    <w:pPr>
      <w:numPr>
        <w:ilvl w:val="1"/>
        <w:numId w:val="2"/>
      </w:numPr>
      <w:spacing w:after="160" w:line="259" w:lineRule="auto"/>
    </w:pPr>
    <w:rPr>
      <w:rFonts w:ascii="News Gothic MT" w:hAnsi="News Gothic MT" w:cs="Calibri"/>
      <w:sz w:val="22"/>
      <w:szCs w:val="22"/>
    </w:rPr>
  </w:style>
  <w:style w:type="paragraph" w:customStyle="1" w:styleId="resoluo">
    <w:name w:val="resolução"/>
    <w:basedOn w:val="PargrafodaLista"/>
    <w:link w:val="resoluoCarter"/>
    <w:qFormat/>
    <w:rsid w:val="004221AB"/>
    <w:pPr>
      <w:spacing w:after="160" w:line="259" w:lineRule="auto"/>
      <w:ind w:left="567"/>
    </w:pPr>
    <w:rPr>
      <w:rFonts w:ascii="News Gothic MT" w:eastAsiaTheme="minorEastAsia" w:hAnsi="News Gothic MT" w:cs="Calibri"/>
      <w:color w:val="31849B" w:themeColor="accent5" w:themeShade="BF"/>
      <w:sz w:val="18"/>
      <w:szCs w:val="18"/>
    </w:rPr>
  </w:style>
  <w:style w:type="character" w:customStyle="1" w:styleId="Cenunciado11Carter">
    <w:name w:val="C_enunciado_1.1. Caráter"/>
    <w:basedOn w:val="PargrafodaListaCarter"/>
    <w:link w:val="Cenunciado11"/>
    <w:rsid w:val="004221AB"/>
    <w:rPr>
      <w:rFonts w:ascii="News Gothic MT" w:eastAsiaTheme="minorHAnsi" w:hAnsi="News Gothic MT" w:cs="Calibri"/>
      <w:color w:val="000000"/>
      <w:sz w:val="22"/>
      <w:szCs w:val="22"/>
      <w:lang w:eastAsia="en-US"/>
    </w:rPr>
  </w:style>
  <w:style w:type="character" w:customStyle="1" w:styleId="resoluoCarter">
    <w:name w:val="resolução Caráter"/>
    <w:basedOn w:val="PargrafodaListaCarter"/>
    <w:link w:val="resoluo"/>
    <w:rsid w:val="004221AB"/>
    <w:rPr>
      <w:rFonts w:ascii="News Gothic MT" w:eastAsiaTheme="minorEastAsia" w:hAnsi="News Gothic MT" w:cs="Calibri"/>
      <w:color w:val="31849B" w:themeColor="accent5" w:themeShade="BF"/>
      <w:sz w:val="18"/>
      <w:szCs w:val="18"/>
      <w:lang w:eastAsia="en-US"/>
    </w:rPr>
  </w:style>
  <w:style w:type="paragraph" w:customStyle="1" w:styleId="Aenunciadoprincipal1">
    <w:name w:val="A_enunciado_principal_1"/>
    <w:basedOn w:val="PargrafodaLista"/>
    <w:link w:val="Aenunciadoprincipal1Carter"/>
    <w:qFormat/>
    <w:rsid w:val="004221AB"/>
    <w:pPr>
      <w:numPr>
        <w:numId w:val="2"/>
      </w:numPr>
      <w:spacing w:after="160" w:line="259" w:lineRule="auto"/>
    </w:pPr>
    <w:rPr>
      <w:rFonts w:ascii="News Gothic MT" w:hAnsi="News Gothic MT" w:cs="Calibri"/>
      <w:sz w:val="22"/>
      <w:szCs w:val="18"/>
    </w:rPr>
  </w:style>
  <w:style w:type="character" w:customStyle="1" w:styleId="Aenunciadoprincipal1Carter">
    <w:name w:val="A_enunciado_principal_1 Caráter"/>
    <w:basedOn w:val="PargrafodaListaCarter"/>
    <w:link w:val="Aenunciadoprincipal1"/>
    <w:rsid w:val="004221AB"/>
    <w:rPr>
      <w:rFonts w:ascii="News Gothic MT" w:eastAsiaTheme="minorHAnsi" w:hAnsi="News Gothic MT" w:cs="Calibri"/>
      <w:color w:val="000000"/>
      <w:sz w:val="22"/>
      <w:szCs w:val="18"/>
      <w:lang w:eastAsia="en-US"/>
    </w:rPr>
  </w:style>
  <w:style w:type="character" w:customStyle="1" w:styleId="MenoNoResolvida1">
    <w:name w:val="Menção Não Resolvida1"/>
    <w:basedOn w:val="Tipodeletrapredefinidodopargrafo"/>
    <w:uiPriority w:val="99"/>
    <w:semiHidden/>
    <w:unhideWhenUsed/>
    <w:rsid w:val="00C63998"/>
    <w:rPr>
      <w:color w:val="605E5C"/>
      <w:shd w:val="clear" w:color="auto" w:fill="E1DFDD"/>
    </w:rPr>
  </w:style>
  <w:style w:type="paragraph" w:customStyle="1" w:styleId="muitypography-root">
    <w:name w:val="muitypography-root"/>
    <w:basedOn w:val="Normal"/>
    <w:rsid w:val="00623CC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PT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CF56A2"/>
    <w:rPr>
      <w:color w:val="800080" w:themeColor="followedHyperlink"/>
      <w:u w:val="single"/>
    </w:rPr>
  </w:style>
  <w:style w:type="paragraph" w:customStyle="1" w:styleId="MX75Textonormal">
    <w:name w:val="MX7_5_Texto normal"/>
    <w:autoRedefine/>
    <w:qFormat/>
    <w:rsid w:val="0025123A"/>
    <w:pPr>
      <w:spacing w:line="276" w:lineRule="auto"/>
      <w:ind w:left="284" w:right="227"/>
    </w:pPr>
    <w:rPr>
      <w:rFonts w:ascii="Arial" w:eastAsia="SimSun" w:hAnsi="Arial" w:cs="Arial"/>
      <w:bCs/>
      <w:iCs/>
      <w:sz w:val="18"/>
      <w:szCs w:val="18"/>
      <w:lang w:eastAsia="zh-CN"/>
    </w:rPr>
  </w:style>
  <w:style w:type="paragraph" w:customStyle="1" w:styleId="ExRquestao">
    <w:name w:val="ExR_questao"/>
    <w:uiPriority w:val="99"/>
    <w:rsid w:val="006746A0"/>
    <w:pPr>
      <w:tabs>
        <w:tab w:val="left" w:pos="454"/>
      </w:tabs>
      <w:spacing w:before="120"/>
      <w:ind w:left="850" w:right="113" w:hanging="737"/>
    </w:pPr>
    <w:rPr>
      <w:rFonts w:ascii="Calibri" w:eastAsia="Times New Roman" w:hAnsi="Calibri" w:cs="Calibri"/>
      <w:color w:val="000000"/>
      <w:spacing w:val="-3"/>
      <w:sz w:val="21"/>
      <w:szCs w:val="18"/>
      <w:lang w:val="pt-BR"/>
    </w:rPr>
  </w:style>
  <w:style w:type="character" w:customStyle="1" w:styleId="QUESTAO1Carter">
    <w:name w:val="QUESTAO 1 Caráter"/>
    <w:basedOn w:val="Tipodeletrapredefinidodopargrafo"/>
    <w:link w:val="QUESTAO1"/>
    <w:rsid w:val="001F124D"/>
    <w:rPr>
      <w:rFonts w:ascii="Arial" w:eastAsia="Cambria" w:hAnsi="Arial" w:cs="Arial"/>
      <w:color w:val="000000"/>
      <w:lang w:eastAsia="en-US"/>
    </w:rPr>
  </w:style>
  <w:style w:type="paragraph" w:customStyle="1" w:styleId="fchNumberBox">
    <w:name w:val="fchNumberBox"/>
    <w:basedOn w:val="Normal"/>
    <w:qFormat/>
    <w:rsid w:val="001F124D"/>
    <w:pPr>
      <w:spacing w:after="0" w:line="240" w:lineRule="auto"/>
      <w:jc w:val="center"/>
    </w:pPr>
    <w:rPr>
      <w:rFonts w:asciiTheme="minorHAnsi" w:eastAsiaTheme="minorHAnsi" w:hAnsiTheme="minorHAnsi" w:cstheme="minorBidi"/>
      <w:b/>
      <w:color w:val="FFFFFF" w:themeColor="background1"/>
      <w:sz w:val="20"/>
      <w:szCs w:val="20"/>
      <w:lang w:val="en-US"/>
    </w:rPr>
  </w:style>
  <w:style w:type="paragraph" w:customStyle="1" w:styleId="QuestaoTexto">
    <w:name w:val="QuestaoTexto"/>
    <w:basedOn w:val="QUESTAO1"/>
    <w:qFormat/>
    <w:rsid w:val="003D37EC"/>
    <w:pPr>
      <w:spacing w:before="0" w:line="276" w:lineRule="auto"/>
      <w:ind w:left="454" w:firstLine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11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4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6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2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7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4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6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7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4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02026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73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9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5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8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369928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79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51445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58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9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487295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81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2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3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767116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07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860036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5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555104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8.wmf"/><Relationship Id="rId299" Type="http://schemas.openxmlformats.org/officeDocument/2006/relationships/oleObject" Target="embeddings/oleObject138.bin"/><Relationship Id="rId21" Type="http://schemas.openxmlformats.org/officeDocument/2006/relationships/oleObject" Target="embeddings/oleObject7.bin"/><Relationship Id="rId63" Type="http://schemas.openxmlformats.org/officeDocument/2006/relationships/oleObject" Target="embeddings/oleObject27.bin"/><Relationship Id="rId159" Type="http://schemas.openxmlformats.org/officeDocument/2006/relationships/image" Target="media/image79.wmf"/><Relationship Id="rId324" Type="http://schemas.openxmlformats.org/officeDocument/2006/relationships/image" Target="media/image165.wmf"/><Relationship Id="rId170" Type="http://schemas.openxmlformats.org/officeDocument/2006/relationships/oleObject" Target="embeddings/oleObject79.bin"/><Relationship Id="rId226" Type="http://schemas.openxmlformats.org/officeDocument/2006/relationships/image" Target="media/image116.wmf"/><Relationship Id="rId268" Type="http://schemas.openxmlformats.org/officeDocument/2006/relationships/image" Target="media/image137.wmf"/><Relationship Id="rId32" Type="http://schemas.openxmlformats.org/officeDocument/2006/relationships/image" Target="media/image13.wmf"/><Relationship Id="rId74" Type="http://schemas.openxmlformats.org/officeDocument/2006/relationships/image" Target="media/image35.wmf"/><Relationship Id="rId128" Type="http://schemas.openxmlformats.org/officeDocument/2006/relationships/oleObject" Target="embeddings/oleObject58.bin"/><Relationship Id="rId335" Type="http://schemas.openxmlformats.org/officeDocument/2006/relationships/fontTable" Target="fontTable.xml"/><Relationship Id="rId5" Type="http://schemas.openxmlformats.org/officeDocument/2006/relationships/webSettings" Target="webSettings.xml"/><Relationship Id="rId181" Type="http://schemas.openxmlformats.org/officeDocument/2006/relationships/oleObject" Target="embeddings/oleObject84.bin"/><Relationship Id="rId237" Type="http://schemas.openxmlformats.org/officeDocument/2006/relationships/oleObject" Target="embeddings/oleObject107.bin"/><Relationship Id="rId279" Type="http://schemas.openxmlformats.org/officeDocument/2006/relationships/oleObject" Target="embeddings/oleObject128.bin"/><Relationship Id="rId43" Type="http://schemas.openxmlformats.org/officeDocument/2006/relationships/oleObject" Target="embeddings/oleObject18.bin"/><Relationship Id="rId139" Type="http://schemas.openxmlformats.org/officeDocument/2006/relationships/image" Target="media/image69.wmf"/><Relationship Id="rId290" Type="http://schemas.openxmlformats.org/officeDocument/2006/relationships/image" Target="media/image148.wmf"/><Relationship Id="rId304" Type="http://schemas.openxmlformats.org/officeDocument/2006/relationships/image" Target="media/image155.wmf"/><Relationship Id="rId85" Type="http://schemas.openxmlformats.org/officeDocument/2006/relationships/oleObject" Target="embeddings/oleObject38.bin"/><Relationship Id="rId150" Type="http://schemas.openxmlformats.org/officeDocument/2006/relationships/oleObject" Target="embeddings/oleObject69.bin"/><Relationship Id="rId192" Type="http://schemas.openxmlformats.org/officeDocument/2006/relationships/image" Target="media/image96.jpg"/><Relationship Id="rId206" Type="http://schemas.openxmlformats.org/officeDocument/2006/relationships/image" Target="media/image104.jpg"/><Relationship Id="rId248" Type="http://schemas.openxmlformats.org/officeDocument/2006/relationships/image" Target="media/image127.wmf"/><Relationship Id="rId12" Type="http://schemas.openxmlformats.org/officeDocument/2006/relationships/image" Target="media/image3.wmf"/><Relationship Id="rId108" Type="http://schemas.openxmlformats.org/officeDocument/2006/relationships/image" Target="media/image53.wmf"/><Relationship Id="rId315" Type="http://schemas.openxmlformats.org/officeDocument/2006/relationships/oleObject" Target="embeddings/oleObject146.bin"/><Relationship Id="rId54" Type="http://schemas.openxmlformats.org/officeDocument/2006/relationships/image" Target="media/image24.png"/><Relationship Id="rId96" Type="http://schemas.openxmlformats.org/officeDocument/2006/relationships/image" Target="media/image47.wmf"/><Relationship Id="rId161" Type="http://schemas.openxmlformats.org/officeDocument/2006/relationships/image" Target="media/image80.wmf"/><Relationship Id="rId217" Type="http://schemas.openxmlformats.org/officeDocument/2006/relationships/oleObject" Target="embeddings/oleObject98.bin"/><Relationship Id="rId259" Type="http://schemas.openxmlformats.org/officeDocument/2006/relationships/oleObject" Target="embeddings/oleObject118.bin"/><Relationship Id="rId23" Type="http://schemas.openxmlformats.org/officeDocument/2006/relationships/oleObject" Target="embeddings/oleObject8.bin"/><Relationship Id="rId119" Type="http://schemas.openxmlformats.org/officeDocument/2006/relationships/image" Target="media/image59.wmf"/><Relationship Id="rId270" Type="http://schemas.openxmlformats.org/officeDocument/2006/relationships/image" Target="media/image138.wmf"/><Relationship Id="rId326" Type="http://schemas.openxmlformats.org/officeDocument/2006/relationships/image" Target="media/image166.wmf"/><Relationship Id="rId65" Type="http://schemas.openxmlformats.org/officeDocument/2006/relationships/oleObject" Target="embeddings/oleObject28.bin"/><Relationship Id="rId130" Type="http://schemas.openxmlformats.org/officeDocument/2006/relationships/oleObject" Target="embeddings/oleObject59.bin"/><Relationship Id="rId172" Type="http://schemas.openxmlformats.org/officeDocument/2006/relationships/oleObject" Target="embeddings/oleObject80.bin"/><Relationship Id="rId228" Type="http://schemas.openxmlformats.org/officeDocument/2006/relationships/image" Target="media/image117.wmf"/><Relationship Id="rId281" Type="http://schemas.openxmlformats.org/officeDocument/2006/relationships/oleObject" Target="embeddings/oleObject129.bin"/><Relationship Id="rId34" Type="http://schemas.openxmlformats.org/officeDocument/2006/relationships/image" Target="media/image14.wmf"/><Relationship Id="rId76" Type="http://schemas.openxmlformats.org/officeDocument/2006/relationships/image" Target="media/image36.wmf"/><Relationship Id="rId141" Type="http://schemas.openxmlformats.org/officeDocument/2006/relationships/image" Target="media/image70.wmf"/><Relationship Id="rId7" Type="http://schemas.openxmlformats.org/officeDocument/2006/relationships/endnotes" Target="endnotes.xml"/><Relationship Id="rId183" Type="http://schemas.openxmlformats.org/officeDocument/2006/relationships/oleObject" Target="embeddings/oleObject85.bin"/><Relationship Id="rId239" Type="http://schemas.openxmlformats.org/officeDocument/2006/relationships/oleObject" Target="embeddings/oleObject108.bin"/><Relationship Id="rId250" Type="http://schemas.openxmlformats.org/officeDocument/2006/relationships/image" Target="media/image128.wmf"/><Relationship Id="rId292" Type="http://schemas.openxmlformats.org/officeDocument/2006/relationships/image" Target="media/image149.wmf"/><Relationship Id="rId306" Type="http://schemas.openxmlformats.org/officeDocument/2006/relationships/image" Target="media/image156.wmf"/><Relationship Id="rId24" Type="http://schemas.openxmlformats.org/officeDocument/2006/relationships/image" Target="media/image9.wmf"/><Relationship Id="rId45" Type="http://schemas.openxmlformats.org/officeDocument/2006/relationships/oleObject" Target="embeddings/oleObject19.bin"/><Relationship Id="rId66" Type="http://schemas.openxmlformats.org/officeDocument/2006/relationships/image" Target="media/image31.wmf"/><Relationship Id="rId87" Type="http://schemas.openxmlformats.org/officeDocument/2006/relationships/oleObject" Target="embeddings/oleObject39.bin"/><Relationship Id="rId110" Type="http://schemas.openxmlformats.org/officeDocument/2006/relationships/image" Target="media/image54.wmf"/><Relationship Id="rId131" Type="http://schemas.openxmlformats.org/officeDocument/2006/relationships/image" Target="media/image65.wmf"/><Relationship Id="rId327" Type="http://schemas.openxmlformats.org/officeDocument/2006/relationships/oleObject" Target="embeddings/oleObject152.bin"/><Relationship Id="rId152" Type="http://schemas.openxmlformats.org/officeDocument/2006/relationships/oleObject" Target="embeddings/oleObject70.bin"/><Relationship Id="rId173" Type="http://schemas.openxmlformats.org/officeDocument/2006/relationships/image" Target="media/image86.wmf"/><Relationship Id="rId194" Type="http://schemas.openxmlformats.org/officeDocument/2006/relationships/image" Target="media/image98.wmf"/><Relationship Id="rId208" Type="http://schemas.openxmlformats.org/officeDocument/2006/relationships/image" Target="media/image106.wmf"/><Relationship Id="rId229" Type="http://schemas.openxmlformats.org/officeDocument/2006/relationships/oleObject" Target="embeddings/oleObject103.bin"/><Relationship Id="rId240" Type="http://schemas.openxmlformats.org/officeDocument/2006/relationships/image" Target="media/image123.wmf"/><Relationship Id="rId261" Type="http://schemas.openxmlformats.org/officeDocument/2006/relationships/oleObject" Target="embeddings/oleObject119.bin"/><Relationship Id="rId14" Type="http://schemas.openxmlformats.org/officeDocument/2006/relationships/image" Target="media/image4.wmf"/><Relationship Id="rId35" Type="http://schemas.openxmlformats.org/officeDocument/2006/relationships/oleObject" Target="embeddings/oleObject14.bin"/><Relationship Id="rId56" Type="http://schemas.openxmlformats.org/officeDocument/2006/relationships/oleObject" Target="embeddings/oleObject24.bin"/><Relationship Id="rId77" Type="http://schemas.openxmlformats.org/officeDocument/2006/relationships/oleObject" Target="embeddings/oleObject34.bin"/><Relationship Id="rId100" Type="http://schemas.openxmlformats.org/officeDocument/2006/relationships/image" Target="media/image49.wmf"/><Relationship Id="rId282" Type="http://schemas.openxmlformats.org/officeDocument/2006/relationships/image" Target="media/image144.wmf"/><Relationship Id="rId317" Type="http://schemas.openxmlformats.org/officeDocument/2006/relationships/oleObject" Target="embeddings/oleObject147.bin"/><Relationship Id="rId8" Type="http://schemas.openxmlformats.org/officeDocument/2006/relationships/image" Target="media/image1.wmf"/><Relationship Id="rId98" Type="http://schemas.openxmlformats.org/officeDocument/2006/relationships/image" Target="media/image48.wmf"/><Relationship Id="rId121" Type="http://schemas.openxmlformats.org/officeDocument/2006/relationships/image" Target="media/image60.wmf"/><Relationship Id="rId142" Type="http://schemas.openxmlformats.org/officeDocument/2006/relationships/oleObject" Target="embeddings/oleObject65.bin"/><Relationship Id="rId163" Type="http://schemas.openxmlformats.org/officeDocument/2006/relationships/image" Target="media/image81.wmf"/><Relationship Id="rId184" Type="http://schemas.openxmlformats.org/officeDocument/2006/relationships/image" Target="media/image92.wmf"/><Relationship Id="rId219" Type="http://schemas.openxmlformats.org/officeDocument/2006/relationships/oleObject" Target="embeddings/oleObject99.bin"/><Relationship Id="rId230" Type="http://schemas.openxmlformats.org/officeDocument/2006/relationships/image" Target="media/image118.wmf"/><Relationship Id="rId251" Type="http://schemas.openxmlformats.org/officeDocument/2006/relationships/oleObject" Target="embeddings/oleObject114.bin"/><Relationship Id="rId25" Type="http://schemas.openxmlformats.org/officeDocument/2006/relationships/oleObject" Target="embeddings/oleObject9.bin"/><Relationship Id="rId46" Type="http://schemas.openxmlformats.org/officeDocument/2006/relationships/image" Target="media/image20.wmf"/><Relationship Id="rId67" Type="http://schemas.openxmlformats.org/officeDocument/2006/relationships/oleObject" Target="embeddings/oleObject29.bin"/><Relationship Id="rId272" Type="http://schemas.openxmlformats.org/officeDocument/2006/relationships/image" Target="media/image139.wmf"/><Relationship Id="rId293" Type="http://schemas.openxmlformats.org/officeDocument/2006/relationships/oleObject" Target="embeddings/oleObject135.bin"/><Relationship Id="rId307" Type="http://schemas.openxmlformats.org/officeDocument/2006/relationships/oleObject" Target="embeddings/oleObject142.bin"/><Relationship Id="rId328" Type="http://schemas.openxmlformats.org/officeDocument/2006/relationships/image" Target="media/image167.wmf"/><Relationship Id="rId88" Type="http://schemas.openxmlformats.org/officeDocument/2006/relationships/image" Target="media/image42.png"/><Relationship Id="rId111" Type="http://schemas.openxmlformats.org/officeDocument/2006/relationships/oleObject" Target="embeddings/oleObject50.bin"/><Relationship Id="rId132" Type="http://schemas.openxmlformats.org/officeDocument/2006/relationships/oleObject" Target="embeddings/oleObject60.bin"/><Relationship Id="rId153" Type="http://schemas.openxmlformats.org/officeDocument/2006/relationships/image" Target="media/image76.wmf"/><Relationship Id="rId174" Type="http://schemas.openxmlformats.org/officeDocument/2006/relationships/oleObject" Target="embeddings/oleObject81.bin"/><Relationship Id="rId195" Type="http://schemas.openxmlformats.org/officeDocument/2006/relationships/oleObject" Target="embeddings/oleObject90.bin"/><Relationship Id="rId209" Type="http://schemas.openxmlformats.org/officeDocument/2006/relationships/oleObject" Target="embeddings/oleObject96.bin"/><Relationship Id="rId220" Type="http://schemas.openxmlformats.org/officeDocument/2006/relationships/image" Target="media/image112.png"/><Relationship Id="rId241" Type="http://schemas.openxmlformats.org/officeDocument/2006/relationships/oleObject" Target="embeddings/oleObject109.bin"/><Relationship Id="rId15" Type="http://schemas.openxmlformats.org/officeDocument/2006/relationships/oleObject" Target="embeddings/oleObject4.bin"/><Relationship Id="rId36" Type="http://schemas.openxmlformats.org/officeDocument/2006/relationships/image" Target="media/image15.wmf"/><Relationship Id="rId57" Type="http://schemas.openxmlformats.org/officeDocument/2006/relationships/image" Target="media/image26.png"/><Relationship Id="rId262" Type="http://schemas.openxmlformats.org/officeDocument/2006/relationships/image" Target="media/image134.wmf"/><Relationship Id="rId283" Type="http://schemas.openxmlformats.org/officeDocument/2006/relationships/oleObject" Target="embeddings/oleObject130.bin"/><Relationship Id="rId318" Type="http://schemas.openxmlformats.org/officeDocument/2006/relationships/image" Target="media/image162.wmf"/><Relationship Id="rId78" Type="http://schemas.openxmlformats.org/officeDocument/2006/relationships/image" Target="media/image37.wmf"/><Relationship Id="rId99" Type="http://schemas.openxmlformats.org/officeDocument/2006/relationships/oleObject" Target="embeddings/oleObject44.bin"/><Relationship Id="rId101" Type="http://schemas.openxmlformats.org/officeDocument/2006/relationships/oleObject" Target="embeddings/oleObject45.bin"/><Relationship Id="rId122" Type="http://schemas.openxmlformats.org/officeDocument/2006/relationships/oleObject" Target="embeddings/oleObject55.bin"/><Relationship Id="rId143" Type="http://schemas.openxmlformats.org/officeDocument/2006/relationships/image" Target="media/image71.wmf"/><Relationship Id="rId164" Type="http://schemas.openxmlformats.org/officeDocument/2006/relationships/oleObject" Target="embeddings/oleObject76.bin"/><Relationship Id="rId185" Type="http://schemas.openxmlformats.org/officeDocument/2006/relationships/oleObject" Target="embeddings/oleObject86.bin"/><Relationship Id="rId9" Type="http://schemas.openxmlformats.org/officeDocument/2006/relationships/oleObject" Target="embeddings/oleObject1.bin"/><Relationship Id="rId210" Type="http://schemas.openxmlformats.org/officeDocument/2006/relationships/image" Target="media/image107.wmf"/><Relationship Id="rId26" Type="http://schemas.openxmlformats.org/officeDocument/2006/relationships/image" Target="media/image10.wmf"/><Relationship Id="rId231" Type="http://schemas.openxmlformats.org/officeDocument/2006/relationships/oleObject" Target="embeddings/oleObject104.bin"/><Relationship Id="rId252" Type="http://schemas.openxmlformats.org/officeDocument/2006/relationships/image" Target="media/image129.wmf"/><Relationship Id="rId273" Type="http://schemas.openxmlformats.org/officeDocument/2006/relationships/oleObject" Target="embeddings/oleObject125.bin"/><Relationship Id="rId294" Type="http://schemas.openxmlformats.org/officeDocument/2006/relationships/image" Target="media/image150.wmf"/><Relationship Id="rId308" Type="http://schemas.openxmlformats.org/officeDocument/2006/relationships/image" Target="media/image157.wmf"/><Relationship Id="rId329" Type="http://schemas.openxmlformats.org/officeDocument/2006/relationships/oleObject" Target="embeddings/oleObject153.bin"/><Relationship Id="rId47" Type="http://schemas.openxmlformats.org/officeDocument/2006/relationships/oleObject" Target="embeddings/oleObject20.bin"/><Relationship Id="rId68" Type="http://schemas.openxmlformats.org/officeDocument/2006/relationships/image" Target="media/image32.wmf"/><Relationship Id="rId89" Type="http://schemas.openxmlformats.org/officeDocument/2006/relationships/image" Target="media/image43.wmf"/><Relationship Id="rId112" Type="http://schemas.openxmlformats.org/officeDocument/2006/relationships/image" Target="media/image55.wmf"/><Relationship Id="rId133" Type="http://schemas.openxmlformats.org/officeDocument/2006/relationships/image" Target="media/image66.wmf"/><Relationship Id="rId154" Type="http://schemas.openxmlformats.org/officeDocument/2006/relationships/oleObject" Target="embeddings/oleObject71.bin"/><Relationship Id="rId175" Type="http://schemas.openxmlformats.org/officeDocument/2006/relationships/image" Target="media/image87.png"/><Relationship Id="rId196" Type="http://schemas.openxmlformats.org/officeDocument/2006/relationships/image" Target="media/image99.wmf"/><Relationship Id="rId200" Type="http://schemas.openxmlformats.org/officeDocument/2006/relationships/image" Target="media/image101.wmf"/><Relationship Id="rId16" Type="http://schemas.openxmlformats.org/officeDocument/2006/relationships/image" Target="media/image5.wmf"/><Relationship Id="rId221" Type="http://schemas.openxmlformats.org/officeDocument/2006/relationships/image" Target="media/image113.wmf"/><Relationship Id="rId242" Type="http://schemas.openxmlformats.org/officeDocument/2006/relationships/image" Target="media/image124.wmf"/><Relationship Id="rId263" Type="http://schemas.openxmlformats.org/officeDocument/2006/relationships/oleObject" Target="embeddings/oleObject120.bin"/><Relationship Id="rId284" Type="http://schemas.openxmlformats.org/officeDocument/2006/relationships/image" Target="media/image145.wmf"/><Relationship Id="rId319" Type="http://schemas.openxmlformats.org/officeDocument/2006/relationships/oleObject" Target="embeddings/oleObject148.bin"/><Relationship Id="rId37" Type="http://schemas.openxmlformats.org/officeDocument/2006/relationships/oleObject" Target="embeddings/oleObject15.bin"/><Relationship Id="rId58" Type="http://schemas.openxmlformats.org/officeDocument/2006/relationships/image" Target="media/image27.wmf"/><Relationship Id="rId79" Type="http://schemas.openxmlformats.org/officeDocument/2006/relationships/oleObject" Target="embeddings/oleObject35.bin"/><Relationship Id="rId102" Type="http://schemas.openxmlformats.org/officeDocument/2006/relationships/image" Target="media/image50.wmf"/><Relationship Id="rId123" Type="http://schemas.openxmlformats.org/officeDocument/2006/relationships/image" Target="media/image61.wmf"/><Relationship Id="rId144" Type="http://schemas.openxmlformats.org/officeDocument/2006/relationships/oleObject" Target="embeddings/oleObject66.bin"/><Relationship Id="rId330" Type="http://schemas.openxmlformats.org/officeDocument/2006/relationships/image" Target="media/image168.wmf"/><Relationship Id="rId90" Type="http://schemas.openxmlformats.org/officeDocument/2006/relationships/oleObject" Target="embeddings/oleObject40.bin"/><Relationship Id="rId165" Type="http://schemas.openxmlformats.org/officeDocument/2006/relationships/image" Target="media/image82.wmf"/><Relationship Id="rId186" Type="http://schemas.openxmlformats.org/officeDocument/2006/relationships/image" Target="media/image93.wmf"/><Relationship Id="rId211" Type="http://schemas.openxmlformats.org/officeDocument/2006/relationships/oleObject" Target="embeddings/oleObject97.bin"/><Relationship Id="rId232" Type="http://schemas.openxmlformats.org/officeDocument/2006/relationships/image" Target="media/image119.wmf"/><Relationship Id="rId253" Type="http://schemas.openxmlformats.org/officeDocument/2006/relationships/oleObject" Target="embeddings/oleObject115.bin"/><Relationship Id="rId274" Type="http://schemas.openxmlformats.org/officeDocument/2006/relationships/image" Target="media/image140.wmf"/><Relationship Id="rId295" Type="http://schemas.openxmlformats.org/officeDocument/2006/relationships/oleObject" Target="embeddings/oleObject136.bin"/><Relationship Id="rId309" Type="http://schemas.openxmlformats.org/officeDocument/2006/relationships/oleObject" Target="embeddings/oleObject143.bin"/><Relationship Id="rId27" Type="http://schemas.openxmlformats.org/officeDocument/2006/relationships/oleObject" Target="embeddings/oleObject10.bin"/><Relationship Id="rId48" Type="http://schemas.openxmlformats.org/officeDocument/2006/relationships/image" Target="media/image21.wmf"/><Relationship Id="rId69" Type="http://schemas.openxmlformats.org/officeDocument/2006/relationships/oleObject" Target="embeddings/oleObject30.bin"/><Relationship Id="rId113" Type="http://schemas.openxmlformats.org/officeDocument/2006/relationships/oleObject" Target="embeddings/oleObject51.bin"/><Relationship Id="rId134" Type="http://schemas.openxmlformats.org/officeDocument/2006/relationships/oleObject" Target="embeddings/oleObject61.bin"/><Relationship Id="rId320" Type="http://schemas.openxmlformats.org/officeDocument/2006/relationships/image" Target="media/image163.wmf"/><Relationship Id="rId80" Type="http://schemas.openxmlformats.org/officeDocument/2006/relationships/image" Target="media/image38.wmf"/><Relationship Id="rId155" Type="http://schemas.openxmlformats.org/officeDocument/2006/relationships/image" Target="media/image77.wmf"/><Relationship Id="rId176" Type="http://schemas.openxmlformats.org/officeDocument/2006/relationships/image" Target="media/image88.wmf"/><Relationship Id="rId197" Type="http://schemas.openxmlformats.org/officeDocument/2006/relationships/oleObject" Target="embeddings/oleObject91.bin"/><Relationship Id="rId201" Type="http://schemas.openxmlformats.org/officeDocument/2006/relationships/oleObject" Target="embeddings/oleObject93.bin"/><Relationship Id="rId222" Type="http://schemas.openxmlformats.org/officeDocument/2006/relationships/oleObject" Target="embeddings/oleObject100.bin"/><Relationship Id="rId243" Type="http://schemas.openxmlformats.org/officeDocument/2006/relationships/oleObject" Target="embeddings/oleObject110.bin"/><Relationship Id="rId264" Type="http://schemas.openxmlformats.org/officeDocument/2006/relationships/image" Target="media/image135.wmf"/><Relationship Id="rId285" Type="http://schemas.openxmlformats.org/officeDocument/2006/relationships/oleObject" Target="embeddings/oleObject131.bin"/><Relationship Id="rId17" Type="http://schemas.openxmlformats.org/officeDocument/2006/relationships/oleObject" Target="embeddings/oleObject5.bin"/><Relationship Id="rId38" Type="http://schemas.openxmlformats.org/officeDocument/2006/relationships/image" Target="media/image16.wmf"/><Relationship Id="rId59" Type="http://schemas.openxmlformats.org/officeDocument/2006/relationships/oleObject" Target="embeddings/oleObject25.bin"/><Relationship Id="rId103" Type="http://schemas.openxmlformats.org/officeDocument/2006/relationships/oleObject" Target="embeddings/oleObject46.bin"/><Relationship Id="rId124" Type="http://schemas.openxmlformats.org/officeDocument/2006/relationships/oleObject" Target="embeddings/oleObject56.bin"/><Relationship Id="rId310" Type="http://schemas.openxmlformats.org/officeDocument/2006/relationships/image" Target="media/image158.wmf"/><Relationship Id="rId70" Type="http://schemas.openxmlformats.org/officeDocument/2006/relationships/image" Target="media/image33.wmf"/><Relationship Id="rId91" Type="http://schemas.openxmlformats.org/officeDocument/2006/relationships/image" Target="media/image44.wmf"/><Relationship Id="rId145" Type="http://schemas.openxmlformats.org/officeDocument/2006/relationships/image" Target="media/image72.wmf"/><Relationship Id="rId166" Type="http://schemas.openxmlformats.org/officeDocument/2006/relationships/oleObject" Target="embeddings/oleObject77.bin"/><Relationship Id="rId187" Type="http://schemas.openxmlformats.org/officeDocument/2006/relationships/oleObject" Target="embeddings/oleObject87.bin"/><Relationship Id="rId331" Type="http://schemas.openxmlformats.org/officeDocument/2006/relationships/oleObject" Target="embeddings/oleObject154.bin"/><Relationship Id="rId1" Type="http://schemas.openxmlformats.org/officeDocument/2006/relationships/customXml" Target="../customXml/item1.xml"/><Relationship Id="rId212" Type="http://schemas.openxmlformats.org/officeDocument/2006/relationships/header" Target="header1.xml"/><Relationship Id="rId233" Type="http://schemas.openxmlformats.org/officeDocument/2006/relationships/oleObject" Target="embeddings/oleObject105.bin"/><Relationship Id="rId254" Type="http://schemas.openxmlformats.org/officeDocument/2006/relationships/image" Target="media/image130.wmf"/><Relationship Id="rId28" Type="http://schemas.openxmlformats.org/officeDocument/2006/relationships/image" Target="media/image11.wmf"/><Relationship Id="rId49" Type="http://schemas.openxmlformats.org/officeDocument/2006/relationships/oleObject" Target="embeddings/oleObject21.bin"/><Relationship Id="rId114" Type="http://schemas.openxmlformats.org/officeDocument/2006/relationships/image" Target="media/image56.wmf"/><Relationship Id="rId275" Type="http://schemas.openxmlformats.org/officeDocument/2006/relationships/oleObject" Target="embeddings/oleObject126.bin"/><Relationship Id="rId296" Type="http://schemas.openxmlformats.org/officeDocument/2006/relationships/image" Target="media/image151.wmf"/><Relationship Id="rId300" Type="http://schemas.openxmlformats.org/officeDocument/2006/relationships/image" Target="media/image153.wmf"/><Relationship Id="rId60" Type="http://schemas.openxmlformats.org/officeDocument/2006/relationships/image" Target="media/image28.wmf"/><Relationship Id="rId81" Type="http://schemas.openxmlformats.org/officeDocument/2006/relationships/oleObject" Target="embeddings/oleObject36.bin"/><Relationship Id="rId135" Type="http://schemas.openxmlformats.org/officeDocument/2006/relationships/image" Target="media/image67.wmf"/><Relationship Id="rId156" Type="http://schemas.openxmlformats.org/officeDocument/2006/relationships/oleObject" Target="embeddings/oleObject72.bin"/><Relationship Id="rId177" Type="http://schemas.openxmlformats.org/officeDocument/2006/relationships/oleObject" Target="embeddings/oleObject82.bin"/><Relationship Id="rId198" Type="http://schemas.openxmlformats.org/officeDocument/2006/relationships/image" Target="media/image100.wmf"/><Relationship Id="rId321" Type="http://schemas.openxmlformats.org/officeDocument/2006/relationships/oleObject" Target="embeddings/oleObject149.bin"/><Relationship Id="rId202" Type="http://schemas.openxmlformats.org/officeDocument/2006/relationships/image" Target="media/image102.wmf"/><Relationship Id="rId223" Type="http://schemas.openxmlformats.org/officeDocument/2006/relationships/image" Target="media/image114.wmf"/><Relationship Id="rId244" Type="http://schemas.openxmlformats.org/officeDocument/2006/relationships/image" Target="media/image125.wmf"/><Relationship Id="rId18" Type="http://schemas.openxmlformats.org/officeDocument/2006/relationships/image" Target="media/image6.wmf"/><Relationship Id="rId39" Type="http://schemas.openxmlformats.org/officeDocument/2006/relationships/oleObject" Target="embeddings/oleObject16.bin"/><Relationship Id="rId265" Type="http://schemas.openxmlformats.org/officeDocument/2006/relationships/oleObject" Target="embeddings/oleObject121.bin"/><Relationship Id="rId286" Type="http://schemas.openxmlformats.org/officeDocument/2006/relationships/image" Target="media/image146.wmf"/><Relationship Id="rId50" Type="http://schemas.openxmlformats.org/officeDocument/2006/relationships/image" Target="media/image22.wmf"/><Relationship Id="rId104" Type="http://schemas.openxmlformats.org/officeDocument/2006/relationships/image" Target="media/image51.wmf"/><Relationship Id="rId125" Type="http://schemas.openxmlformats.org/officeDocument/2006/relationships/image" Target="media/image62.wmf"/><Relationship Id="rId146" Type="http://schemas.openxmlformats.org/officeDocument/2006/relationships/oleObject" Target="embeddings/oleObject67.bin"/><Relationship Id="rId167" Type="http://schemas.openxmlformats.org/officeDocument/2006/relationships/image" Target="media/image83.wmf"/><Relationship Id="rId188" Type="http://schemas.openxmlformats.org/officeDocument/2006/relationships/image" Target="media/image94.wmf"/><Relationship Id="rId311" Type="http://schemas.openxmlformats.org/officeDocument/2006/relationships/oleObject" Target="embeddings/oleObject144.bin"/><Relationship Id="rId332" Type="http://schemas.openxmlformats.org/officeDocument/2006/relationships/image" Target="media/image169.wmf"/><Relationship Id="rId71" Type="http://schemas.openxmlformats.org/officeDocument/2006/relationships/oleObject" Target="embeddings/oleObject31.bin"/><Relationship Id="rId92" Type="http://schemas.openxmlformats.org/officeDocument/2006/relationships/oleObject" Target="embeddings/oleObject41.bin"/><Relationship Id="rId213" Type="http://schemas.openxmlformats.org/officeDocument/2006/relationships/footer" Target="footer1.xml"/><Relationship Id="rId234" Type="http://schemas.openxmlformats.org/officeDocument/2006/relationships/image" Target="media/image120.wmf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55" Type="http://schemas.openxmlformats.org/officeDocument/2006/relationships/oleObject" Target="embeddings/oleObject116.bin"/><Relationship Id="rId276" Type="http://schemas.openxmlformats.org/officeDocument/2006/relationships/image" Target="media/image141.wmf"/><Relationship Id="rId297" Type="http://schemas.openxmlformats.org/officeDocument/2006/relationships/oleObject" Target="embeddings/oleObject137.bin"/><Relationship Id="rId40" Type="http://schemas.openxmlformats.org/officeDocument/2006/relationships/image" Target="media/image17.wmf"/><Relationship Id="rId115" Type="http://schemas.openxmlformats.org/officeDocument/2006/relationships/oleObject" Target="embeddings/oleObject52.bin"/><Relationship Id="rId136" Type="http://schemas.openxmlformats.org/officeDocument/2006/relationships/oleObject" Target="embeddings/oleObject62.bin"/><Relationship Id="rId157" Type="http://schemas.openxmlformats.org/officeDocument/2006/relationships/image" Target="media/image78.wmf"/><Relationship Id="rId178" Type="http://schemas.openxmlformats.org/officeDocument/2006/relationships/image" Target="media/image89.wmf"/><Relationship Id="rId301" Type="http://schemas.openxmlformats.org/officeDocument/2006/relationships/oleObject" Target="embeddings/oleObject139.bin"/><Relationship Id="rId322" Type="http://schemas.openxmlformats.org/officeDocument/2006/relationships/image" Target="media/image164.wmf"/><Relationship Id="rId61" Type="http://schemas.openxmlformats.org/officeDocument/2006/relationships/oleObject" Target="embeddings/oleObject26.bin"/><Relationship Id="rId82" Type="http://schemas.openxmlformats.org/officeDocument/2006/relationships/image" Target="media/image39.png"/><Relationship Id="rId199" Type="http://schemas.openxmlformats.org/officeDocument/2006/relationships/oleObject" Target="embeddings/oleObject92.bin"/><Relationship Id="rId203" Type="http://schemas.openxmlformats.org/officeDocument/2006/relationships/oleObject" Target="embeddings/oleObject94.bin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01.bin"/><Relationship Id="rId245" Type="http://schemas.openxmlformats.org/officeDocument/2006/relationships/oleObject" Target="embeddings/oleObject111.bin"/><Relationship Id="rId266" Type="http://schemas.openxmlformats.org/officeDocument/2006/relationships/image" Target="media/image136.wmf"/><Relationship Id="rId287" Type="http://schemas.openxmlformats.org/officeDocument/2006/relationships/oleObject" Target="embeddings/oleObject132.bin"/><Relationship Id="rId30" Type="http://schemas.openxmlformats.org/officeDocument/2006/relationships/image" Target="media/image12.wmf"/><Relationship Id="rId105" Type="http://schemas.openxmlformats.org/officeDocument/2006/relationships/oleObject" Target="embeddings/oleObject47.bin"/><Relationship Id="rId126" Type="http://schemas.openxmlformats.org/officeDocument/2006/relationships/oleObject" Target="embeddings/oleObject57.bin"/><Relationship Id="rId147" Type="http://schemas.openxmlformats.org/officeDocument/2006/relationships/image" Target="media/image73.wmf"/><Relationship Id="rId168" Type="http://schemas.openxmlformats.org/officeDocument/2006/relationships/oleObject" Target="embeddings/oleObject78.bin"/><Relationship Id="rId312" Type="http://schemas.openxmlformats.org/officeDocument/2006/relationships/image" Target="media/image159.wmf"/><Relationship Id="rId333" Type="http://schemas.openxmlformats.org/officeDocument/2006/relationships/oleObject" Target="embeddings/oleObject155.bin"/><Relationship Id="rId51" Type="http://schemas.openxmlformats.org/officeDocument/2006/relationships/oleObject" Target="embeddings/oleObject22.bin"/><Relationship Id="rId72" Type="http://schemas.openxmlformats.org/officeDocument/2006/relationships/image" Target="media/image34.wmf"/><Relationship Id="rId93" Type="http://schemas.openxmlformats.org/officeDocument/2006/relationships/image" Target="media/image45.png"/><Relationship Id="rId189" Type="http://schemas.openxmlformats.org/officeDocument/2006/relationships/oleObject" Target="embeddings/oleObject88.bin"/><Relationship Id="rId3" Type="http://schemas.openxmlformats.org/officeDocument/2006/relationships/styles" Target="styles.xml"/><Relationship Id="rId214" Type="http://schemas.openxmlformats.org/officeDocument/2006/relationships/header" Target="header2.xml"/><Relationship Id="rId235" Type="http://schemas.openxmlformats.org/officeDocument/2006/relationships/oleObject" Target="embeddings/oleObject106.bin"/><Relationship Id="rId256" Type="http://schemas.openxmlformats.org/officeDocument/2006/relationships/image" Target="media/image131.wmf"/><Relationship Id="rId277" Type="http://schemas.openxmlformats.org/officeDocument/2006/relationships/oleObject" Target="embeddings/oleObject127.bin"/><Relationship Id="rId298" Type="http://schemas.openxmlformats.org/officeDocument/2006/relationships/image" Target="media/image152.wmf"/><Relationship Id="rId116" Type="http://schemas.openxmlformats.org/officeDocument/2006/relationships/image" Target="media/image57.png"/><Relationship Id="rId137" Type="http://schemas.openxmlformats.org/officeDocument/2006/relationships/image" Target="media/image68.wmf"/><Relationship Id="rId158" Type="http://schemas.openxmlformats.org/officeDocument/2006/relationships/oleObject" Target="embeddings/oleObject73.bin"/><Relationship Id="rId302" Type="http://schemas.openxmlformats.org/officeDocument/2006/relationships/image" Target="media/image154.wmf"/><Relationship Id="rId323" Type="http://schemas.openxmlformats.org/officeDocument/2006/relationships/oleObject" Target="embeddings/oleObject150.bin"/><Relationship Id="rId20" Type="http://schemas.openxmlformats.org/officeDocument/2006/relationships/image" Target="media/image7.wmf"/><Relationship Id="rId41" Type="http://schemas.openxmlformats.org/officeDocument/2006/relationships/oleObject" Target="embeddings/oleObject17.bin"/><Relationship Id="rId62" Type="http://schemas.openxmlformats.org/officeDocument/2006/relationships/image" Target="media/image29.wmf"/><Relationship Id="rId83" Type="http://schemas.openxmlformats.org/officeDocument/2006/relationships/oleObject" Target="embeddings/oleObject37.bin"/><Relationship Id="rId179" Type="http://schemas.openxmlformats.org/officeDocument/2006/relationships/oleObject" Target="embeddings/oleObject83.bin"/><Relationship Id="rId190" Type="http://schemas.openxmlformats.org/officeDocument/2006/relationships/image" Target="media/image95.wmf"/><Relationship Id="rId204" Type="http://schemas.openxmlformats.org/officeDocument/2006/relationships/image" Target="media/image103.wmf"/><Relationship Id="rId225" Type="http://schemas.openxmlformats.org/officeDocument/2006/relationships/image" Target="media/image115.png"/><Relationship Id="rId246" Type="http://schemas.openxmlformats.org/officeDocument/2006/relationships/image" Target="media/image126.wmf"/><Relationship Id="rId267" Type="http://schemas.openxmlformats.org/officeDocument/2006/relationships/oleObject" Target="embeddings/oleObject122.bin"/><Relationship Id="rId288" Type="http://schemas.openxmlformats.org/officeDocument/2006/relationships/image" Target="media/image147.wmf"/><Relationship Id="rId106" Type="http://schemas.openxmlformats.org/officeDocument/2006/relationships/image" Target="media/image52.wmf"/><Relationship Id="rId127" Type="http://schemas.openxmlformats.org/officeDocument/2006/relationships/image" Target="media/image63.wmf"/><Relationship Id="rId313" Type="http://schemas.openxmlformats.org/officeDocument/2006/relationships/oleObject" Target="embeddings/oleObject145.bin"/><Relationship Id="rId10" Type="http://schemas.openxmlformats.org/officeDocument/2006/relationships/image" Target="media/image2.wmf"/><Relationship Id="rId31" Type="http://schemas.openxmlformats.org/officeDocument/2006/relationships/oleObject" Target="embeddings/oleObject12.bin"/><Relationship Id="rId52" Type="http://schemas.openxmlformats.org/officeDocument/2006/relationships/image" Target="media/image23.wmf"/><Relationship Id="rId73" Type="http://schemas.openxmlformats.org/officeDocument/2006/relationships/oleObject" Target="embeddings/oleObject32.bin"/><Relationship Id="rId94" Type="http://schemas.openxmlformats.org/officeDocument/2006/relationships/image" Target="media/image46.wmf"/><Relationship Id="rId148" Type="http://schemas.openxmlformats.org/officeDocument/2006/relationships/oleObject" Target="embeddings/oleObject68.bin"/><Relationship Id="rId169" Type="http://schemas.openxmlformats.org/officeDocument/2006/relationships/image" Target="media/image84.wmf"/><Relationship Id="rId334" Type="http://schemas.openxmlformats.org/officeDocument/2006/relationships/header" Target="header3.xml"/><Relationship Id="rId4" Type="http://schemas.openxmlformats.org/officeDocument/2006/relationships/settings" Target="settings.xml"/><Relationship Id="rId180" Type="http://schemas.openxmlformats.org/officeDocument/2006/relationships/image" Target="media/image90.wmf"/><Relationship Id="rId215" Type="http://schemas.openxmlformats.org/officeDocument/2006/relationships/footer" Target="footer2.xml"/><Relationship Id="rId236" Type="http://schemas.openxmlformats.org/officeDocument/2006/relationships/image" Target="media/image121.wmf"/><Relationship Id="rId257" Type="http://schemas.openxmlformats.org/officeDocument/2006/relationships/oleObject" Target="embeddings/oleObject117.bin"/><Relationship Id="rId278" Type="http://schemas.openxmlformats.org/officeDocument/2006/relationships/image" Target="media/image142.wmf"/><Relationship Id="rId303" Type="http://schemas.openxmlformats.org/officeDocument/2006/relationships/oleObject" Target="embeddings/oleObject140.bin"/><Relationship Id="rId42" Type="http://schemas.openxmlformats.org/officeDocument/2006/relationships/image" Target="media/image18.wmf"/><Relationship Id="rId84" Type="http://schemas.openxmlformats.org/officeDocument/2006/relationships/image" Target="media/image40.png"/><Relationship Id="rId138" Type="http://schemas.openxmlformats.org/officeDocument/2006/relationships/oleObject" Target="embeddings/oleObject63.bin"/><Relationship Id="rId191" Type="http://schemas.openxmlformats.org/officeDocument/2006/relationships/oleObject" Target="embeddings/oleObject89.bin"/><Relationship Id="rId205" Type="http://schemas.openxmlformats.org/officeDocument/2006/relationships/oleObject" Target="embeddings/oleObject95.bin"/><Relationship Id="rId247" Type="http://schemas.openxmlformats.org/officeDocument/2006/relationships/oleObject" Target="embeddings/oleObject112.bin"/><Relationship Id="rId107" Type="http://schemas.openxmlformats.org/officeDocument/2006/relationships/oleObject" Target="embeddings/oleObject48.bin"/><Relationship Id="rId289" Type="http://schemas.openxmlformats.org/officeDocument/2006/relationships/oleObject" Target="embeddings/oleObject133.bin"/><Relationship Id="rId11" Type="http://schemas.openxmlformats.org/officeDocument/2006/relationships/oleObject" Target="embeddings/oleObject2.bin"/><Relationship Id="rId53" Type="http://schemas.openxmlformats.org/officeDocument/2006/relationships/oleObject" Target="embeddings/oleObject23.bin"/><Relationship Id="rId149" Type="http://schemas.openxmlformats.org/officeDocument/2006/relationships/image" Target="media/image74.wmf"/><Relationship Id="rId314" Type="http://schemas.openxmlformats.org/officeDocument/2006/relationships/image" Target="media/image160.wmf"/><Relationship Id="rId95" Type="http://schemas.openxmlformats.org/officeDocument/2006/relationships/oleObject" Target="embeddings/oleObject42.bin"/><Relationship Id="rId160" Type="http://schemas.openxmlformats.org/officeDocument/2006/relationships/oleObject" Target="embeddings/oleObject74.bin"/><Relationship Id="rId216" Type="http://schemas.openxmlformats.org/officeDocument/2006/relationships/image" Target="media/image110.wmf"/><Relationship Id="rId258" Type="http://schemas.openxmlformats.org/officeDocument/2006/relationships/image" Target="media/image132.wmf"/><Relationship Id="rId22" Type="http://schemas.openxmlformats.org/officeDocument/2006/relationships/image" Target="media/image8.wmf"/><Relationship Id="rId64" Type="http://schemas.openxmlformats.org/officeDocument/2006/relationships/image" Target="media/image30.wmf"/><Relationship Id="rId118" Type="http://schemas.openxmlformats.org/officeDocument/2006/relationships/oleObject" Target="embeddings/oleObject53.bin"/><Relationship Id="rId325" Type="http://schemas.openxmlformats.org/officeDocument/2006/relationships/oleObject" Target="embeddings/oleObject151.bin"/><Relationship Id="rId171" Type="http://schemas.openxmlformats.org/officeDocument/2006/relationships/image" Target="media/image85.wmf"/><Relationship Id="rId227" Type="http://schemas.openxmlformats.org/officeDocument/2006/relationships/oleObject" Target="embeddings/oleObject102.bin"/><Relationship Id="rId269" Type="http://schemas.openxmlformats.org/officeDocument/2006/relationships/oleObject" Target="embeddings/oleObject123.bin"/><Relationship Id="rId33" Type="http://schemas.openxmlformats.org/officeDocument/2006/relationships/oleObject" Target="embeddings/oleObject13.bin"/><Relationship Id="rId129" Type="http://schemas.openxmlformats.org/officeDocument/2006/relationships/image" Target="media/image64.wmf"/><Relationship Id="rId280" Type="http://schemas.openxmlformats.org/officeDocument/2006/relationships/image" Target="media/image143.wmf"/><Relationship Id="rId336" Type="http://schemas.openxmlformats.org/officeDocument/2006/relationships/theme" Target="theme/theme1.xml"/><Relationship Id="rId75" Type="http://schemas.openxmlformats.org/officeDocument/2006/relationships/oleObject" Target="embeddings/oleObject33.bin"/><Relationship Id="rId140" Type="http://schemas.openxmlformats.org/officeDocument/2006/relationships/oleObject" Target="embeddings/oleObject64.bin"/><Relationship Id="rId182" Type="http://schemas.openxmlformats.org/officeDocument/2006/relationships/image" Target="media/image91.wmf"/><Relationship Id="rId6" Type="http://schemas.openxmlformats.org/officeDocument/2006/relationships/footnotes" Target="footnotes.xml"/><Relationship Id="rId238" Type="http://schemas.openxmlformats.org/officeDocument/2006/relationships/image" Target="media/image122.wmf"/><Relationship Id="rId291" Type="http://schemas.openxmlformats.org/officeDocument/2006/relationships/oleObject" Target="embeddings/oleObject134.bin"/><Relationship Id="rId305" Type="http://schemas.openxmlformats.org/officeDocument/2006/relationships/oleObject" Target="embeddings/oleObject141.bin"/><Relationship Id="rId44" Type="http://schemas.openxmlformats.org/officeDocument/2006/relationships/image" Target="media/image19.wmf"/><Relationship Id="rId86" Type="http://schemas.openxmlformats.org/officeDocument/2006/relationships/image" Target="media/image41.png"/><Relationship Id="rId151" Type="http://schemas.openxmlformats.org/officeDocument/2006/relationships/image" Target="media/image75.wmf"/><Relationship Id="rId193" Type="http://schemas.openxmlformats.org/officeDocument/2006/relationships/image" Target="media/image97.png"/><Relationship Id="rId207" Type="http://schemas.openxmlformats.org/officeDocument/2006/relationships/image" Target="media/image105.png"/><Relationship Id="rId249" Type="http://schemas.openxmlformats.org/officeDocument/2006/relationships/oleObject" Target="embeddings/oleObject113.bin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49.bin"/><Relationship Id="rId260" Type="http://schemas.openxmlformats.org/officeDocument/2006/relationships/image" Target="media/image133.wmf"/><Relationship Id="rId316" Type="http://schemas.openxmlformats.org/officeDocument/2006/relationships/image" Target="media/image161.wmf"/><Relationship Id="rId55" Type="http://schemas.openxmlformats.org/officeDocument/2006/relationships/image" Target="media/image25.wmf"/><Relationship Id="rId97" Type="http://schemas.openxmlformats.org/officeDocument/2006/relationships/oleObject" Target="embeddings/oleObject43.bin"/><Relationship Id="rId120" Type="http://schemas.openxmlformats.org/officeDocument/2006/relationships/oleObject" Target="embeddings/oleObject54.bin"/><Relationship Id="rId162" Type="http://schemas.openxmlformats.org/officeDocument/2006/relationships/oleObject" Target="embeddings/oleObject75.bin"/><Relationship Id="rId218" Type="http://schemas.openxmlformats.org/officeDocument/2006/relationships/image" Target="media/image111.wmf"/><Relationship Id="rId271" Type="http://schemas.openxmlformats.org/officeDocument/2006/relationships/oleObject" Target="embeddings/oleObject124.bin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olya\Desktop\Manual%207.&#186;%20ano%202013\E-Manual\Ficha_Treino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2925B29-DDB4-444F-8EA4-2DE04F5043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Ficha_Treino.dotx</Template>
  <TotalTime>18</TotalTime>
  <Pages>9</Pages>
  <Words>1359</Words>
  <Characters>7747</Characters>
  <Application>Microsoft Office Word</Application>
  <DocSecurity>0</DocSecurity>
  <Lines>64</Lines>
  <Paragraphs>18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Teste de Avaliação 7.º ano</vt:lpstr>
    </vt:vector>
  </TitlesOfParts>
  <Company>HP</Company>
  <LinksUpToDate>false</LinksUpToDate>
  <CharactersWithSpaces>9088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Teste de avaliação - 9.º ano</dc:title>
  <dc:creator>Matemática - 9.º ano; Porto Editora</dc:creator>
  <cp:lastModifiedBy>Nuno Andrade</cp:lastModifiedBy>
  <cp:revision>4</cp:revision>
  <cp:lastPrinted>2024-02-02T09:18:00Z</cp:lastPrinted>
  <dcterms:created xsi:type="dcterms:W3CDTF">2024-02-07T10:54:00Z</dcterms:created>
  <dcterms:modified xsi:type="dcterms:W3CDTF">2024-02-07T15:59:00Z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Number2">
    <vt:lpwstr>(#S1.#E1)</vt:lpwstr>
  </property>
  <property fmtid="{D5CDD505-2E9C-101B-9397-08002B2CF9AE}" pid="3" name="MTWinEqns">
    <vt:bool>true</vt:bool>
  </property>
</Properties>
</file>